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1A9584" w14:textId="6FCEE95E" w:rsidR="00DA2869" w:rsidRPr="00032973" w:rsidRDefault="0033306C">
      <w:pPr>
        <w:pStyle w:val="Ttulo1"/>
        <w:rPr>
          <w:rFonts w:ascii="Times New Roman" w:hAnsi="Times New Roman" w:cs="Times New Roman"/>
          <w:lang w:val="es-ES"/>
        </w:rPr>
      </w:pPr>
      <w:r w:rsidRPr="00032973">
        <w:rPr>
          <w:rFonts w:ascii="Times New Roman" w:hAnsi="Times New Roman" w:cs="Times New Roman"/>
          <w:lang w:val="es-ES"/>
        </w:rPr>
        <w:t>Educación</w:t>
      </w:r>
    </w:p>
    <w:p w14:paraId="12E6AE31" w14:textId="77777777" w:rsidR="007C7B0C" w:rsidRPr="00032973" w:rsidRDefault="0033306C">
      <w:pPr>
        <w:pStyle w:val="DegreeDetails"/>
        <w:rPr>
          <w:lang w:val="es-ES"/>
        </w:rPr>
      </w:pPr>
      <w:r w:rsidRPr="00032973">
        <w:rPr>
          <w:lang w:val="es-ES"/>
        </w:rPr>
        <w:t>Especialidad</w:t>
      </w:r>
      <w:r w:rsidR="00BA0151" w:rsidRPr="00032973">
        <w:rPr>
          <w:lang w:val="es-ES"/>
        </w:rPr>
        <w:t>.</w:t>
      </w:r>
      <w:r w:rsidR="00BA0151" w:rsidRPr="00032973">
        <w:rPr>
          <w:lang w:val="es-ES"/>
        </w:rPr>
        <w:tab/>
      </w:r>
      <w:sdt>
        <w:sdtPr>
          <w:id w:val="17159557"/>
          <w:placeholder>
            <w:docPart w:val="B7B3DB761312DC4E8650B19D70D73069"/>
          </w:placeholder>
        </w:sdtPr>
        <w:sdtContent>
          <w:r w:rsidRPr="00032973">
            <w:rPr>
              <w:lang w:val="es-ES"/>
            </w:rPr>
            <w:t>Especialista en Endocrinología, Universidad de Costa Rica.</w:t>
          </w:r>
        </w:sdtContent>
      </w:sdt>
      <w:r w:rsidRPr="00032973">
        <w:rPr>
          <w:lang w:val="es-ES"/>
        </w:rPr>
        <w:t xml:space="preserve"> </w:t>
      </w:r>
    </w:p>
    <w:p w14:paraId="36B53AFC" w14:textId="77777777" w:rsidR="0033306C" w:rsidRPr="00032973" w:rsidRDefault="0033306C">
      <w:pPr>
        <w:pStyle w:val="DegreeDetails"/>
        <w:rPr>
          <w:lang w:val="es-ES"/>
        </w:rPr>
      </w:pPr>
      <w:r w:rsidRPr="00032973">
        <w:rPr>
          <w:lang w:val="es-ES"/>
        </w:rPr>
        <w:t>Medicina</w:t>
      </w:r>
      <w:r w:rsidR="00BA0151" w:rsidRPr="00032973">
        <w:rPr>
          <w:lang w:val="es-ES"/>
        </w:rPr>
        <w:tab/>
      </w:r>
      <w:sdt>
        <w:sdtPr>
          <w:id w:val="17159558"/>
          <w:placeholder>
            <w:docPart w:val="56D66E2132E50246870A231BC08DC162"/>
          </w:placeholder>
        </w:sdtPr>
        <w:sdtContent>
          <w:r w:rsidRPr="00032973">
            <w:rPr>
              <w:lang w:val="es-ES"/>
            </w:rPr>
            <w:t>Licenciatura en Medicina y Cirugía, Universidad de Cos</w:t>
          </w:r>
          <w:r w:rsidR="007C7B0C" w:rsidRPr="00032973">
            <w:rPr>
              <w:lang w:val="es-ES"/>
            </w:rPr>
            <w:t xml:space="preserve">ta Rica. </w:t>
          </w:r>
        </w:sdtContent>
      </w:sdt>
    </w:p>
    <w:p w14:paraId="61A49D54" w14:textId="77777777" w:rsidR="00DA2869" w:rsidRPr="00032973" w:rsidRDefault="00EB600C" w:rsidP="00EB600C">
      <w:pPr>
        <w:pStyle w:val="DegreeDetails"/>
        <w:ind w:left="1440" w:hanging="1440"/>
        <w:rPr>
          <w:lang w:val="es-ES"/>
        </w:rPr>
      </w:pPr>
      <w:r w:rsidRPr="00032973">
        <w:rPr>
          <w:lang w:val="es-ES"/>
        </w:rPr>
        <w:t>M. Sc.</w:t>
      </w:r>
      <w:r w:rsidRPr="00032973">
        <w:rPr>
          <w:lang w:val="es-ES"/>
        </w:rPr>
        <w:tab/>
      </w:r>
      <w:r w:rsidR="0033306C" w:rsidRPr="00032973">
        <w:rPr>
          <w:lang w:val="es-ES"/>
        </w:rPr>
        <w:t xml:space="preserve">Egresado de la Maestría en Ciencias Biomédicas con Mención en Farmacología, Universidad de Costa Rica. </w:t>
      </w:r>
    </w:p>
    <w:p w14:paraId="033479CF" w14:textId="77777777" w:rsidR="00DA2869" w:rsidRPr="000526EF" w:rsidRDefault="0033306C">
      <w:pPr>
        <w:pStyle w:val="Ttulo1"/>
        <w:rPr>
          <w:rFonts w:ascii="Times New Roman" w:hAnsi="Times New Roman" w:cs="Times New Roman"/>
        </w:rPr>
      </w:pPr>
      <w:proofErr w:type="spellStart"/>
      <w:r w:rsidRPr="000526EF">
        <w:rPr>
          <w:rFonts w:ascii="Times New Roman" w:hAnsi="Times New Roman" w:cs="Times New Roman"/>
        </w:rPr>
        <w:t>Experiencia</w:t>
      </w:r>
      <w:proofErr w:type="spellEnd"/>
    </w:p>
    <w:tbl>
      <w:tblPr>
        <w:tblStyle w:val="CVDetails"/>
        <w:tblW w:w="5000" w:type="pct"/>
        <w:tblLook w:val="04A0" w:firstRow="1" w:lastRow="0" w:firstColumn="1" w:lastColumn="0" w:noHBand="0" w:noVBand="1"/>
      </w:tblPr>
      <w:tblGrid>
        <w:gridCol w:w="6391"/>
        <w:gridCol w:w="359"/>
        <w:gridCol w:w="2610"/>
      </w:tblGrid>
      <w:tr w:rsidR="00DA2869" w:rsidRPr="000526EF" w14:paraId="67168393" w14:textId="77777777" w:rsidTr="00F714F1">
        <w:sdt>
          <w:sdtPr>
            <w:id w:val="17159559"/>
            <w:placeholder>
              <w:docPart w:val="01B1CF2A1A614441B290158FDD637654"/>
            </w:placeholder>
          </w:sdtPr>
          <w:sdtContent>
            <w:tc>
              <w:tcPr>
                <w:tcW w:w="3414" w:type="pct"/>
              </w:tcPr>
              <w:p w14:paraId="0F31A8F5" w14:textId="77777777" w:rsidR="00DA2869" w:rsidRPr="00032973" w:rsidRDefault="0033306C" w:rsidP="0033306C">
                <w:pPr>
                  <w:pStyle w:val="Listaconvietas"/>
                  <w:rPr>
                    <w:lang w:val="es-ES"/>
                  </w:rPr>
                </w:pPr>
                <w:r w:rsidRPr="00032973">
                  <w:rPr>
                    <w:lang w:val="es-ES"/>
                  </w:rPr>
                  <w:t>Médico asistente especialista, Servicio de Endocrinología, Hospital San Juan de Dios, Caja Costarricense del Seguro Social</w:t>
                </w:r>
              </w:p>
            </w:tc>
          </w:sdtContent>
        </w:sdt>
        <w:tc>
          <w:tcPr>
            <w:tcW w:w="192" w:type="pct"/>
          </w:tcPr>
          <w:p w14:paraId="7F2B7FAA" w14:textId="77777777" w:rsidR="00DA2869" w:rsidRPr="000526EF" w:rsidRDefault="00DA2869">
            <w:pPr>
              <w:rPr>
                <w:lang w:val="es-ES"/>
              </w:rPr>
            </w:pPr>
          </w:p>
        </w:tc>
        <w:tc>
          <w:tcPr>
            <w:tcW w:w="1394" w:type="pct"/>
          </w:tcPr>
          <w:p w14:paraId="42CDAA99" w14:textId="512EF4DE" w:rsidR="00DA2869" w:rsidRPr="000526EF" w:rsidRDefault="0033306C">
            <w:pPr>
              <w:pStyle w:val="Fecha"/>
            </w:pPr>
            <w:r w:rsidRPr="000526EF">
              <w:t>2003-</w:t>
            </w:r>
            <w:r w:rsidR="00661179" w:rsidRPr="000526EF">
              <w:t>2021</w:t>
            </w:r>
          </w:p>
        </w:tc>
      </w:tr>
      <w:tr w:rsidR="00DA2869" w:rsidRPr="000526EF" w14:paraId="5983553D" w14:textId="77777777" w:rsidTr="00F714F1">
        <w:sdt>
          <w:sdtPr>
            <w:id w:val="17159562"/>
            <w:placeholder>
              <w:docPart w:val="AB5CD77B33A79641A8C96415C32B910C"/>
            </w:placeholder>
          </w:sdtPr>
          <w:sdtContent>
            <w:tc>
              <w:tcPr>
                <w:tcW w:w="3414" w:type="pct"/>
              </w:tcPr>
              <w:p w14:paraId="65C28FFE" w14:textId="5E3920D9" w:rsidR="00DA2869" w:rsidRPr="00032973" w:rsidRDefault="0033306C" w:rsidP="0033306C">
                <w:pPr>
                  <w:pStyle w:val="Listaconvietas"/>
                  <w:rPr>
                    <w:lang w:val="es-ES"/>
                  </w:rPr>
                </w:pPr>
                <w:r w:rsidRPr="00032973">
                  <w:rPr>
                    <w:lang w:val="es-ES"/>
                  </w:rPr>
                  <w:t xml:space="preserve">Profesor </w:t>
                </w:r>
                <w:r w:rsidR="006B6F73">
                  <w:rPr>
                    <w:lang w:val="es-ES"/>
                  </w:rPr>
                  <w:t>Asociado</w:t>
                </w:r>
                <w:r w:rsidRPr="00032973">
                  <w:rPr>
                    <w:lang w:val="es-ES"/>
                  </w:rPr>
                  <w:t xml:space="preserve"> del Departamento de Farmacología y toxicología Clínica, Universidad de Costa Rica</w:t>
                </w:r>
              </w:p>
            </w:tc>
          </w:sdtContent>
        </w:sdt>
        <w:tc>
          <w:tcPr>
            <w:tcW w:w="192" w:type="pct"/>
          </w:tcPr>
          <w:p w14:paraId="741AEB32" w14:textId="77777777" w:rsidR="00DA2869" w:rsidRPr="000526EF" w:rsidRDefault="00DA2869">
            <w:pPr>
              <w:rPr>
                <w:lang w:val="es-ES"/>
              </w:rPr>
            </w:pPr>
          </w:p>
        </w:tc>
        <w:tc>
          <w:tcPr>
            <w:tcW w:w="1394" w:type="pct"/>
          </w:tcPr>
          <w:p w14:paraId="47BDDAE5" w14:textId="77777777" w:rsidR="00DA2869" w:rsidRPr="000526EF" w:rsidRDefault="0033306C">
            <w:pPr>
              <w:pStyle w:val="Fecha"/>
            </w:pPr>
            <w:r w:rsidRPr="000526EF">
              <w:t>2000-presente</w:t>
            </w:r>
          </w:p>
        </w:tc>
      </w:tr>
      <w:tr w:rsidR="00DA2869" w:rsidRPr="000526EF" w14:paraId="42A9FBDB" w14:textId="77777777" w:rsidTr="00F714F1">
        <w:sdt>
          <w:sdtPr>
            <w:id w:val="17159760"/>
            <w:placeholder>
              <w:docPart w:val="31483DB1F54C36429C7675745BBFA222"/>
            </w:placeholder>
          </w:sdtPr>
          <w:sdtContent>
            <w:tc>
              <w:tcPr>
                <w:tcW w:w="3414" w:type="pct"/>
              </w:tcPr>
              <w:p w14:paraId="1E69DB08" w14:textId="4E31C527" w:rsidR="00DA2869" w:rsidRPr="00032973" w:rsidRDefault="0033306C" w:rsidP="00396CE4">
                <w:pPr>
                  <w:pStyle w:val="Listaconvietas"/>
                  <w:rPr>
                    <w:lang w:val="es-ES"/>
                  </w:rPr>
                </w:pPr>
                <w:r w:rsidRPr="00032973">
                  <w:rPr>
                    <w:lang w:val="es-ES"/>
                  </w:rPr>
                  <w:t>Profesor del Sistema de Estudios de Postgrado de la Universidad de Costa Rica de las especialidades de Endocrinología y Medicina Interna</w:t>
                </w:r>
              </w:p>
            </w:tc>
          </w:sdtContent>
        </w:sdt>
        <w:tc>
          <w:tcPr>
            <w:tcW w:w="192" w:type="pct"/>
          </w:tcPr>
          <w:p w14:paraId="5E047B86" w14:textId="77777777" w:rsidR="00DA2869" w:rsidRPr="000526EF" w:rsidRDefault="00DA2869">
            <w:pPr>
              <w:rPr>
                <w:lang w:val="es-ES"/>
              </w:rPr>
            </w:pPr>
          </w:p>
        </w:tc>
        <w:tc>
          <w:tcPr>
            <w:tcW w:w="1394" w:type="pct"/>
          </w:tcPr>
          <w:p w14:paraId="6D03B7AB" w14:textId="77777777" w:rsidR="00DA2869" w:rsidRPr="000526EF" w:rsidRDefault="0033306C">
            <w:pPr>
              <w:pStyle w:val="Fecha"/>
            </w:pPr>
            <w:r w:rsidRPr="000526EF">
              <w:t>2003-presente</w:t>
            </w:r>
          </w:p>
        </w:tc>
      </w:tr>
      <w:tr w:rsidR="0033306C" w:rsidRPr="000526EF" w14:paraId="7D7DFBAE" w14:textId="77777777" w:rsidTr="00F714F1">
        <w:sdt>
          <w:sdtPr>
            <w:id w:val="17159572"/>
            <w:placeholder>
              <w:docPart w:val="46542BAC69ADD743BE5AD249988C43A6"/>
            </w:placeholder>
          </w:sdtPr>
          <w:sdtContent>
            <w:tc>
              <w:tcPr>
                <w:tcW w:w="3414" w:type="pct"/>
              </w:tcPr>
              <w:p w14:paraId="0E2FC738" w14:textId="77777777" w:rsidR="0033306C" w:rsidRPr="00032973" w:rsidRDefault="0033306C" w:rsidP="00F714F1">
                <w:pPr>
                  <w:pStyle w:val="Listaconvietas"/>
                  <w:rPr>
                    <w:b/>
                    <w:bCs/>
                    <w:color w:val="690021" w:themeColor="accent1" w:themeShade="BF"/>
                    <w:lang w:val="es-ES"/>
                  </w:rPr>
                </w:pPr>
                <w:r w:rsidRPr="00032973">
                  <w:rPr>
                    <w:lang w:val="es-ES"/>
                  </w:rPr>
                  <w:t xml:space="preserve">Investigador principal y subinvestigador de estudios clínicos internacionales multicéntricos sobre diabetes mellitus, dislipidemias, osteoporosis, y enfermedad cardiovascular realizado con las compañías Merck Sharp &amp; Dohme, Astra </w:t>
                </w:r>
                <w:proofErr w:type="spellStart"/>
                <w:r w:rsidRPr="00032973">
                  <w:rPr>
                    <w:lang w:val="es-ES"/>
                  </w:rPr>
                  <w:t>Zeneca</w:t>
                </w:r>
                <w:proofErr w:type="spellEnd"/>
                <w:r w:rsidRPr="00032973">
                  <w:rPr>
                    <w:lang w:val="es-ES"/>
                  </w:rPr>
                  <w:t xml:space="preserve">, Roche, Sanofi-Aventis, Glaxo Smith Kline, Novartis, </w:t>
                </w:r>
                <w:proofErr w:type="spellStart"/>
                <w:r w:rsidRPr="00032973">
                  <w:rPr>
                    <w:lang w:val="es-ES"/>
                  </w:rPr>
                  <w:t>Organon</w:t>
                </w:r>
                <w:proofErr w:type="spellEnd"/>
                <w:r w:rsidRPr="00032973">
                  <w:rPr>
                    <w:lang w:val="es-ES"/>
                  </w:rPr>
                  <w:t xml:space="preserve">, </w:t>
                </w:r>
                <w:proofErr w:type="spellStart"/>
                <w:r w:rsidRPr="00032973">
                  <w:rPr>
                    <w:lang w:val="es-ES"/>
                  </w:rPr>
                  <w:t>Speedel</w:t>
                </w:r>
                <w:proofErr w:type="spellEnd"/>
                <w:r w:rsidRPr="00032973">
                  <w:rPr>
                    <w:lang w:val="es-ES"/>
                  </w:rPr>
                  <w:t xml:space="preserve">, Instituto Costarricense de Investigaciones Clínicas. </w:t>
                </w:r>
              </w:p>
            </w:tc>
          </w:sdtContent>
        </w:sdt>
        <w:tc>
          <w:tcPr>
            <w:tcW w:w="192" w:type="pct"/>
          </w:tcPr>
          <w:p w14:paraId="59FA6DD5" w14:textId="77777777" w:rsidR="0033306C" w:rsidRPr="000526EF" w:rsidRDefault="0033306C" w:rsidP="0033306C">
            <w:pPr>
              <w:rPr>
                <w:lang w:val="es-ES"/>
              </w:rPr>
            </w:pPr>
          </w:p>
        </w:tc>
        <w:tc>
          <w:tcPr>
            <w:tcW w:w="1394" w:type="pct"/>
          </w:tcPr>
          <w:p w14:paraId="775470F2" w14:textId="77777777" w:rsidR="0033306C" w:rsidRPr="000526EF" w:rsidRDefault="0033306C" w:rsidP="0033306C">
            <w:pPr>
              <w:pStyle w:val="Fecha"/>
            </w:pPr>
            <w:r w:rsidRPr="000526EF">
              <w:t>2003-presente</w:t>
            </w:r>
          </w:p>
        </w:tc>
      </w:tr>
      <w:tr w:rsidR="00F9028D" w:rsidRPr="000526EF" w14:paraId="4FBAA14B" w14:textId="77777777" w:rsidTr="00F714F1">
        <w:tc>
          <w:tcPr>
            <w:tcW w:w="3414" w:type="pct"/>
          </w:tcPr>
          <w:p w14:paraId="726FDF38" w14:textId="38691E32" w:rsidR="00F9028D" w:rsidRPr="00032973" w:rsidRDefault="00F9028D" w:rsidP="00F714F1">
            <w:pPr>
              <w:pStyle w:val="Listaconvietas"/>
              <w:rPr>
                <w:lang w:val="es-ES"/>
              </w:rPr>
            </w:pPr>
            <w:r w:rsidRPr="00032973">
              <w:rPr>
                <w:lang w:val="es-ES"/>
              </w:rPr>
              <w:t xml:space="preserve">Acreditado como Investigador Principal de Estudios </w:t>
            </w:r>
            <w:proofErr w:type="spellStart"/>
            <w:r w:rsidRPr="00032973">
              <w:rPr>
                <w:lang w:val="es-ES"/>
              </w:rPr>
              <w:t>Intervencionales</w:t>
            </w:r>
            <w:proofErr w:type="spellEnd"/>
            <w:r w:rsidRPr="00032973">
              <w:rPr>
                <w:lang w:val="es-ES"/>
              </w:rPr>
              <w:t xml:space="preserve"> por el Consejo Nacional de Investigación en Salud del Ministerio de Salud de Costa Rica</w:t>
            </w:r>
          </w:p>
        </w:tc>
        <w:tc>
          <w:tcPr>
            <w:tcW w:w="192" w:type="pct"/>
          </w:tcPr>
          <w:p w14:paraId="48D36A8B" w14:textId="77777777" w:rsidR="00F9028D" w:rsidRPr="000526EF" w:rsidRDefault="00F9028D" w:rsidP="0033306C">
            <w:pPr>
              <w:rPr>
                <w:lang w:val="es-ES"/>
              </w:rPr>
            </w:pPr>
          </w:p>
        </w:tc>
        <w:tc>
          <w:tcPr>
            <w:tcW w:w="1394" w:type="pct"/>
          </w:tcPr>
          <w:p w14:paraId="71AB326E" w14:textId="13260E43" w:rsidR="00F9028D" w:rsidRPr="000526EF" w:rsidRDefault="00F9028D" w:rsidP="0033306C">
            <w:pPr>
              <w:pStyle w:val="Fecha"/>
            </w:pPr>
            <w:r w:rsidRPr="000526EF">
              <w:t>2016-</w:t>
            </w:r>
            <w:r w:rsidR="00661179" w:rsidRPr="000526EF">
              <w:t>presente</w:t>
            </w:r>
          </w:p>
        </w:tc>
      </w:tr>
      <w:tr w:rsidR="0033306C" w:rsidRPr="000526EF" w14:paraId="2FDC0F5A" w14:textId="77777777" w:rsidTr="00F714F1">
        <w:tc>
          <w:tcPr>
            <w:tcW w:w="3414" w:type="pct"/>
          </w:tcPr>
          <w:p w14:paraId="652D4782" w14:textId="77777777" w:rsidR="0033306C" w:rsidRPr="00032973" w:rsidRDefault="0033306C" w:rsidP="00F714F1">
            <w:pPr>
              <w:pStyle w:val="Listaconvietas"/>
              <w:rPr>
                <w:lang w:val="es-ES"/>
              </w:rPr>
            </w:pPr>
            <w:r w:rsidRPr="00032973">
              <w:rPr>
                <w:lang w:val="es-ES"/>
              </w:rPr>
              <w:t>Miembro del Comité Editorial de la Revista Fármacos</w:t>
            </w:r>
          </w:p>
        </w:tc>
        <w:tc>
          <w:tcPr>
            <w:tcW w:w="192" w:type="pct"/>
          </w:tcPr>
          <w:p w14:paraId="151D2577" w14:textId="77777777" w:rsidR="0033306C" w:rsidRPr="000526EF" w:rsidRDefault="0033306C" w:rsidP="0033306C">
            <w:pPr>
              <w:rPr>
                <w:lang w:val="es-ES"/>
              </w:rPr>
            </w:pPr>
          </w:p>
        </w:tc>
        <w:tc>
          <w:tcPr>
            <w:tcW w:w="1394" w:type="pct"/>
          </w:tcPr>
          <w:p w14:paraId="1A32F48A" w14:textId="77777777" w:rsidR="0033306C" w:rsidRPr="000526EF" w:rsidRDefault="00F714F1" w:rsidP="00F714F1">
            <w:pPr>
              <w:pStyle w:val="Fecha"/>
            </w:pPr>
            <w:r w:rsidRPr="000526EF">
              <w:t>2005-presente</w:t>
            </w:r>
          </w:p>
        </w:tc>
      </w:tr>
      <w:tr w:rsidR="00F714F1" w:rsidRPr="000526EF" w14:paraId="38640507" w14:textId="77777777" w:rsidTr="00F714F1">
        <w:tc>
          <w:tcPr>
            <w:tcW w:w="3414" w:type="pct"/>
          </w:tcPr>
          <w:p w14:paraId="2845B288" w14:textId="77777777" w:rsidR="00F714F1" w:rsidRPr="00032973" w:rsidRDefault="00F714F1" w:rsidP="0033306C">
            <w:pPr>
              <w:pStyle w:val="Listaconvietas"/>
              <w:rPr>
                <w:lang w:val="es-ES"/>
              </w:rPr>
            </w:pPr>
            <w:r w:rsidRPr="00032973">
              <w:rPr>
                <w:lang w:val="es-ES"/>
              </w:rPr>
              <w:t>Coordinador del Registro Centroamericano de Acromegalia</w:t>
            </w:r>
          </w:p>
        </w:tc>
        <w:tc>
          <w:tcPr>
            <w:tcW w:w="192" w:type="pct"/>
          </w:tcPr>
          <w:p w14:paraId="14DEE626" w14:textId="77777777" w:rsidR="00F714F1" w:rsidRPr="000526EF" w:rsidRDefault="00F714F1" w:rsidP="0033306C">
            <w:pPr>
              <w:rPr>
                <w:lang w:val="es-ES"/>
              </w:rPr>
            </w:pPr>
          </w:p>
        </w:tc>
        <w:tc>
          <w:tcPr>
            <w:tcW w:w="1394" w:type="pct"/>
          </w:tcPr>
          <w:p w14:paraId="462FF202" w14:textId="77777777" w:rsidR="00F714F1" w:rsidRPr="000526EF" w:rsidRDefault="00F714F1" w:rsidP="00F714F1">
            <w:pPr>
              <w:pStyle w:val="Fecha"/>
            </w:pPr>
            <w:r w:rsidRPr="000526EF">
              <w:t>2005-presente</w:t>
            </w:r>
          </w:p>
        </w:tc>
      </w:tr>
      <w:tr w:rsidR="00F714F1" w:rsidRPr="000526EF" w14:paraId="62917D1F" w14:textId="77777777" w:rsidTr="00F714F1">
        <w:tc>
          <w:tcPr>
            <w:tcW w:w="3414" w:type="pct"/>
          </w:tcPr>
          <w:p w14:paraId="7021B043" w14:textId="77777777" w:rsidR="00F714F1" w:rsidRPr="00032973" w:rsidRDefault="00F714F1" w:rsidP="00F714F1">
            <w:pPr>
              <w:pStyle w:val="Listaconvietas"/>
              <w:rPr>
                <w:lang w:val="es-ES"/>
              </w:rPr>
            </w:pPr>
            <w:r w:rsidRPr="00032973">
              <w:rPr>
                <w:lang w:val="es-ES"/>
              </w:rPr>
              <w:t>Miembro del Comité Científico de la Revista en Ciencias Médicas de la Universidad de Costa Rica</w:t>
            </w:r>
          </w:p>
        </w:tc>
        <w:tc>
          <w:tcPr>
            <w:tcW w:w="192" w:type="pct"/>
          </w:tcPr>
          <w:p w14:paraId="5773E88F" w14:textId="77777777" w:rsidR="00F714F1" w:rsidRPr="000526EF" w:rsidRDefault="00F714F1" w:rsidP="0033306C">
            <w:pPr>
              <w:rPr>
                <w:lang w:val="es-ES"/>
              </w:rPr>
            </w:pPr>
          </w:p>
        </w:tc>
        <w:tc>
          <w:tcPr>
            <w:tcW w:w="1394" w:type="pct"/>
          </w:tcPr>
          <w:p w14:paraId="14AD9749" w14:textId="4A4774C4" w:rsidR="00F714F1" w:rsidRPr="000526EF" w:rsidRDefault="00F714F1" w:rsidP="00BA29F7">
            <w:pPr>
              <w:pStyle w:val="Fecha"/>
            </w:pPr>
            <w:r w:rsidRPr="000526EF">
              <w:t>2006-</w:t>
            </w:r>
            <w:r w:rsidR="00BA29F7" w:rsidRPr="000526EF">
              <w:t>2012</w:t>
            </w:r>
          </w:p>
        </w:tc>
      </w:tr>
      <w:tr w:rsidR="00F714F1" w:rsidRPr="000526EF" w14:paraId="44E0A4A9" w14:textId="77777777" w:rsidTr="00F714F1">
        <w:tc>
          <w:tcPr>
            <w:tcW w:w="3414" w:type="pct"/>
          </w:tcPr>
          <w:p w14:paraId="0279F18C" w14:textId="77777777" w:rsidR="00F714F1" w:rsidRPr="00032973" w:rsidRDefault="00F714F1" w:rsidP="00F714F1">
            <w:pPr>
              <w:pStyle w:val="Listaconvietas"/>
              <w:rPr>
                <w:lang w:val="es-ES"/>
              </w:rPr>
            </w:pPr>
            <w:r w:rsidRPr="00032973">
              <w:rPr>
                <w:lang w:val="es-ES"/>
              </w:rPr>
              <w:t xml:space="preserve">Miembro asociado de la Endocrine </w:t>
            </w:r>
            <w:proofErr w:type="spellStart"/>
            <w:r w:rsidRPr="00032973">
              <w:rPr>
                <w:lang w:val="es-ES"/>
              </w:rPr>
              <w:t>Society</w:t>
            </w:r>
            <w:proofErr w:type="spellEnd"/>
          </w:p>
        </w:tc>
        <w:tc>
          <w:tcPr>
            <w:tcW w:w="192" w:type="pct"/>
          </w:tcPr>
          <w:p w14:paraId="1B342ED3" w14:textId="77777777" w:rsidR="00F714F1" w:rsidRPr="000526EF" w:rsidRDefault="00F714F1" w:rsidP="0033306C">
            <w:pPr>
              <w:rPr>
                <w:lang w:val="es-ES"/>
              </w:rPr>
            </w:pPr>
          </w:p>
        </w:tc>
        <w:tc>
          <w:tcPr>
            <w:tcW w:w="1394" w:type="pct"/>
          </w:tcPr>
          <w:p w14:paraId="3BF51984" w14:textId="352081BD" w:rsidR="00F714F1" w:rsidRPr="000526EF" w:rsidRDefault="00F714F1" w:rsidP="00F714F1">
            <w:pPr>
              <w:pStyle w:val="Fecha"/>
            </w:pPr>
            <w:r w:rsidRPr="000526EF">
              <w:t>2000-</w:t>
            </w:r>
            <w:r w:rsidR="00E3668B">
              <w:t>2025</w:t>
            </w:r>
          </w:p>
        </w:tc>
      </w:tr>
      <w:tr w:rsidR="00F714F1" w:rsidRPr="000526EF" w14:paraId="482C8014" w14:textId="77777777" w:rsidTr="00F714F1">
        <w:tc>
          <w:tcPr>
            <w:tcW w:w="3414" w:type="pct"/>
          </w:tcPr>
          <w:p w14:paraId="7919BAB6" w14:textId="77777777" w:rsidR="00F714F1" w:rsidRPr="00032973" w:rsidRDefault="00F714F1" w:rsidP="00F714F1">
            <w:pPr>
              <w:pStyle w:val="Listaconvietas"/>
              <w:rPr>
                <w:lang w:val="es-ES"/>
              </w:rPr>
            </w:pPr>
            <w:r w:rsidRPr="00032973">
              <w:rPr>
                <w:lang w:val="es-ES"/>
              </w:rPr>
              <w:t xml:space="preserve">Miembro asociado de la American </w:t>
            </w:r>
            <w:proofErr w:type="spellStart"/>
            <w:r w:rsidRPr="00032973">
              <w:rPr>
                <w:lang w:val="es-ES"/>
              </w:rPr>
              <w:t>Association</w:t>
            </w:r>
            <w:proofErr w:type="spellEnd"/>
            <w:r w:rsidRPr="00032973">
              <w:rPr>
                <w:lang w:val="es-ES"/>
              </w:rPr>
              <w:t xml:space="preserve"> </w:t>
            </w:r>
            <w:proofErr w:type="spellStart"/>
            <w:r w:rsidRPr="00032973">
              <w:rPr>
                <w:lang w:val="es-ES"/>
              </w:rPr>
              <w:t>of</w:t>
            </w:r>
            <w:proofErr w:type="spellEnd"/>
            <w:r w:rsidRPr="00032973">
              <w:rPr>
                <w:lang w:val="es-ES"/>
              </w:rPr>
              <w:t xml:space="preserve"> </w:t>
            </w:r>
            <w:proofErr w:type="spellStart"/>
            <w:r w:rsidRPr="00032973">
              <w:rPr>
                <w:lang w:val="es-ES"/>
              </w:rPr>
              <w:t>Clinical</w:t>
            </w:r>
            <w:proofErr w:type="spellEnd"/>
            <w:r w:rsidRPr="00032973">
              <w:rPr>
                <w:lang w:val="es-ES"/>
              </w:rPr>
              <w:t xml:space="preserve"> </w:t>
            </w:r>
            <w:proofErr w:type="spellStart"/>
            <w:r w:rsidRPr="00032973">
              <w:rPr>
                <w:lang w:val="es-ES"/>
              </w:rPr>
              <w:t>Endocrinologists</w:t>
            </w:r>
            <w:proofErr w:type="spellEnd"/>
          </w:p>
        </w:tc>
        <w:tc>
          <w:tcPr>
            <w:tcW w:w="192" w:type="pct"/>
          </w:tcPr>
          <w:p w14:paraId="6B1CD7B8" w14:textId="77777777" w:rsidR="00F714F1" w:rsidRPr="000526EF" w:rsidRDefault="00F714F1" w:rsidP="0033306C">
            <w:pPr>
              <w:rPr>
                <w:lang w:val="es-ES"/>
              </w:rPr>
            </w:pPr>
          </w:p>
        </w:tc>
        <w:tc>
          <w:tcPr>
            <w:tcW w:w="1394" w:type="pct"/>
          </w:tcPr>
          <w:p w14:paraId="4C8C9492" w14:textId="77777777" w:rsidR="00F714F1" w:rsidRPr="000526EF" w:rsidRDefault="00F714F1" w:rsidP="00F714F1">
            <w:pPr>
              <w:pStyle w:val="Fecha"/>
            </w:pPr>
            <w:r w:rsidRPr="000526EF">
              <w:t>2000-presente</w:t>
            </w:r>
          </w:p>
        </w:tc>
      </w:tr>
      <w:tr w:rsidR="00F714F1" w:rsidRPr="000526EF" w14:paraId="4264C12A" w14:textId="77777777" w:rsidTr="00F714F1">
        <w:tc>
          <w:tcPr>
            <w:tcW w:w="3414" w:type="pct"/>
          </w:tcPr>
          <w:p w14:paraId="6E3A4D57" w14:textId="77777777" w:rsidR="00F714F1" w:rsidRPr="000526EF" w:rsidRDefault="00F714F1" w:rsidP="00F714F1">
            <w:pPr>
              <w:pStyle w:val="Listaconvietas"/>
            </w:pPr>
            <w:r w:rsidRPr="000526EF">
              <w:t>Fellow del American College of Endocrinology</w:t>
            </w:r>
          </w:p>
        </w:tc>
        <w:tc>
          <w:tcPr>
            <w:tcW w:w="192" w:type="pct"/>
          </w:tcPr>
          <w:p w14:paraId="4DB5E6C9" w14:textId="77777777" w:rsidR="00F714F1" w:rsidRPr="000526EF" w:rsidRDefault="00F714F1" w:rsidP="0033306C"/>
        </w:tc>
        <w:tc>
          <w:tcPr>
            <w:tcW w:w="1394" w:type="pct"/>
          </w:tcPr>
          <w:p w14:paraId="56638150" w14:textId="77777777" w:rsidR="00F714F1" w:rsidRPr="000526EF" w:rsidRDefault="00F714F1" w:rsidP="00F714F1">
            <w:pPr>
              <w:pStyle w:val="Fecha"/>
            </w:pPr>
            <w:r w:rsidRPr="000526EF">
              <w:t>2011-presente</w:t>
            </w:r>
          </w:p>
        </w:tc>
      </w:tr>
      <w:tr w:rsidR="003A3828" w:rsidRPr="000526EF" w14:paraId="228DA20D" w14:textId="77777777" w:rsidTr="00F714F1">
        <w:tc>
          <w:tcPr>
            <w:tcW w:w="3414" w:type="pct"/>
          </w:tcPr>
          <w:p w14:paraId="28D1AB92" w14:textId="298B2788" w:rsidR="003A3828" w:rsidRPr="00032973" w:rsidRDefault="003A3828" w:rsidP="00F714F1">
            <w:pPr>
              <w:pStyle w:val="Listaconvietas"/>
              <w:rPr>
                <w:lang w:val="es-ES"/>
              </w:rPr>
            </w:pPr>
            <w:r w:rsidRPr="00032973">
              <w:rPr>
                <w:lang w:val="es-ES"/>
              </w:rPr>
              <w:t>Miembro de la Asociación Latinoamericana de Diabetes</w:t>
            </w:r>
          </w:p>
        </w:tc>
        <w:tc>
          <w:tcPr>
            <w:tcW w:w="192" w:type="pct"/>
          </w:tcPr>
          <w:p w14:paraId="0EAFB744" w14:textId="77777777" w:rsidR="003A3828" w:rsidRPr="000526EF" w:rsidRDefault="003A3828" w:rsidP="0033306C">
            <w:pPr>
              <w:rPr>
                <w:lang w:val="es-ES"/>
              </w:rPr>
            </w:pPr>
          </w:p>
        </w:tc>
        <w:tc>
          <w:tcPr>
            <w:tcW w:w="1394" w:type="pct"/>
          </w:tcPr>
          <w:p w14:paraId="06165A2A" w14:textId="5A7857DC" w:rsidR="003A3828" w:rsidRPr="000526EF" w:rsidRDefault="003A3828" w:rsidP="00F714F1">
            <w:pPr>
              <w:pStyle w:val="Fecha"/>
            </w:pPr>
            <w:r w:rsidRPr="000526EF">
              <w:t>2015-presente</w:t>
            </w:r>
          </w:p>
        </w:tc>
      </w:tr>
      <w:tr w:rsidR="00BA29F7" w:rsidRPr="000526EF" w14:paraId="3F7BED93" w14:textId="77777777" w:rsidTr="00F714F1">
        <w:tc>
          <w:tcPr>
            <w:tcW w:w="3414" w:type="pct"/>
          </w:tcPr>
          <w:p w14:paraId="0B7139D5" w14:textId="2AB8F643" w:rsidR="00BA29F7" w:rsidRPr="00032973" w:rsidRDefault="00BA29F7" w:rsidP="00F714F1">
            <w:pPr>
              <w:pStyle w:val="Listaconvietas"/>
              <w:rPr>
                <w:lang w:val="es-ES"/>
              </w:rPr>
            </w:pPr>
            <w:r w:rsidRPr="00032973">
              <w:rPr>
                <w:lang w:val="es-ES"/>
              </w:rPr>
              <w:t>Miembro del Consejo de Postgrado en Endocrinología de la Universidad de Costa Rica</w:t>
            </w:r>
          </w:p>
        </w:tc>
        <w:tc>
          <w:tcPr>
            <w:tcW w:w="192" w:type="pct"/>
          </w:tcPr>
          <w:p w14:paraId="11C45774" w14:textId="77777777" w:rsidR="00BA29F7" w:rsidRPr="000526EF" w:rsidRDefault="00BA29F7" w:rsidP="0033306C">
            <w:pPr>
              <w:rPr>
                <w:lang w:val="es-ES"/>
              </w:rPr>
            </w:pPr>
          </w:p>
        </w:tc>
        <w:tc>
          <w:tcPr>
            <w:tcW w:w="1394" w:type="pct"/>
          </w:tcPr>
          <w:p w14:paraId="345BC406" w14:textId="14CC300D" w:rsidR="00BA29F7" w:rsidRPr="000526EF" w:rsidRDefault="00BA29F7" w:rsidP="00F714F1">
            <w:pPr>
              <w:pStyle w:val="Fecha"/>
            </w:pPr>
            <w:r w:rsidRPr="000526EF">
              <w:t>2007-presente</w:t>
            </w:r>
          </w:p>
        </w:tc>
      </w:tr>
      <w:tr w:rsidR="00BA29F7" w:rsidRPr="000526EF" w14:paraId="21397D5D" w14:textId="77777777" w:rsidTr="00F714F1">
        <w:tc>
          <w:tcPr>
            <w:tcW w:w="3414" w:type="pct"/>
          </w:tcPr>
          <w:p w14:paraId="326E20E7" w14:textId="2C26634C" w:rsidR="00BA29F7" w:rsidRPr="00032973" w:rsidRDefault="00BA29F7" w:rsidP="00F714F1">
            <w:pPr>
              <w:pStyle w:val="Listaconvietas"/>
              <w:rPr>
                <w:lang w:val="es-ES"/>
              </w:rPr>
            </w:pPr>
            <w:r w:rsidRPr="00032973">
              <w:rPr>
                <w:lang w:val="es-ES"/>
              </w:rPr>
              <w:t>Coordinador local del Postgrado en Endocrinología del Hospital San Juan de Dios</w:t>
            </w:r>
          </w:p>
        </w:tc>
        <w:tc>
          <w:tcPr>
            <w:tcW w:w="192" w:type="pct"/>
          </w:tcPr>
          <w:p w14:paraId="45F10BFE" w14:textId="77777777" w:rsidR="00BA29F7" w:rsidRPr="000526EF" w:rsidRDefault="00BA29F7" w:rsidP="0033306C">
            <w:pPr>
              <w:rPr>
                <w:lang w:val="es-ES"/>
              </w:rPr>
            </w:pPr>
          </w:p>
        </w:tc>
        <w:tc>
          <w:tcPr>
            <w:tcW w:w="1394" w:type="pct"/>
          </w:tcPr>
          <w:p w14:paraId="4B65F374" w14:textId="155447FC" w:rsidR="00BA29F7" w:rsidRPr="000526EF" w:rsidRDefault="00BA29F7" w:rsidP="00F714F1">
            <w:pPr>
              <w:pStyle w:val="Fecha"/>
            </w:pPr>
            <w:r w:rsidRPr="000526EF">
              <w:t>2009-</w:t>
            </w:r>
            <w:r w:rsidR="000C20D5">
              <w:t>2021</w:t>
            </w:r>
          </w:p>
        </w:tc>
      </w:tr>
      <w:tr w:rsidR="00127F76" w:rsidRPr="000526EF" w14:paraId="2D528E62" w14:textId="77777777" w:rsidTr="00F714F1">
        <w:tc>
          <w:tcPr>
            <w:tcW w:w="3414" w:type="pct"/>
          </w:tcPr>
          <w:p w14:paraId="6F9D7244" w14:textId="7D77D83B" w:rsidR="00127F76" w:rsidRPr="00032973" w:rsidRDefault="00127F76" w:rsidP="00F714F1">
            <w:pPr>
              <w:pStyle w:val="Listaconvietas"/>
              <w:rPr>
                <w:lang w:val="es-ES"/>
              </w:rPr>
            </w:pPr>
            <w:r w:rsidRPr="00032973">
              <w:rPr>
                <w:lang w:val="es-ES"/>
              </w:rPr>
              <w:lastRenderedPageBreak/>
              <w:t>Miembro honorario de la Sociedad Dominicana de Endocrinología y Nutrición</w:t>
            </w:r>
          </w:p>
        </w:tc>
        <w:tc>
          <w:tcPr>
            <w:tcW w:w="192" w:type="pct"/>
          </w:tcPr>
          <w:p w14:paraId="06359870" w14:textId="77777777" w:rsidR="00127F76" w:rsidRPr="000526EF" w:rsidRDefault="00127F76" w:rsidP="0033306C">
            <w:pPr>
              <w:rPr>
                <w:lang w:val="es-ES"/>
              </w:rPr>
            </w:pPr>
          </w:p>
        </w:tc>
        <w:tc>
          <w:tcPr>
            <w:tcW w:w="1394" w:type="pct"/>
          </w:tcPr>
          <w:p w14:paraId="5125AC5F" w14:textId="2F3C1150" w:rsidR="00127F76" w:rsidRPr="000526EF" w:rsidRDefault="00127F76" w:rsidP="00883A4F">
            <w:pPr>
              <w:pStyle w:val="Fecha"/>
            </w:pPr>
            <w:r w:rsidRPr="000526EF">
              <w:t>2020</w:t>
            </w:r>
            <w:r w:rsidR="000C20D5">
              <w:t>-presente</w:t>
            </w:r>
          </w:p>
        </w:tc>
      </w:tr>
      <w:tr w:rsidR="00D56496" w:rsidRPr="00D56496" w14:paraId="02069E21" w14:textId="77777777" w:rsidTr="00F714F1">
        <w:tc>
          <w:tcPr>
            <w:tcW w:w="3414" w:type="pct"/>
          </w:tcPr>
          <w:p w14:paraId="1F736C01" w14:textId="5F5B26D8" w:rsidR="00D56496" w:rsidRPr="00032973" w:rsidRDefault="00D56496" w:rsidP="00F714F1">
            <w:pPr>
              <w:pStyle w:val="Listaconvietas"/>
              <w:rPr>
                <w:lang w:val="es-ES"/>
              </w:rPr>
            </w:pPr>
            <w:r>
              <w:rPr>
                <w:lang w:val="es-ES"/>
              </w:rPr>
              <w:t>Miembro honorario de la Sociedad Hondureña de Endocrinología</w:t>
            </w:r>
          </w:p>
        </w:tc>
        <w:tc>
          <w:tcPr>
            <w:tcW w:w="192" w:type="pct"/>
          </w:tcPr>
          <w:p w14:paraId="2A03214E" w14:textId="77777777" w:rsidR="00D56496" w:rsidRPr="000526EF" w:rsidRDefault="00D56496" w:rsidP="0033306C">
            <w:pPr>
              <w:rPr>
                <w:lang w:val="es-ES"/>
              </w:rPr>
            </w:pPr>
          </w:p>
        </w:tc>
        <w:tc>
          <w:tcPr>
            <w:tcW w:w="1394" w:type="pct"/>
          </w:tcPr>
          <w:p w14:paraId="55218560" w14:textId="7B756F22" w:rsidR="00D56496" w:rsidRPr="00D56496" w:rsidRDefault="00D56496" w:rsidP="00F714F1">
            <w:pPr>
              <w:pStyle w:val="Fecha"/>
              <w:rPr>
                <w:lang w:val="es-CR"/>
              </w:rPr>
            </w:pPr>
            <w:r>
              <w:rPr>
                <w:lang w:val="es-CR"/>
              </w:rPr>
              <w:t>2021-presente</w:t>
            </w:r>
          </w:p>
        </w:tc>
      </w:tr>
      <w:tr w:rsidR="00F714F1" w:rsidRPr="000526EF" w14:paraId="0682079B" w14:textId="77777777" w:rsidTr="00F714F1">
        <w:tc>
          <w:tcPr>
            <w:tcW w:w="3414" w:type="pct"/>
          </w:tcPr>
          <w:p w14:paraId="2E533FB3" w14:textId="2B2A2754" w:rsidR="00F714F1" w:rsidRPr="00032973" w:rsidRDefault="00BC2015" w:rsidP="00F714F1">
            <w:pPr>
              <w:pStyle w:val="Listaconvietas"/>
              <w:rPr>
                <w:lang w:val="es-ES"/>
              </w:rPr>
            </w:pPr>
            <w:r w:rsidRPr="00032973">
              <w:rPr>
                <w:lang w:val="es-ES"/>
              </w:rPr>
              <w:t>Práctica privada de</w:t>
            </w:r>
            <w:r w:rsidR="00F714F1" w:rsidRPr="00032973">
              <w:rPr>
                <w:lang w:val="es-ES"/>
              </w:rPr>
              <w:t xml:space="preserve"> Endocrinología </w:t>
            </w:r>
            <w:r w:rsidRPr="00032973">
              <w:rPr>
                <w:lang w:val="es-ES"/>
              </w:rPr>
              <w:t xml:space="preserve">en </w:t>
            </w:r>
            <w:r w:rsidR="00F714F1" w:rsidRPr="00032973">
              <w:rPr>
                <w:lang w:val="es-ES"/>
              </w:rPr>
              <w:t>Clínica Los Yoses</w:t>
            </w:r>
          </w:p>
        </w:tc>
        <w:tc>
          <w:tcPr>
            <w:tcW w:w="192" w:type="pct"/>
          </w:tcPr>
          <w:p w14:paraId="4ABF8EE4" w14:textId="77777777" w:rsidR="00F714F1" w:rsidRPr="000526EF" w:rsidRDefault="00F714F1" w:rsidP="0033306C">
            <w:pPr>
              <w:rPr>
                <w:lang w:val="es-ES"/>
              </w:rPr>
            </w:pPr>
          </w:p>
        </w:tc>
        <w:tc>
          <w:tcPr>
            <w:tcW w:w="1394" w:type="pct"/>
          </w:tcPr>
          <w:p w14:paraId="31D9AB01" w14:textId="77777777" w:rsidR="00F714F1" w:rsidRPr="000526EF" w:rsidRDefault="00F714F1" w:rsidP="00F714F1">
            <w:pPr>
              <w:pStyle w:val="Fecha"/>
            </w:pPr>
            <w:r w:rsidRPr="000526EF">
              <w:t>2002-presente</w:t>
            </w:r>
          </w:p>
        </w:tc>
      </w:tr>
      <w:tr w:rsidR="00712A6D" w:rsidRPr="000526EF" w14:paraId="26BF74B1" w14:textId="77777777" w:rsidTr="00F714F1">
        <w:tc>
          <w:tcPr>
            <w:tcW w:w="3414" w:type="pct"/>
          </w:tcPr>
          <w:p w14:paraId="60785239" w14:textId="2DCF153F" w:rsidR="00712A6D" w:rsidRPr="000526EF" w:rsidRDefault="00712A6D" w:rsidP="00F714F1">
            <w:pPr>
              <w:pStyle w:val="Listaconvietas"/>
            </w:pPr>
            <w:r w:rsidRPr="000526EF">
              <w:t xml:space="preserve">Revisor </w:t>
            </w:r>
            <w:proofErr w:type="spellStart"/>
            <w:r w:rsidRPr="000526EF">
              <w:t>invitado</w:t>
            </w:r>
            <w:proofErr w:type="spellEnd"/>
            <w:r w:rsidRPr="000526EF">
              <w:t xml:space="preserve"> para la </w:t>
            </w:r>
            <w:proofErr w:type="spellStart"/>
            <w:r w:rsidRPr="000526EF">
              <w:t>revista</w:t>
            </w:r>
            <w:proofErr w:type="spellEnd"/>
            <w:r w:rsidRPr="000526EF">
              <w:t xml:space="preserve"> “Diabetes, Metabolic Syndrome and Obesity: Targets and Therapy</w:t>
            </w:r>
            <w:r w:rsidR="00E3668B">
              <w:t>”, “</w:t>
            </w:r>
            <w:r w:rsidR="00E3668B" w:rsidRPr="000526EF">
              <w:t xml:space="preserve">American Journal of </w:t>
            </w:r>
            <w:proofErr w:type="spellStart"/>
            <w:r w:rsidR="00E3668B" w:rsidRPr="000526EF">
              <w:t>Ophtalmology</w:t>
            </w:r>
            <w:proofErr w:type="spellEnd"/>
            <w:r w:rsidR="00E3668B">
              <w:t>”, “</w:t>
            </w:r>
            <w:r w:rsidR="00E3668B" w:rsidRPr="00E3668B">
              <w:t>Diabetes Care</w:t>
            </w:r>
            <w:r w:rsidR="00E3668B">
              <w:t>”, “</w:t>
            </w:r>
            <w:proofErr w:type="spellStart"/>
            <w:r w:rsidR="00E3668B">
              <w:t>Cureus</w:t>
            </w:r>
            <w:proofErr w:type="spellEnd"/>
            <w:r w:rsidR="00E3668B">
              <w:t>”, “</w:t>
            </w:r>
            <w:r w:rsidR="00E3668B" w:rsidRPr="005110F4">
              <w:t>Annals of Global Health</w:t>
            </w:r>
            <w:r w:rsidR="00E3668B">
              <w:t>”, “</w:t>
            </w:r>
            <w:r w:rsidR="00E3668B" w:rsidRPr="00E3668B">
              <w:t>Frontiers in Endocrinology</w:t>
            </w:r>
            <w:r w:rsidR="00E3668B">
              <w:t>”</w:t>
            </w:r>
          </w:p>
        </w:tc>
        <w:tc>
          <w:tcPr>
            <w:tcW w:w="192" w:type="pct"/>
          </w:tcPr>
          <w:p w14:paraId="02F74F85" w14:textId="77777777" w:rsidR="00712A6D" w:rsidRPr="000526EF" w:rsidRDefault="00712A6D" w:rsidP="0033306C"/>
        </w:tc>
        <w:tc>
          <w:tcPr>
            <w:tcW w:w="1394" w:type="pct"/>
          </w:tcPr>
          <w:p w14:paraId="64B249A0" w14:textId="7314BAF0" w:rsidR="00712A6D" w:rsidRPr="000526EF" w:rsidRDefault="00712A6D" w:rsidP="00F714F1">
            <w:pPr>
              <w:pStyle w:val="Fecha"/>
            </w:pPr>
            <w:r w:rsidRPr="000526EF">
              <w:t>2020</w:t>
            </w:r>
            <w:r w:rsidR="00E3668B">
              <w:t>-presente</w:t>
            </w:r>
          </w:p>
        </w:tc>
      </w:tr>
      <w:tr w:rsidR="002B274B" w:rsidRPr="002B274B" w14:paraId="68D1ADE8" w14:textId="77777777" w:rsidTr="00F714F1">
        <w:tc>
          <w:tcPr>
            <w:tcW w:w="3414" w:type="pct"/>
          </w:tcPr>
          <w:p w14:paraId="5A2B59C3" w14:textId="53527CAC" w:rsidR="002B274B" w:rsidRDefault="002B274B" w:rsidP="00661179">
            <w:pPr>
              <w:pStyle w:val="Listaconvietas"/>
              <w:rPr>
                <w:lang w:val="es-ES"/>
              </w:rPr>
            </w:pPr>
            <w:r>
              <w:rPr>
                <w:lang w:val="es-ES"/>
              </w:rPr>
              <w:t>Vocal de la Junta Directiva de la Asociación Latinoamericana de Diabetes</w:t>
            </w:r>
          </w:p>
        </w:tc>
        <w:tc>
          <w:tcPr>
            <w:tcW w:w="192" w:type="pct"/>
          </w:tcPr>
          <w:p w14:paraId="4C1F7E02" w14:textId="77777777" w:rsidR="002B274B" w:rsidRPr="000526EF" w:rsidRDefault="002B274B" w:rsidP="00661179">
            <w:pPr>
              <w:rPr>
                <w:lang w:val="es-ES"/>
              </w:rPr>
            </w:pPr>
          </w:p>
        </w:tc>
        <w:tc>
          <w:tcPr>
            <w:tcW w:w="1394" w:type="pct"/>
          </w:tcPr>
          <w:p w14:paraId="6F31E957" w14:textId="2DA5ED73" w:rsidR="002B274B" w:rsidRPr="002B274B" w:rsidRDefault="002B274B" w:rsidP="00661179">
            <w:pPr>
              <w:pStyle w:val="Fecha"/>
              <w:rPr>
                <w:lang w:val="es-CR"/>
              </w:rPr>
            </w:pPr>
            <w:r>
              <w:rPr>
                <w:lang w:val="es-CR"/>
              </w:rPr>
              <w:t>2024-2025</w:t>
            </w:r>
          </w:p>
        </w:tc>
      </w:tr>
      <w:tr w:rsidR="002B274B" w:rsidRPr="002B274B" w14:paraId="136F57B7" w14:textId="77777777" w:rsidTr="00F714F1">
        <w:tc>
          <w:tcPr>
            <w:tcW w:w="3414" w:type="pct"/>
          </w:tcPr>
          <w:p w14:paraId="3EDDCD5A" w14:textId="57759378" w:rsidR="002B274B" w:rsidRDefault="002B274B" w:rsidP="00661179">
            <w:pPr>
              <w:pStyle w:val="Listaconvietas"/>
              <w:rPr>
                <w:lang w:val="es-ES"/>
              </w:rPr>
            </w:pPr>
            <w:r>
              <w:rPr>
                <w:lang w:val="es-ES"/>
              </w:rPr>
              <w:t>Subdelegado por Costa Rica de la Asociación Latinoamericana de Diabetes</w:t>
            </w:r>
          </w:p>
        </w:tc>
        <w:tc>
          <w:tcPr>
            <w:tcW w:w="192" w:type="pct"/>
          </w:tcPr>
          <w:p w14:paraId="5E1BBA1A" w14:textId="77777777" w:rsidR="002B274B" w:rsidRPr="000526EF" w:rsidRDefault="002B274B" w:rsidP="00661179">
            <w:pPr>
              <w:rPr>
                <w:lang w:val="es-ES"/>
              </w:rPr>
            </w:pPr>
          </w:p>
        </w:tc>
        <w:tc>
          <w:tcPr>
            <w:tcW w:w="1394" w:type="pct"/>
          </w:tcPr>
          <w:p w14:paraId="68BF716D" w14:textId="42AD29B0" w:rsidR="002B274B" w:rsidRDefault="002B274B" w:rsidP="00661179">
            <w:pPr>
              <w:pStyle w:val="Fecha"/>
              <w:rPr>
                <w:lang w:val="es-CR"/>
              </w:rPr>
            </w:pPr>
            <w:r>
              <w:rPr>
                <w:lang w:val="es-CR"/>
              </w:rPr>
              <w:t>202</w:t>
            </w:r>
            <w:r w:rsidR="00936CDA">
              <w:rPr>
                <w:lang w:val="es-CR"/>
              </w:rPr>
              <w:t>3</w:t>
            </w:r>
            <w:r>
              <w:rPr>
                <w:lang w:val="es-CR"/>
              </w:rPr>
              <w:t>-2025</w:t>
            </w:r>
          </w:p>
        </w:tc>
      </w:tr>
      <w:tr w:rsidR="005110F4" w:rsidRPr="005110F4" w14:paraId="0D9174CF" w14:textId="77777777" w:rsidTr="00F714F1">
        <w:tc>
          <w:tcPr>
            <w:tcW w:w="3414" w:type="pct"/>
          </w:tcPr>
          <w:p w14:paraId="6BAB7F11" w14:textId="54C9A3BC" w:rsidR="005110F4" w:rsidRDefault="005110F4" w:rsidP="00661179">
            <w:pPr>
              <w:pStyle w:val="Listaconvietas"/>
              <w:rPr>
                <w:lang w:val="es-ES"/>
              </w:rPr>
            </w:pPr>
            <w:r>
              <w:rPr>
                <w:lang w:val="es-ES"/>
              </w:rPr>
              <w:t>Coordinar del grupo de investigación sobre complicaciones cardio reno metabólicas de la Asociación Latinoamericana de Diabetes</w:t>
            </w:r>
          </w:p>
        </w:tc>
        <w:tc>
          <w:tcPr>
            <w:tcW w:w="192" w:type="pct"/>
          </w:tcPr>
          <w:p w14:paraId="2D36A1BE" w14:textId="77777777" w:rsidR="005110F4" w:rsidRPr="000526EF" w:rsidRDefault="005110F4" w:rsidP="00661179">
            <w:pPr>
              <w:rPr>
                <w:lang w:val="es-ES"/>
              </w:rPr>
            </w:pPr>
          </w:p>
        </w:tc>
        <w:tc>
          <w:tcPr>
            <w:tcW w:w="1394" w:type="pct"/>
          </w:tcPr>
          <w:p w14:paraId="23E7C586" w14:textId="2FEBDD44" w:rsidR="005110F4" w:rsidRDefault="005110F4" w:rsidP="00661179">
            <w:pPr>
              <w:pStyle w:val="Fecha"/>
              <w:rPr>
                <w:lang w:val="es-CR"/>
              </w:rPr>
            </w:pPr>
            <w:r>
              <w:rPr>
                <w:lang w:val="es-CR"/>
              </w:rPr>
              <w:t>2023-presente</w:t>
            </w:r>
          </w:p>
        </w:tc>
      </w:tr>
    </w:tbl>
    <w:p w14:paraId="456A684D" w14:textId="77777777" w:rsidR="007C7B0C" w:rsidRPr="000526EF" w:rsidRDefault="007C7B0C" w:rsidP="007C7B0C">
      <w:pPr>
        <w:pStyle w:val="Ttulo1"/>
        <w:rPr>
          <w:rFonts w:ascii="Times New Roman" w:hAnsi="Times New Roman" w:cs="Times New Roman"/>
        </w:rPr>
      </w:pPr>
      <w:proofErr w:type="spellStart"/>
      <w:r w:rsidRPr="000526EF">
        <w:rPr>
          <w:rFonts w:ascii="Times New Roman" w:hAnsi="Times New Roman" w:cs="Times New Roman"/>
        </w:rPr>
        <w:t>Premios</w:t>
      </w:r>
      <w:proofErr w:type="spellEnd"/>
      <w:r w:rsidRPr="000526EF">
        <w:rPr>
          <w:rFonts w:ascii="Times New Roman" w:hAnsi="Times New Roman" w:cs="Times New Roman"/>
        </w:rPr>
        <w:t xml:space="preserve"> </w:t>
      </w:r>
      <w:proofErr w:type="spellStart"/>
      <w:r w:rsidRPr="000526EF">
        <w:rPr>
          <w:rFonts w:ascii="Times New Roman" w:hAnsi="Times New Roman" w:cs="Times New Roman"/>
        </w:rPr>
        <w:t>recibidos</w:t>
      </w:r>
      <w:proofErr w:type="spellEnd"/>
    </w:p>
    <w:tbl>
      <w:tblPr>
        <w:tblStyle w:val="CVDetails"/>
        <w:tblW w:w="5000" w:type="pct"/>
        <w:tblLook w:val="04A0" w:firstRow="1" w:lastRow="0" w:firstColumn="1" w:lastColumn="0" w:noHBand="0" w:noVBand="1"/>
      </w:tblPr>
      <w:tblGrid>
        <w:gridCol w:w="6391"/>
        <w:gridCol w:w="359"/>
        <w:gridCol w:w="2610"/>
      </w:tblGrid>
      <w:tr w:rsidR="00C60D12" w:rsidRPr="000526EF" w14:paraId="5BCFF73D" w14:textId="77777777" w:rsidTr="007C7B0C">
        <w:tc>
          <w:tcPr>
            <w:tcW w:w="3414" w:type="pct"/>
          </w:tcPr>
          <w:p w14:paraId="6F65E5B3" w14:textId="0472F320" w:rsidR="00C60D12" w:rsidRPr="004F5F8B" w:rsidRDefault="00C60D12" w:rsidP="007C7B0C">
            <w:pPr>
              <w:pStyle w:val="Listaconvietas"/>
              <w:rPr>
                <w:lang w:val="es-ES"/>
              </w:rPr>
            </w:pPr>
            <w:r w:rsidRPr="004F5F8B">
              <w:rPr>
                <w:lang w:val="es-ES"/>
              </w:rPr>
              <w:t>Ganador del primer lugar de trabajos libres en el XIII Congreso Centroamericano y del Caribe de Endocrinología</w:t>
            </w:r>
          </w:p>
        </w:tc>
        <w:tc>
          <w:tcPr>
            <w:tcW w:w="192" w:type="pct"/>
          </w:tcPr>
          <w:p w14:paraId="332A0774" w14:textId="77777777" w:rsidR="00C60D12" w:rsidRPr="000526EF" w:rsidRDefault="00C60D12" w:rsidP="007C7B0C">
            <w:pPr>
              <w:rPr>
                <w:lang w:val="es-ES"/>
              </w:rPr>
            </w:pPr>
          </w:p>
        </w:tc>
        <w:tc>
          <w:tcPr>
            <w:tcW w:w="1394" w:type="pct"/>
          </w:tcPr>
          <w:p w14:paraId="6E6CB7B1" w14:textId="48E5CEDE" w:rsidR="00C60D12" w:rsidRPr="000526EF" w:rsidRDefault="00C60D12" w:rsidP="007C7B0C">
            <w:pPr>
              <w:pStyle w:val="Fecha"/>
            </w:pPr>
            <w:r w:rsidRPr="000526EF">
              <w:t>2014</w:t>
            </w:r>
          </w:p>
        </w:tc>
      </w:tr>
      <w:tr w:rsidR="007C7B0C" w:rsidRPr="000526EF" w14:paraId="4640B49E" w14:textId="77777777" w:rsidTr="007C7B0C">
        <w:sdt>
          <w:sdtPr>
            <w:id w:val="17159686"/>
            <w:placeholder>
              <w:docPart w:val="882CFADD6F121F4687DEE067C9BEBBDB"/>
            </w:placeholder>
          </w:sdtPr>
          <w:sdtContent>
            <w:tc>
              <w:tcPr>
                <w:tcW w:w="3414" w:type="pct"/>
              </w:tcPr>
              <w:p w14:paraId="1E302525" w14:textId="77777777" w:rsidR="007C7B0C" w:rsidRPr="000526EF" w:rsidRDefault="007C7B0C" w:rsidP="007C7B0C">
                <w:pPr>
                  <w:pStyle w:val="Listaconvietas"/>
                </w:pPr>
                <w:r w:rsidRPr="000526EF">
                  <w:rPr>
                    <w:lang w:val="es-CR"/>
                  </w:rPr>
                  <w:t xml:space="preserve">Ganador del “International Travel Grant” de la American </w:t>
                </w:r>
                <w:proofErr w:type="spellStart"/>
                <w:r w:rsidRPr="000526EF">
                  <w:rPr>
                    <w:lang w:val="es-CR"/>
                  </w:rPr>
                  <w:t>Association</w:t>
                </w:r>
                <w:proofErr w:type="spellEnd"/>
                <w:r w:rsidRPr="000526EF">
                  <w:rPr>
                    <w:lang w:val="es-CR"/>
                  </w:rPr>
                  <w:t xml:space="preserve"> </w:t>
                </w:r>
                <w:proofErr w:type="spellStart"/>
                <w:r w:rsidRPr="000526EF">
                  <w:rPr>
                    <w:lang w:val="es-CR"/>
                  </w:rPr>
                  <w:t>of</w:t>
                </w:r>
                <w:proofErr w:type="spellEnd"/>
                <w:r w:rsidRPr="000526EF">
                  <w:rPr>
                    <w:lang w:val="es-CR"/>
                  </w:rPr>
                  <w:t xml:space="preserve"> </w:t>
                </w:r>
                <w:proofErr w:type="spellStart"/>
                <w:r w:rsidRPr="000526EF">
                  <w:rPr>
                    <w:lang w:val="es-CR"/>
                  </w:rPr>
                  <w:t>Clinical</w:t>
                </w:r>
                <w:proofErr w:type="spellEnd"/>
                <w:r w:rsidRPr="000526EF">
                  <w:rPr>
                    <w:lang w:val="es-CR"/>
                  </w:rPr>
                  <w:t xml:space="preserve"> </w:t>
                </w:r>
                <w:proofErr w:type="spellStart"/>
                <w:r w:rsidRPr="000526EF">
                  <w:rPr>
                    <w:lang w:val="es-CR"/>
                  </w:rPr>
                  <w:t>Endocrinologists</w:t>
                </w:r>
                <w:proofErr w:type="spellEnd"/>
              </w:p>
            </w:tc>
          </w:sdtContent>
        </w:sdt>
        <w:tc>
          <w:tcPr>
            <w:tcW w:w="192" w:type="pct"/>
          </w:tcPr>
          <w:p w14:paraId="380DC7BF" w14:textId="77777777" w:rsidR="007C7B0C" w:rsidRPr="000526EF" w:rsidRDefault="007C7B0C" w:rsidP="007C7B0C"/>
        </w:tc>
        <w:tc>
          <w:tcPr>
            <w:tcW w:w="1394" w:type="pct"/>
          </w:tcPr>
          <w:p w14:paraId="03B4B2EC" w14:textId="77777777" w:rsidR="007C7B0C" w:rsidRPr="000526EF" w:rsidRDefault="007C7B0C" w:rsidP="007C7B0C">
            <w:pPr>
              <w:pStyle w:val="Fecha"/>
            </w:pPr>
            <w:r w:rsidRPr="000526EF">
              <w:t>2009</w:t>
            </w:r>
          </w:p>
        </w:tc>
      </w:tr>
      <w:tr w:rsidR="007C7B0C" w:rsidRPr="000526EF" w14:paraId="50F5D750" w14:textId="77777777" w:rsidTr="007C7B0C">
        <w:sdt>
          <w:sdtPr>
            <w:id w:val="17159687"/>
            <w:placeholder>
              <w:docPart w:val="4DD3CDFC44C8154AB0506794E2F7067C"/>
            </w:placeholder>
          </w:sdtPr>
          <w:sdtContent>
            <w:tc>
              <w:tcPr>
                <w:tcW w:w="3414" w:type="pct"/>
              </w:tcPr>
              <w:p w14:paraId="3B5DE3AC" w14:textId="77777777" w:rsidR="007C7B0C" w:rsidRPr="000526EF" w:rsidRDefault="007C7B0C" w:rsidP="007C7B0C">
                <w:pPr>
                  <w:pStyle w:val="Listaconvietas"/>
                </w:pPr>
                <w:r w:rsidRPr="000526EF">
                  <w:rPr>
                    <w:lang w:val="es-CR"/>
                  </w:rPr>
                  <w:t xml:space="preserve">Ganador del “International Travel Grant” de la American </w:t>
                </w:r>
                <w:proofErr w:type="spellStart"/>
                <w:r w:rsidRPr="000526EF">
                  <w:rPr>
                    <w:lang w:val="es-CR"/>
                  </w:rPr>
                  <w:t>Association</w:t>
                </w:r>
                <w:proofErr w:type="spellEnd"/>
                <w:r w:rsidRPr="000526EF">
                  <w:rPr>
                    <w:lang w:val="es-CR"/>
                  </w:rPr>
                  <w:t xml:space="preserve"> </w:t>
                </w:r>
                <w:proofErr w:type="spellStart"/>
                <w:r w:rsidRPr="000526EF">
                  <w:rPr>
                    <w:lang w:val="es-CR"/>
                  </w:rPr>
                  <w:t>of</w:t>
                </w:r>
                <w:proofErr w:type="spellEnd"/>
                <w:r w:rsidRPr="000526EF">
                  <w:rPr>
                    <w:lang w:val="es-CR"/>
                  </w:rPr>
                  <w:t xml:space="preserve"> </w:t>
                </w:r>
                <w:proofErr w:type="spellStart"/>
                <w:r w:rsidRPr="000526EF">
                  <w:rPr>
                    <w:lang w:val="es-CR"/>
                  </w:rPr>
                  <w:t>Clinical</w:t>
                </w:r>
                <w:proofErr w:type="spellEnd"/>
                <w:r w:rsidRPr="000526EF">
                  <w:rPr>
                    <w:lang w:val="es-CR"/>
                  </w:rPr>
                  <w:t xml:space="preserve"> </w:t>
                </w:r>
                <w:proofErr w:type="spellStart"/>
                <w:r w:rsidRPr="000526EF">
                  <w:rPr>
                    <w:lang w:val="es-CR"/>
                  </w:rPr>
                  <w:t>Endocrinologists</w:t>
                </w:r>
                <w:proofErr w:type="spellEnd"/>
              </w:p>
            </w:tc>
          </w:sdtContent>
        </w:sdt>
        <w:tc>
          <w:tcPr>
            <w:tcW w:w="192" w:type="pct"/>
          </w:tcPr>
          <w:p w14:paraId="1BF401E5" w14:textId="77777777" w:rsidR="007C7B0C" w:rsidRPr="000526EF" w:rsidRDefault="007C7B0C" w:rsidP="007C7B0C"/>
        </w:tc>
        <w:tc>
          <w:tcPr>
            <w:tcW w:w="1394" w:type="pct"/>
          </w:tcPr>
          <w:p w14:paraId="7AF981CF" w14:textId="77777777" w:rsidR="007C7B0C" w:rsidRPr="000526EF" w:rsidRDefault="007C7B0C" w:rsidP="007C7B0C">
            <w:pPr>
              <w:pStyle w:val="Fecha"/>
            </w:pPr>
            <w:r w:rsidRPr="000526EF">
              <w:t>2003</w:t>
            </w:r>
          </w:p>
        </w:tc>
      </w:tr>
      <w:tr w:rsidR="007C7B0C" w:rsidRPr="000526EF" w14:paraId="7DD97A61" w14:textId="77777777" w:rsidTr="007C7B0C">
        <w:sdt>
          <w:sdtPr>
            <w:id w:val="17159688"/>
            <w:placeholder>
              <w:docPart w:val="2207F147FAE6B84CA689C7BEE407232C"/>
            </w:placeholder>
          </w:sdtPr>
          <w:sdtContent>
            <w:tc>
              <w:tcPr>
                <w:tcW w:w="3414" w:type="pct"/>
              </w:tcPr>
              <w:p w14:paraId="0251EE4F" w14:textId="77777777" w:rsidR="007C7B0C" w:rsidRPr="004F5F8B" w:rsidRDefault="007C7B0C" w:rsidP="007C7B0C">
                <w:pPr>
                  <w:pStyle w:val="Listaconvietas"/>
                  <w:rPr>
                    <w:lang w:val="es-ES"/>
                  </w:rPr>
                </w:pPr>
                <w:r w:rsidRPr="000526EF">
                  <w:rPr>
                    <w:lang w:val="es-CR"/>
                  </w:rPr>
                  <w:t>Graduación con honores en la especialidad en Endocrinología, Universidad de Costa Rica (promedio en la especialidad 9.25)</w:t>
                </w:r>
              </w:p>
            </w:tc>
          </w:sdtContent>
        </w:sdt>
        <w:tc>
          <w:tcPr>
            <w:tcW w:w="192" w:type="pct"/>
          </w:tcPr>
          <w:p w14:paraId="1C3002CD" w14:textId="77777777" w:rsidR="007C7B0C" w:rsidRPr="000526EF" w:rsidRDefault="007C7B0C" w:rsidP="007C7B0C">
            <w:pPr>
              <w:rPr>
                <w:lang w:val="es-ES"/>
              </w:rPr>
            </w:pPr>
          </w:p>
        </w:tc>
        <w:tc>
          <w:tcPr>
            <w:tcW w:w="1394" w:type="pct"/>
          </w:tcPr>
          <w:p w14:paraId="78E82B7E" w14:textId="77777777" w:rsidR="007C7B0C" w:rsidRPr="000526EF" w:rsidRDefault="007C7B0C" w:rsidP="007C7B0C">
            <w:pPr>
              <w:pStyle w:val="Fecha"/>
            </w:pPr>
            <w:r w:rsidRPr="000526EF">
              <w:t>2003</w:t>
            </w:r>
          </w:p>
        </w:tc>
      </w:tr>
      <w:tr w:rsidR="007C7B0C" w:rsidRPr="000526EF" w14:paraId="1853E293" w14:textId="77777777" w:rsidTr="007C7B0C">
        <w:tc>
          <w:tcPr>
            <w:tcW w:w="3414" w:type="pct"/>
          </w:tcPr>
          <w:p w14:paraId="1B38D3F3" w14:textId="77777777" w:rsidR="007C7B0C" w:rsidRPr="000526EF" w:rsidRDefault="007C7B0C" w:rsidP="007C7B0C">
            <w:pPr>
              <w:pStyle w:val="Listaconvietas"/>
              <w:rPr>
                <w:lang w:val="es-CR"/>
              </w:rPr>
            </w:pPr>
            <w:r w:rsidRPr="000526EF">
              <w:rPr>
                <w:lang w:val="es-CR"/>
              </w:rPr>
              <w:t>Primer lugar de trabajos libres del IV Congreso Centroamericano y del Caribe de Endocrinología</w:t>
            </w:r>
          </w:p>
        </w:tc>
        <w:tc>
          <w:tcPr>
            <w:tcW w:w="192" w:type="pct"/>
          </w:tcPr>
          <w:p w14:paraId="6E27DCBA" w14:textId="77777777" w:rsidR="007C7B0C" w:rsidRPr="000526EF" w:rsidRDefault="007C7B0C" w:rsidP="007C7B0C">
            <w:pPr>
              <w:rPr>
                <w:lang w:val="es-ES"/>
              </w:rPr>
            </w:pPr>
          </w:p>
        </w:tc>
        <w:tc>
          <w:tcPr>
            <w:tcW w:w="1394" w:type="pct"/>
          </w:tcPr>
          <w:p w14:paraId="0A4BC868" w14:textId="77777777" w:rsidR="007C7B0C" w:rsidRPr="000526EF" w:rsidRDefault="007C7B0C" w:rsidP="007C7B0C">
            <w:pPr>
              <w:pStyle w:val="Fecha"/>
            </w:pPr>
            <w:r w:rsidRPr="000526EF">
              <w:t>2002</w:t>
            </w:r>
          </w:p>
        </w:tc>
      </w:tr>
      <w:tr w:rsidR="007C7B0C" w:rsidRPr="000526EF" w14:paraId="2908EF42" w14:textId="77777777" w:rsidTr="007C7B0C">
        <w:tc>
          <w:tcPr>
            <w:tcW w:w="3414" w:type="pct"/>
          </w:tcPr>
          <w:p w14:paraId="6527DBFF" w14:textId="77777777" w:rsidR="007C7B0C" w:rsidRPr="000526EF" w:rsidRDefault="007C7B0C" w:rsidP="007C7B0C">
            <w:pPr>
              <w:pStyle w:val="Prrafodelista"/>
              <w:widowControl w:val="0"/>
              <w:numPr>
                <w:ilvl w:val="0"/>
                <w:numId w:val="11"/>
              </w:numPr>
              <w:tabs>
                <w:tab w:val="center" w:pos="230"/>
                <w:tab w:val="left" w:pos="1483"/>
              </w:tabs>
              <w:ind w:left="142" w:hanging="142"/>
              <w:rPr>
                <w:lang w:val="es-CR"/>
              </w:rPr>
            </w:pPr>
            <w:r w:rsidRPr="000526EF">
              <w:rPr>
                <w:lang w:val="es-CR"/>
              </w:rPr>
              <w:t>Graduación con honores en la carrera de Medicina, Universidad de Costa Rica (promedio en toda la carrera de 9.13)</w:t>
            </w:r>
          </w:p>
        </w:tc>
        <w:tc>
          <w:tcPr>
            <w:tcW w:w="192" w:type="pct"/>
          </w:tcPr>
          <w:p w14:paraId="452FA120" w14:textId="77777777" w:rsidR="007C7B0C" w:rsidRPr="000526EF" w:rsidRDefault="007C7B0C" w:rsidP="007C7B0C">
            <w:pPr>
              <w:rPr>
                <w:lang w:val="es-ES"/>
              </w:rPr>
            </w:pPr>
          </w:p>
        </w:tc>
        <w:tc>
          <w:tcPr>
            <w:tcW w:w="1394" w:type="pct"/>
          </w:tcPr>
          <w:p w14:paraId="4F451A25" w14:textId="77777777" w:rsidR="007C7B0C" w:rsidRPr="000526EF" w:rsidRDefault="007C7B0C" w:rsidP="007C7B0C">
            <w:pPr>
              <w:pStyle w:val="Fecha"/>
            </w:pPr>
            <w:r w:rsidRPr="000526EF">
              <w:t>1997</w:t>
            </w:r>
          </w:p>
        </w:tc>
      </w:tr>
      <w:tr w:rsidR="007C7B0C" w:rsidRPr="000526EF" w14:paraId="45373E8F" w14:textId="77777777" w:rsidTr="007C7B0C">
        <w:tc>
          <w:tcPr>
            <w:tcW w:w="3414" w:type="pct"/>
          </w:tcPr>
          <w:p w14:paraId="56CF8D71" w14:textId="77777777" w:rsidR="007C7B0C" w:rsidRPr="000526EF" w:rsidRDefault="007C7B0C" w:rsidP="007C7B0C">
            <w:pPr>
              <w:pStyle w:val="Prrafodelista"/>
              <w:widowControl w:val="0"/>
              <w:numPr>
                <w:ilvl w:val="0"/>
                <w:numId w:val="11"/>
              </w:numPr>
              <w:tabs>
                <w:tab w:val="center" w:pos="230"/>
                <w:tab w:val="left" w:pos="1483"/>
              </w:tabs>
              <w:ind w:left="142" w:hanging="142"/>
              <w:rPr>
                <w:lang w:val="es-CR"/>
              </w:rPr>
            </w:pPr>
            <w:r w:rsidRPr="000526EF">
              <w:rPr>
                <w:lang w:val="es-CR"/>
              </w:rPr>
              <w:t xml:space="preserve">Mejor promedio a nivel de sexto año en la carrera de medicina, </w:t>
            </w:r>
            <w:r w:rsidRPr="000526EF">
              <w:rPr>
                <w:lang w:val="es-CR"/>
              </w:rPr>
              <w:tab/>
              <w:t>Universidad de Costa Rica durante el II ciclo lectivo.</w:t>
            </w:r>
          </w:p>
        </w:tc>
        <w:tc>
          <w:tcPr>
            <w:tcW w:w="192" w:type="pct"/>
          </w:tcPr>
          <w:p w14:paraId="7372196A" w14:textId="77777777" w:rsidR="007C7B0C" w:rsidRPr="000526EF" w:rsidRDefault="007C7B0C" w:rsidP="007C7B0C">
            <w:pPr>
              <w:rPr>
                <w:lang w:val="es-ES"/>
              </w:rPr>
            </w:pPr>
          </w:p>
        </w:tc>
        <w:tc>
          <w:tcPr>
            <w:tcW w:w="1394" w:type="pct"/>
          </w:tcPr>
          <w:p w14:paraId="7B45F0E3" w14:textId="77777777" w:rsidR="007C7B0C" w:rsidRPr="000526EF" w:rsidRDefault="007C7B0C" w:rsidP="007C7B0C">
            <w:pPr>
              <w:pStyle w:val="Fecha"/>
            </w:pPr>
            <w:r w:rsidRPr="000526EF">
              <w:t>1997</w:t>
            </w:r>
          </w:p>
        </w:tc>
      </w:tr>
      <w:tr w:rsidR="007C7B0C" w:rsidRPr="000526EF" w14:paraId="39B83808" w14:textId="77777777" w:rsidTr="007C7B0C">
        <w:tc>
          <w:tcPr>
            <w:tcW w:w="3414" w:type="pct"/>
          </w:tcPr>
          <w:p w14:paraId="7367C4CB" w14:textId="77777777" w:rsidR="007C7B0C" w:rsidRPr="000526EF" w:rsidRDefault="007C7B0C" w:rsidP="007C7B0C">
            <w:pPr>
              <w:pStyle w:val="Prrafodelista"/>
              <w:widowControl w:val="0"/>
              <w:numPr>
                <w:ilvl w:val="0"/>
                <w:numId w:val="11"/>
              </w:numPr>
              <w:tabs>
                <w:tab w:val="center" w:pos="230"/>
                <w:tab w:val="left" w:pos="1483"/>
              </w:tabs>
              <w:ind w:left="142" w:hanging="142"/>
              <w:rPr>
                <w:lang w:val="es-CR"/>
              </w:rPr>
            </w:pPr>
            <w:r w:rsidRPr="000526EF">
              <w:rPr>
                <w:lang w:val="es-CR"/>
              </w:rPr>
              <w:t>Primer lugar en trabajos libres del LVII Congreso Médico Nacional Regional - Pérez Zeledón, Golfito.</w:t>
            </w:r>
          </w:p>
        </w:tc>
        <w:tc>
          <w:tcPr>
            <w:tcW w:w="192" w:type="pct"/>
          </w:tcPr>
          <w:p w14:paraId="6EF59F92" w14:textId="77777777" w:rsidR="007C7B0C" w:rsidRPr="000526EF" w:rsidRDefault="007C7B0C" w:rsidP="007C7B0C">
            <w:pPr>
              <w:rPr>
                <w:lang w:val="es-ES"/>
              </w:rPr>
            </w:pPr>
          </w:p>
        </w:tc>
        <w:tc>
          <w:tcPr>
            <w:tcW w:w="1394" w:type="pct"/>
          </w:tcPr>
          <w:p w14:paraId="5FF79FBE" w14:textId="77777777" w:rsidR="007C7B0C" w:rsidRPr="000526EF" w:rsidRDefault="007C7B0C" w:rsidP="007C7B0C">
            <w:pPr>
              <w:pStyle w:val="Fecha"/>
            </w:pPr>
            <w:r w:rsidRPr="000526EF">
              <w:t>1995</w:t>
            </w:r>
          </w:p>
        </w:tc>
      </w:tr>
      <w:tr w:rsidR="007C7B0C" w:rsidRPr="000526EF" w14:paraId="010C9343" w14:textId="77777777" w:rsidTr="007C7B0C">
        <w:tc>
          <w:tcPr>
            <w:tcW w:w="3414" w:type="pct"/>
          </w:tcPr>
          <w:p w14:paraId="6B4A55FB" w14:textId="598A6375" w:rsidR="007C7B0C" w:rsidRPr="000526EF" w:rsidRDefault="007C7B0C" w:rsidP="007C7B0C">
            <w:pPr>
              <w:pStyle w:val="Prrafodelista"/>
              <w:widowControl w:val="0"/>
              <w:numPr>
                <w:ilvl w:val="0"/>
                <w:numId w:val="11"/>
              </w:numPr>
              <w:tabs>
                <w:tab w:val="center" w:pos="230"/>
                <w:tab w:val="left" w:pos="1483"/>
              </w:tabs>
              <w:ind w:left="142" w:hanging="142"/>
              <w:rPr>
                <w:lang w:val="es-CR"/>
              </w:rPr>
            </w:pPr>
            <w:r w:rsidRPr="000526EF">
              <w:rPr>
                <w:lang w:val="es-CR"/>
              </w:rPr>
              <w:t>Tercer promedio de admisión a la Universidad de Costa Rica a nivel nacional (nota 773 de un máximo de 800).</w:t>
            </w:r>
          </w:p>
        </w:tc>
        <w:tc>
          <w:tcPr>
            <w:tcW w:w="192" w:type="pct"/>
          </w:tcPr>
          <w:p w14:paraId="1DD17E8A" w14:textId="77777777" w:rsidR="007C7B0C" w:rsidRPr="000526EF" w:rsidRDefault="007C7B0C" w:rsidP="007C7B0C">
            <w:pPr>
              <w:rPr>
                <w:lang w:val="es-ES"/>
              </w:rPr>
            </w:pPr>
          </w:p>
        </w:tc>
        <w:tc>
          <w:tcPr>
            <w:tcW w:w="1394" w:type="pct"/>
          </w:tcPr>
          <w:p w14:paraId="08F02D75" w14:textId="77777777" w:rsidR="007C7B0C" w:rsidRPr="000526EF" w:rsidRDefault="007C7B0C" w:rsidP="007C7B0C">
            <w:pPr>
              <w:pStyle w:val="Fecha"/>
            </w:pPr>
            <w:r w:rsidRPr="000526EF">
              <w:t>1992</w:t>
            </w:r>
          </w:p>
        </w:tc>
      </w:tr>
    </w:tbl>
    <w:p w14:paraId="5A7A15D4" w14:textId="77777777" w:rsidR="007C7B0C" w:rsidRPr="000526EF" w:rsidRDefault="007C7B0C" w:rsidP="007C7B0C">
      <w:pPr>
        <w:pStyle w:val="Ttulo1"/>
        <w:ind w:left="0"/>
        <w:rPr>
          <w:rFonts w:ascii="Times New Roman" w:hAnsi="Times New Roman" w:cs="Times New Roman"/>
        </w:rPr>
      </w:pPr>
    </w:p>
    <w:p w14:paraId="632B1DEB" w14:textId="7772A050" w:rsidR="000526EF" w:rsidRPr="000526EF" w:rsidRDefault="00F714F1" w:rsidP="000526EF">
      <w:pPr>
        <w:pStyle w:val="Ttulo1"/>
        <w:rPr>
          <w:rFonts w:ascii="Times New Roman" w:hAnsi="Times New Roman" w:cs="Times New Roman"/>
        </w:rPr>
      </w:pPr>
      <w:proofErr w:type="spellStart"/>
      <w:r w:rsidRPr="000526EF">
        <w:rPr>
          <w:rFonts w:ascii="Times New Roman" w:hAnsi="Times New Roman" w:cs="Times New Roman"/>
        </w:rPr>
        <w:t>Publicaciones</w:t>
      </w:r>
      <w:proofErr w:type="spellEnd"/>
    </w:p>
    <w:p w14:paraId="037D1D6B" w14:textId="3B3CE859" w:rsidR="000526EF" w:rsidRDefault="000526EF" w:rsidP="000526EF">
      <w:pPr>
        <w:pStyle w:val="Textoindependiente"/>
        <w:rPr>
          <w:i/>
        </w:rPr>
      </w:pPr>
      <w:r w:rsidRPr="000526EF">
        <w:rPr>
          <w:i/>
        </w:rPr>
        <w:t xml:space="preserve">En </w:t>
      </w:r>
      <w:proofErr w:type="spellStart"/>
      <w:r w:rsidRPr="000526EF">
        <w:rPr>
          <w:i/>
        </w:rPr>
        <w:t>revistas</w:t>
      </w:r>
      <w:proofErr w:type="spellEnd"/>
      <w:r w:rsidRPr="000526EF">
        <w:rPr>
          <w:i/>
        </w:rPr>
        <w:t xml:space="preserve"> </w:t>
      </w:r>
      <w:proofErr w:type="spellStart"/>
      <w:r w:rsidRPr="000526EF">
        <w:rPr>
          <w:i/>
        </w:rPr>
        <w:t>médicas</w:t>
      </w:r>
      <w:proofErr w:type="spellEnd"/>
      <w:r w:rsidRPr="000526EF">
        <w:rPr>
          <w:i/>
        </w:rPr>
        <w:t>:</w:t>
      </w:r>
    </w:p>
    <w:tbl>
      <w:tblPr>
        <w:tblStyle w:val="CVDetails"/>
        <w:tblW w:w="9361" w:type="dxa"/>
        <w:tblLayout w:type="fixed"/>
        <w:tblLook w:val="04A0" w:firstRow="1" w:lastRow="0" w:firstColumn="1" w:lastColumn="0" w:noHBand="0" w:noVBand="1"/>
      </w:tblPr>
      <w:tblGrid>
        <w:gridCol w:w="6393"/>
        <w:gridCol w:w="357"/>
        <w:gridCol w:w="2611"/>
      </w:tblGrid>
      <w:tr w:rsidR="00804F98" w:rsidRPr="00804F98" w14:paraId="26DC5C70" w14:textId="77777777" w:rsidTr="00667505">
        <w:tc>
          <w:tcPr>
            <w:tcW w:w="6393" w:type="dxa"/>
          </w:tcPr>
          <w:p w14:paraId="78A6B22A" w14:textId="48685C5C" w:rsidR="00804F98" w:rsidRDefault="00804F98" w:rsidP="00D45493">
            <w:pPr>
              <w:pStyle w:val="Listaconvietas"/>
              <w:rPr>
                <w:shd w:val="clear" w:color="auto" w:fill="FFFFFF"/>
                <w:lang w:val="es-CR"/>
              </w:rPr>
            </w:pPr>
            <w:r>
              <w:rPr>
                <w:shd w:val="clear" w:color="auto" w:fill="FFFFFF"/>
                <w:lang w:val="es-CR"/>
              </w:rPr>
              <w:t>Chen-Ku CH. Recomendaciones sobre el uso de monitoreo continuo de glucosa en Costa Rica. Acta Médica Costarricense. 2026;67(4):1-2.</w:t>
            </w:r>
          </w:p>
        </w:tc>
        <w:tc>
          <w:tcPr>
            <w:tcW w:w="357" w:type="dxa"/>
          </w:tcPr>
          <w:p w14:paraId="2E0DE3B4" w14:textId="77777777" w:rsidR="00804F98" w:rsidRPr="00667505" w:rsidRDefault="00804F98" w:rsidP="00156847">
            <w:pPr>
              <w:rPr>
                <w:lang w:val="es-CR"/>
              </w:rPr>
            </w:pPr>
          </w:p>
        </w:tc>
        <w:tc>
          <w:tcPr>
            <w:tcW w:w="2611" w:type="dxa"/>
          </w:tcPr>
          <w:p w14:paraId="65E54030" w14:textId="502E9570" w:rsidR="00804F98" w:rsidRDefault="00804F98" w:rsidP="00156847">
            <w:pPr>
              <w:pStyle w:val="Fecha"/>
              <w:rPr>
                <w:lang w:val="es-CR"/>
              </w:rPr>
            </w:pPr>
            <w:r>
              <w:rPr>
                <w:lang w:val="es-CR"/>
              </w:rPr>
              <w:t>2026</w:t>
            </w:r>
          </w:p>
        </w:tc>
      </w:tr>
      <w:tr w:rsidR="00667505" w:rsidRPr="00667505" w14:paraId="6D785F87" w14:textId="77777777" w:rsidTr="00667505">
        <w:tc>
          <w:tcPr>
            <w:tcW w:w="6393" w:type="dxa"/>
          </w:tcPr>
          <w:p w14:paraId="1760FC6F" w14:textId="0BEE9B7C" w:rsidR="00667505" w:rsidRPr="00D32064" w:rsidRDefault="00667505" w:rsidP="00D45493">
            <w:pPr>
              <w:pStyle w:val="Listaconvietas"/>
              <w:rPr>
                <w:shd w:val="clear" w:color="auto" w:fill="FFFFFF"/>
                <w:lang w:val="es-CR"/>
              </w:rPr>
            </w:pPr>
            <w:r>
              <w:rPr>
                <w:shd w:val="clear" w:color="auto" w:fill="FFFFFF"/>
                <w:lang w:val="es-CR"/>
              </w:rPr>
              <w:t xml:space="preserve">Cordero-Solis JJ, Salazar-Vargas C, </w:t>
            </w:r>
            <w:proofErr w:type="spellStart"/>
            <w:r>
              <w:rPr>
                <w:shd w:val="clear" w:color="auto" w:fill="FFFFFF"/>
                <w:lang w:val="es-CR"/>
              </w:rPr>
              <w:t>Saenz</w:t>
            </w:r>
            <w:proofErr w:type="spellEnd"/>
            <w:r>
              <w:rPr>
                <w:shd w:val="clear" w:color="auto" w:fill="FFFFFF"/>
                <w:lang w:val="es-CR"/>
              </w:rPr>
              <w:t xml:space="preserve">-Campos D, Chen-Ku CH, Brenes-Gómez E. La evaluación de conocimientos para autorizar el ejercicio profesional de la Medicina: Experiencia en Costa Rica. Acta Médica Costarricense. 2024;66(4):1-7. </w:t>
            </w:r>
            <w:hyperlink r:id="rId7" w:tgtFrame="_blank" w:history="1">
              <w:r w:rsidRPr="00667505">
                <w:rPr>
                  <w:rStyle w:val="Hipervnculo"/>
                  <w:color w:val="085C77"/>
                  <w:spacing w:val="4"/>
                  <w:shd w:val="clear" w:color="auto" w:fill="FFFFFF"/>
                </w:rPr>
                <w:t>https://doi.org/10.51481/amc.v66i4.1424</w:t>
              </w:r>
            </w:hyperlink>
          </w:p>
        </w:tc>
        <w:tc>
          <w:tcPr>
            <w:tcW w:w="357" w:type="dxa"/>
          </w:tcPr>
          <w:p w14:paraId="7EC0FC19" w14:textId="77777777" w:rsidR="00667505" w:rsidRPr="00667505" w:rsidRDefault="00667505" w:rsidP="00156847">
            <w:pPr>
              <w:rPr>
                <w:lang w:val="es-CR"/>
              </w:rPr>
            </w:pPr>
          </w:p>
        </w:tc>
        <w:tc>
          <w:tcPr>
            <w:tcW w:w="2611" w:type="dxa"/>
          </w:tcPr>
          <w:p w14:paraId="4C9439C0" w14:textId="2A6CFA63" w:rsidR="00667505" w:rsidRPr="00667505" w:rsidRDefault="00667505" w:rsidP="00156847">
            <w:pPr>
              <w:pStyle w:val="Fecha"/>
              <w:rPr>
                <w:lang w:val="es-CR"/>
              </w:rPr>
            </w:pPr>
            <w:r>
              <w:rPr>
                <w:lang w:val="es-CR"/>
              </w:rPr>
              <w:t>2025</w:t>
            </w:r>
          </w:p>
        </w:tc>
      </w:tr>
      <w:tr w:rsidR="00D32064" w:rsidRPr="00D32064" w14:paraId="1440A4CC" w14:textId="77777777" w:rsidTr="00667505">
        <w:tc>
          <w:tcPr>
            <w:tcW w:w="6393" w:type="dxa"/>
          </w:tcPr>
          <w:p w14:paraId="68D8EA2E" w14:textId="20F8CEF3" w:rsidR="00D32064" w:rsidRPr="00D32064" w:rsidRDefault="00D32064" w:rsidP="00D45493">
            <w:pPr>
              <w:pStyle w:val="Listaconvietas"/>
              <w:rPr>
                <w:shd w:val="clear" w:color="auto" w:fill="FFFFFF"/>
              </w:rPr>
            </w:pPr>
            <w:r w:rsidRPr="00D32064">
              <w:rPr>
                <w:shd w:val="clear" w:color="auto" w:fill="FFFFFF"/>
                <w:lang w:val="es-CR"/>
              </w:rPr>
              <w:t xml:space="preserve">Gad H, Dinamarca JL, Fletcher P, </w:t>
            </w:r>
            <w:r w:rsidRPr="00D32064">
              <w:rPr>
                <w:b/>
                <w:bCs/>
                <w:shd w:val="clear" w:color="auto" w:fill="FFFFFF"/>
                <w:lang w:val="es-CR"/>
              </w:rPr>
              <w:t>Chen-Ku CH</w:t>
            </w:r>
            <w:r w:rsidRPr="00D32064">
              <w:rPr>
                <w:shd w:val="clear" w:color="auto" w:fill="FFFFFF"/>
                <w:lang w:val="es-CR"/>
              </w:rPr>
              <w:t xml:space="preserve">, Lira R, Longa J, Mendivil C, </w:t>
            </w:r>
            <w:r>
              <w:rPr>
                <w:shd w:val="clear" w:color="auto" w:fill="FFFFFF"/>
                <w:lang w:val="es-CR"/>
              </w:rPr>
              <w:t xml:space="preserve">Palacios L, Pedrosa H, Román Pintos LM, Solis C, Malik RA. </w:t>
            </w:r>
            <w:r w:rsidRPr="00D32064">
              <w:rPr>
                <w:shd w:val="clear" w:color="auto" w:fill="FFFFFF"/>
              </w:rPr>
              <w:t>Earlier diagnosis of peripheral neuropathy in primary care in Latin America</w:t>
            </w:r>
            <w:r>
              <w:rPr>
                <w:shd w:val="clear" w:color="auto" w:fill="FFFFFF"/>
              </w:rPr>
              <w:t xml:space="preserve"> using a simple screening tool (ACT). Curr Med Res </w:t>
            </w:r>
            <w:proofErr w:type="spellStart"/>
            <w:r>
              <w:rPr>
                <w:shd w:val="clear" w:color="auto" w:fill="FFFFFF"/>
              </w:rPr>
              <w:t>Opin</w:t>
            </w:r>
            <w:proofErr w:type="spellEnd"/>
            <w:r>
              <w:rPr>
                <w:shd w:val="clear" w:color="auto" w:fill="FFFFFF"/>
              </w:rPr>
              <w:t xml:space="preserve">. Online 19 dec 2024. </w:t>
            </w:r>
            <w:r w:rsidRPr="00D32064">
              <w:rPr>
                <w:color w:val="000000" w:themeColor="text1"/>
                <w:shd w:val="clear" w:color="auto" w:fill="EAEAEA"/>
              </w:rPr>
              <w:t>https://doi.org/10.1080/03007995.2024.2443109</w:t>
            </w:r>
          </w:p>
        </w:tc>
        <w:tc>
          <w:tcPr>
            <w:tcW w:w="357" w:type="dxa"/>
          </w:tcPr>
          <w:p w14:paraId="649CD7B3" w14:textId="77777777" w:rsidR="00D32064" w:rsidRPr="00D32064" w:rsidRDefault="00D32064" w:rsidP="00156847"/>
        </w:tc>
        <w:tc>
          <w:tcPr>
            <w:tcW w:w="2611" w:type="dxa"/>
          </w:tcPr>
          <w:p w14:paraId="700BEAEE" w14:textId="429FB91E" w:rsidR="00D32064" w:rsidRPr="00D32064" w:rsidRDefault="00D32064" w:rsidP="00156847">
            <w:pPr>
              <w:pStyle w:val="Fecha"/>
            </w:pPr>
            <w:r>
              <w:t>2024</w:t>
            </w:r>
          </w:p>
        </w:tc>
      </w:tr>
      <w:tr w:rsidR="00016CE8" w:rsidRPr="00016CE8" w14:paraId="0DEC55DC" w14:textId="77777777" w:rsidTr="00667505">
        <w:tc>
          <w:tcPr>
            <w:tcW w:w="6393" w:type="dxa"/>
          </w:tcPr>
          <w:p w14:paraId="75F6819D" w14:textId="518B49DF" w:rsidR="00016CE8" w:rsidRDefault="00016CE8" w:rsidP="00D45493">
            <w:pPr>
              <w:pStyle w:val="Listaconvietas"/>
              <w:rPr>
                <w:shd w:val="clear" w:color="auto" w:fill="FFFFFF"/>
                <w:lang w:val="es-CR"/>
              </w:rPr>
            </w:pPr>
            <w:r>
              <w:rPr>
                <w:shd w:val="clear" w:color="auto" w:fill="FFFFFF"/>
                <w:lang w:val="es-CR"/>
              </w:rPr>
              <w:t xml:space="preserve">Chen-Ku CH. </w:t>
            </w:r>
            <w:r w:rsidR="00D32064">
              <w:rPr>
                <w:shd w:val="clear" w:color="auto" w:fill="FFFFFF"/>
                <w:lang w:val="es-CR"/>
              </w:rPr>
              <w:t xml:space="preserve">Hiperparatiroidismo </w:t>
            </w:r>
            <w:proofErr w:type="spellStart"/>
            <w:r w:rsidR="00D32064">
              <w:rPr>
                <w:shd w:val="clear" w:color="auto" w:fill="FFFFFF"/>
                <w:lang w:val="es-CR"/>
              </w:rPr>
              <w:t>normocalcémico</w:t>
            </w:r>
            <w:proofErr w:type="spellEnd"/>
            <w:r w:rsidR="00D32064">
              <w:rPr>
                <w:shd w:val="clear" w:color="auto" w:fill="FFFFFF"/>
                <w:lang w:val="es-CR"/>
              </w:rPr>
              <w:t xml:space="preserve">: una revisión sobre su diagnóstico y manejo. Hormonas. 20204;15(1):7-14. </w:t>
            </w:r>
            <w:r w:rsidR="00D32064" w:rsidRPr="00D32064">
              <w:rPr>
                <w:shd w:val="clear" w:color="auto" w:fill="FFFFFF"/>
                <w:lang w:val="es-CR"/>
              </w:rPr>
              <w:t>Disponible en: https://hormonas.sodenn.org/index.php/hormonas/article/view/8</w:t>
            </w:r>
          </w:p>
        </w:tc>
        <w:tc>
          <w:tcPr>
            <w:tcW w:w="357" w:type="dxa"/>
          </w:tcPr>
          <w:p w14:paraId="0CD76417" w14:textId="77777777" w:rsidR="00016CE8" w:rsidRPr="004A1A5C" w:rsidRDefault="00016CE8" w:rsidP="00156847">
            <w:pPr>
              <w:rPr>
                <w:lang w:val="es-CR"/>
              </w:rPr>
            </w:pPr>
          </w:p>
        </w:tc>
        <w:tc>
          <w:tcPr>
            <w:tcW w:w="2611" w:type="dxa"/>
          </w:tcPr>
          <w:p w14:paraId="3E278A2A" w14:textId="2F275817" w:rsidR="00016CE8" w:rsidRDefault="00D32064" w:rsidP="00156847">
            <w:pPr>
              <w:pStyle w:val="Fecha"/>
              <w:rPr>
                <w:lang w:val="es-CR"/>
              </w:rPr>
            </w:pPr>
            <w:r>
              <w:rPr>
                <w:lang w:val="es-CR"/>
              </w:rPr>
              <w:t>2024</w:t>
            </w:r>
          </w:p>
        </w:tc>
      </w:tr>
      <w:tr w:rsidR="00016CE8" w:rsidRPr="00016CE8" w14:paraId="2AC399DE" w14:textId="77777777" w:rsidTr="00667505">
        <w:tc>
          <w:tcPr>
            <w:tcW w:w="6393" w:type="dxa"/>
          </w:tcPr>
          <w:p w14:paraId="364C0172" w14:textId="1E79DAEA" w:rsidR="00016CE8" w:rsidRPr="004A1A5C" w:rsidRDefault="00016CE8" w:rsidP="00D45493">
            <w:pPr>
              <w:pStyle w:val="Listaconvietas"/>
              <w:rPr>
                <w:shd w:val="clear" w:color="auto" w:fill="FFFFFF"/>
                <w:lang w:val="es-CR"/>
              </w:rPr>
            </w:pPr>
            <w:r>
              <w:rPr>
                <w:shd w:val="clear" w:color="auto" w:fill="FFFFFF"/>
                <w:lang w:val="es-CR"/>
              </w:rPr>
              <w:t xml:space="preserve">Iglesias R, </w:t>
            </w:r>
            <w:proofErr w:type="spellStart"/>
            <w:r>
              <w:rPr>
                <w:shd w:val="clear" w:color="auto" w:fill="FFFFFF"/>
                <w:lang w:val="es-CR"/>
              </w:rPr>
              <w:t>Rodriguez</w:t>
            </w:r>
            <w:proofErr w:type="spellEnd"/>
            <w:r>
              <w:rPr>
                <w:shd w:val="clear" w:color="auto" w:fill="FFFFFF"/>
                <w:lang w:val="es-CR"/>
              </w:rPr>
              <w:t xml:space="preserve"> </w:t>
            </w:r>
            <w:proofErr w:type="spellStart"/>
            <w:r>
              <w:rPr>
                <w:shd w:val="clear" w:color="auto" w:fill="FFFFFF"/>
                <w:lang w:val="es-CR"/>
              </w:rPr>
              <w:t>Garcia</w:t>
            </w:r>
            <w:proofErr w:type="spellEnd"/>
            <w:r>
              <w:rPr>
                <w:shd w:val="clear" w:color="auto" w:fill="FFFFFF"/>
                <w:lang w:val="es-CR"/>
              </w:rPr>
              <w:t xml:space="preserve"> ED, </w:t>
            </w:r>
            <w:proofErr w:type="spellStart"/>
            <w:r>
              <w:rPr>
                <w:shd w:val="clear" w:color="auto" w:fill="FFFFFF"/>
                <w:lang w:val="es-CR"/>
              </w:rPr>
              <w:t>Samoza</w:t>
            </w:r>
            <w:proofErr w:type="spellEnd"/>
            <w:r>
              <w:rPr>
                <w:shd w:val="clear" w:color="auto" w:fill="FFFFFF"/>
                <w:lang w:val="es-CR"/>
              </w:rPr>
              <w:t xml:space="preserve">-Alvarenga FR, Pichel D, Castillo Y, Salas-Segura J, </w:t>
            </w:r>
            <w:r w:rsidRPr="00016CE8">
              <w:rPr>
                <w:b/>
                <w:bCs/>
                <w:shd w:val="clear" w:color="auto" w:fill="FFFFFF"/>
                <w:lang w:val="es-CR"/>
              </w:rPr>
              <w:t>Chen-Ku CH</w:t>
            </w:r>
            <w:r>
              <w:rPr>
                <w:shd w:val="clear" w:color="auto" w:fill="FFFFFF"/>
                <w:lang w:val="es-CR"/>
              </w:rPr>
              <w:t xml:space="preserve">, </w:t>
            </w:r>
            <w:proofErr w:type="spellStart"/>
            <w:r>
              <w:rPr>
                <w:shd w:val="clear" w:color="auto" w:fill="FFFFFF"/>
                <w:lang w:val="es-CR"/>
              </w:rPr>
              <w:t>Gutierrez</w:t>
            </w:r>
            <w:proofErr w:type="spellEnd"/>
            <w:r>
              <w:rPr>
                <w:shd w:val="clear" w:color="auto" w:fill="FFFFFF"/>
                <w:lang w:val="es-CR"/>
              </w:rPr>
              <w:t xml:space="preserve">-Sotelo O, Villareal-Abrego H, Speranza M. Prevención de insuficiencia cardíaca en las comorbilidades más frecuentes. Rev Costarricense </w:t>
            </w:r>
            <w:proofErr w:type="spellStart"/>
            <w:r>
              <w:rPr>
                <w:shd w:val="clear" w:color="auto" w:fill="FFFFFF"/>
                <w:lang w:val="es-CR"/>
              </w:rPr>
              <w:t>Cardiol</w:t>
            </w:r>
            <w:proofErr w:type="spellEnd"/>
            <w:r>
              <w:rPr>
                <w:shd w:val="clear" w:color="auto" w:fill="FFFFFF"/>
                <w:lang w:val="es-CR"/>
              </w:rPr>
              <w:t>. 2024;26(</w:t>
            </w:r>
            <w:proofErr w:type="spellStart"/>
            <w:r>
              <w:rPr>
                <w:shd w:val="clear" w:color="auto" w:fill="FFFFFF"/>
                <w:lang w:val="es-CR"/>
              </w:rPr>
              <w:t>Supl</w:t>
            </w:r>
            <w:proofErr w:type="spellEnd"/>
            <w:r>
              <w:rPr>
                <w:shd w:val="clear" w:color="auto" w:fill="FFFFFF"/>
                <w:lang w:val="es-CR"/>
              </w:rPr>
              <w:t xml:space="preserve"> 1):1-67.</w:t>
            </w:r>
          </w:p>
        </w:tc>
        <w:tc>
          <w:tcPr>
            <w:tcW w:w="357" w:type="dxa"/>
          </w:tcPr>
          <w:p w14:paraId="1CE032EE" w14:textId="77777777" w:rsidR="00016CE8" w:rsidRPr="004A1A5C" w:rsidRDefault="00016CE8" w:rsidP="00156847">
            <w:pPr>
              <w:rPr>
                <w:lang w:val="es-CR"/>
              </w:rPr>
            </w:pPr>
          </w:p>
        </w:tc>
        <w:tc>
          <w:tcPr>
            <w:tcW w:w="2611" w:type="dxa"/>
          </w:tcPr>
          <w:p w14:paraId="600E96FF" w14:textId="4406C431" w:rsidR="00016CE8" w:rsidRDefault="00D32064" w:rsidP="00156847">
            <w:pPr>
              <w:pStyle w:val="Fecha"/>
              <w:rPr>
                <w:lang w:val="es-CR"/>
              </w:rPr>
            </w:pPr>
            <w:r>
              <w:rPr>
                <w:lang w:val="es-CR"/>
              </w:rPr>
              <w:t>2024</w:t>
            </w:r>
          </w:p>
        </w:tc>
      </w:tr>
      <w:tr w:rsidR="004A1A5C" w:rsidRPr="004A1A5C" w14:paraId="2521C0E3" w14:textId="77777777" w:rsidTr="00667505">
        <w:tc>
          <w:tcPr>
            <w:tcW w:w="6393" w:type="dxa"/>
          </w:tcPr>
          <w:p w14:paraId="42918889" w14:textId="2C7EFFC3" w:rsidR="004A1A5C" w:rsidRPr="004A1A5C" w:rsidRDefault="004A1A5C" w:rsidP="00D45493">
            <w:pPr>
              <w:pStyle w:val="Listaconvietas"/>
              <w:rPr>
                <w:shd w:val="clear" w:color="auto" w:fill="FFFFFF"/>
                <w:lang w:val="es-CR"/>
              </w:rPr>
            </w:pPr>
            <w:r w:rsidRPr="004A1A5C">
              <w:rPr>
                <w:shd w:val="clear" w:color="auto" w:fill="FFFFFF"/>
                <w:lang w:val="es-CR"/>
              </w:rPr>
              <w:t xml:space="preserve">Navarro-Solano J. </w:t>
            </w:r>
            <w:r w:rsidRPr="004A1A5C">
              <w:rPr>
                <w:b/>
                <w:bCs/>
                <w:shd w:val="clear" w:color="auto" w:fill="FFFFFF"/>
                <w:lang w:val="es-CR"/>
              </w:rPr>
              <w:t>Chen-Ku CH</w:t>
            </w:r>
            <w:r>
              <w:rPr>
                <w:shd w:val="clear" w:color="auto" w:fill="FFFFFF"/>
                <w:lang w:val="es-CR"/>
              </w:rPr>
              <w:t>. Efectos terapéuticos de los inhibidores del cotransportador sodio-glucosa tipo 2 en la insuficiencia cardíaca aguda. Acta Médica Costarricense. 2023;65(4):1-8.</w:t>
            </w:r>
          </w:p>
        </w:tc>
        <w:tc>
          <w:tcPr>
            <w:tcW w:w="357" w:type="dxa"/>
          </w:tcPr>
          <w:p w14:paraId="642FC3C3" w14:textId="77777777" w:rsidR="004A1A5C" w:rsidRPr="004A1A5C" w:rsidRDefault="004A1A5C" w:rsidP="00156847">
            <w:pPr>
              <w:rPr>
                <w:lang w:val="es-CR"/>
              </w:rPr>
            </w:pPr>
          </w:p>
        </w:tc>
        <w:tc>
          <w:tcPr>
            <w:tcW w:w="2611" w:type="dxa"/>
          </w:tcPr>
          <w:p w14:paraId="1776016F" w14:textId="265149C5" w:rsidR="004A1A5C" w:rsidRPr="004A1A5C" w:rsidRDefault="004A1A5C" w:rsidP="00156847">
            <w:pPr>
              <w:pStyle w:val="Fecha"/>
              <w:rPr>
                <w:lang w:val="es-CR"/>
              </w:rPr>
            </w:pPr>
            <w:r>
              <w:rPr>
                <w:lang w:val="es-CR"/>
              </w:rPr>
              <w:t>2024</w:t>
            </w:r>
          </w:p>
        </w:tc>
      </w:tr>
      <w:tr w:rsidR="008157BA" w:rsidRPr="008157BA" w14:paraId="215613C9" w14:textId="77777777" w:rsidTr="00667505">
        <w:tc>
          <w:tcPr>
            <w:tcW w:w="6393" w:type="dxa"/>
          </w:tcPr>
          <w:p w14:paraId="2ADB4AC4" w14:textId="50AE1AEB" w:rsidR="008157BA" w:rsidRPr="008157BA" w:rsidRDefault="008157BA" w:rsidP="00D45493">
            <w:pPr>
              <w:pStyle w:val="Listaconvietas"/>
              <w:rPr>
                <w:b/>
                <w:bCs/>
                <w:shd w:val="clear" w:color="auto" w:fill="FFFFFF"/>
              </w:rPr>
            </w:pPr>
            <w:r w:rsidRPr="008157BA">
              <w:rPr>
                <w:shd w:val="clear" w:color="auto" w:fill="FFFFFF"/>
              </w:rPr>
              <w:t xml:space="preserve">Sanabria A, Ferraz C, </w:t>
            </w:r>
            <w:r w:rsidRPr="008157BA">
              <w:rPr>
                <w:b/>
                <w:bCs/>
                <w:shd w:val="clear" w:color="auto" w:fill="FFFFFF"/>
              </w:rPr>
              <w:t>Chen Ku CH</w:t>
            </w:r>
            <w:r w:rsidRPr="008157BA">
              <w:rPr>
                <w:shd w:val="clear" w:color="auto" w:fill="FFFFFF"/>
              </w:rPr>
              <w:t xml:space="preserve">, Padovani R, Palacios K, Paz JL, Roman A, </w:t>
            </w:r>
            <w:proofErr w:type="spellStart"/>
            <w:r w:rsidRPr="008157BA">
              <w:rPr>
                <w:shd w:val="clear" w:color="auto" w:fill="FFFFFF"/>
              </w:rPr>
              <w:t>Smulever</w:t>
            </w:r>
            <w:proofErr w:type="spellEnd"/>
            <w:r w:rsidRPr="008157BA">
              <w:rPr>
                <w:shd w:val="clear" w:color="auto" w:fill="FFFFFF"/>
              </w:rPr>
              <w:t xml:space="preserve"> A, Vaisman F, </w:t>
            </w:r>
            <w:proofErr w:type="spellStart"/>
            <w:r w:rsidRPr="008157BA">
              <w:rPr>
                <w:shd w:val="clear" w:color="auto" w:fill="FFFFFF"/>
              </w:rPr>
              <w:t>P</w:t>
            </w:r>
            <w:r>
              <w:rPr>
                <w:shd w:val="clear" w:color="auto" w:fill="FFFFFF"/>
              </w:rPr>
              <w:t>itoia</w:t>
            </w:r>
            <w:proofErr w:type="spellEnd"/>
            <w:r>
              <w:rPr>
                <w:shd w:val="clear" w:color="auto" w:fill="FFFFFF"/>
              </w:rPr>
              <w:t xml:space="preserve"> F. Implementing active surveillance for low-risk thyroid carcinoma into clinical practice: collaborative recommendations for Latin America. Arch Endocrinol </w:t>
            </w:r>
            <w:proofErr w:type="spellStart"/>
            <w:r>
              <w:rPr>
                <w:shd w:val="clear" w:color="auto" w:fill="FFFFFF"/>
              </w:rPr>
              <w:t>Metab</w:t>
            </w:r>
            <w:proofErr w:type="spellEnd"/>
            <w:r>
              <w:rPr>
                <w:shd w:val="clear" w:color="auto" w:fill="FFFFFF"/>
              </w:rPr>
              <w:t xml:space="preserve">. </w:t>
            </w:r>
            <w:proofErr w:type="gramStart"/>
            <w:r>
              <w:rPr>
                <w:shd w:val="clear" w:color="auto" w:fill="FFFFFF"/>
              </w:rPr>
              <w:t>2024;68:1</w:t>
            </w:r>
            <w:proofErr w:type="gramEnd"/>
            <w:r>
              <w:rPr>
                <w:shd w:val="clear" w:color="auto" w:fill="FFFFFF"/>
              </w:rPr>
              <w:t>-12, e230371.</w:t>
            </w:r>
          </w:p>
        </w:tc>
        <w:tc>
          <w:tcPr>
            <w:tcW w:w="357" w:type="dxa"/>
          </w:tcPr>
          <w:p w14:paraId="39D00A69" w14:textId="77777777" w:rsidR="008157BA" w:rsidRPr="008157BA" w:rsidRDefault="008157BA" w:rsidP="00156847"/>
        </w:tc>
        <w:tc>
          <w:tcPr>
            <w:tcW w:w="2611" w:type="dxa"/>
          </w:tcPr>
          <w:p w14:paraId="7D2C2360" w14:textId="7C26DB91" w:rsidR="008157BA" w:rsidRPr="008157BA" w:rsidRDefault="008157BA" w:rsidP="00156847">
            <w:pPr>
              <w:pStyle w:val="Fecha"/>
            </w:pPr>
            <w:r>
              <w:t>2024</w:t>
            </w:r>
          </w:p>
        </w:tc>
      </w:tr>
      <w:tr w:rsidR="00D45493" w:rsidRPr="000526EF" w14:paraId="7B78C941" w14:textId="77777777" w:rsidTr="00667505">
        <w:tc>
          <w:tcPr>
            <w:tcW w:w="6393" w:type="dxa"/>
          </w:tcPr>
          <w:p w14:paraId="39BC6F4C" w14:textId="20C09C4C" w:rsidR="00D45493" w:rsidRPr="00D45493" w:rsidRDefault="00D45493" w:rsidP="00D45493">
            <w:pPr>
              <w:pStyle w:val="Listaconvietas"/>
              <w:rPr>
                <w:shd w:val="clear" w:color="auto" w:fill="FFFFFF"/>
              </w:rPr>
            </w:pPr>
            <w:r w:rsidRPr="00D45493">
              <w:rPr>
                <w:b/>
                <w:bCs/>
                <w:shd w:val="clear" w:color="auto" w:fill="FFFFFF"/>
              </w:rPr>
              <w:t>Chen-Ku CH</w:t>
            </w:r>
            <w:r w:rsidRPr="00D45493">
              <w:rPr>
                <w:shd w:val="clear" w:color="auto" w:fill="FFFFFF"/>
              </w:rPr>
              <w:t>, Chen-Sandi D. The Health System in Costa Rica: Focus on the Management of Diabetes Mellitus. Cureus. 2023;15(6</w:t>
            </w:r>
            <w:proofErr w:type="gramStart"/>
            <w:r w:rsidRPr="00D45493">
              <w:rPr>
                <w:shd w:val="clear" w:color="auto" w:fill="FFFFFF"/>
              </w:rPr>
              <w:t>):e</w:t>
            </w:r>
            <w:proofErr w:type="gramEnd"/>
            <w:r w:rsidRPr="00D45493">
              <w:rPr>
                <w:shd w:val="clear" w:color="auto" w:fill="FFFFFF"/>
              </w:rPr>
              <w:t>40084 doi:10.7759/cureus.40084</w:t>
            </w:r>
          </w:p>
        </w:tc>
        <w:tc>
          <w:tcPr>
            <w:tcW w:w="357" w:type="dxa"/>
          </w:tcPr>
          <w:p w14:paraId="0D06861D" w14:textId="77777777" w:rsidR="00D45493" w:rsidRPr="000526EF" w:rsidRDefault="00D45493" w:rsidP="00156847"/>
        </w:tc>
        <w:tc>
          <w:tcPr>
            <w:tcW w:w="2611" w:type="dxa"/>
          </w:tcPr>
          <w:p w14:paraId="4E53AF4C" w14:textId="651014B0" w:rsidR="00D45493" w:rsidRDefault="00D45493" w:rsidP="00156847">
            <w:pPr>
              <w:pStyle w:val="Fecha"/>
            </w:pPr>
            <w:r>
              <w:t>2023</w:t>
            </w:r>
          </w:p>
        </w:tc>
      </w:tr>
      <w:tr w:rsidR="00FD1402" w:rsidRPr="000526EF" w14:paraId="03AA666D" w14:textId="77777777" w:rsidTr="00667505">
        <w:tc>
          <w:tcPr>
            <w:tcW w:w="6393" w:type="dxa"/>
          </w:tcPr>
          <w:p w14:paraId="1EE39D2D" w14:textId="432937A1" w:rsidR="00FD1402" w:rsidRPr="00D45493" w:rsidRDefault="00FD1402" w:rsidP="00D45493">
            <w:pPr>
              <w:pStyle w:val="Listaconvietas"/>
            </w:pPr>
            <w:r w:rsidRPr="00D45493">
              <w:rPr>
                <w:shd w:val="clear" w:color="auto" w:fill="FFFFFF"/>
              </w:rPr>
              <w:t xml:space="preserve">Gadelha M, Bex M, </w:t>
            </w:r>
            <w:proofErr w:type="spellStart"/>
            <w:r w:rsidRPr="00D45493">
              <w:rPr>
                <w:shd w:val="clear" w:color="auto" w:fill="FFFFFF"/>
              </w:rPr>
              <w:t>Feelders</w:t>
            </w:r>
            <w:proofErr w:type="spellEnd"/>
            <w:r w:rsidRPr="00D45493">
              <w:rPr>
                <w:shd w:val="clear" w:color="auto" w:fill="FFFFFF"/>
              </w:rPr>
              <w:t xml:space="preserve"> RA, Heaney AP, </w:t>
            </w:r>
            <w:proofErr w:type="spellStart"/>
            <w:r w:rsidRPr="00D45493">
              <w:rPr>
                <w:shd w:val="clear" w:color="auto" w:fill="FFFFFF"/>
              </w:rPr>
              <w:t>Auchus</w:t>
            </w:r>
            <w:proofErr w:type="spellEnd"/>
            <w:r w:rsidRPr="00D45493">
              <w:rPr>
                <w:shd w:val="clear" w:color="auto" w:fill="FFFFFF"/>
              </w:rPr>
              <w:t xml:space="preserve"> RJ, Gilis-Januszewska A, Witek P, Belaya Z, Yu Y, Liao Z, </w:t>
            </w:r>
            <w:r w:rsidRPr="00D45493">
              <w:rPr>
                <w:b/>
                <w:shd w:val="clear" w:color="auto" w:fill="FFFFFF"/>
              </w:rPr>
              <w:t xml:space="preserve">Chen </w:t>
            </w:r>
            <w:r w:rsidRPr="00D45493">
              <w:rPr>
                <w:b/>
                <w:shd w:val="clear" w:color="auto" w:fill="FFFFFF"/>
              </w:rPr>
              <w:lastRenderedPageBreak/>
              <w:t>Ku CH</w:t>
            </w:r>
            <w:r w:rsidRPr="00D45493">
              <w:rPr>
                <w:shd w:val="clear" w:color="auto" w:fill="FFFFFF"/>
              </w:rPr>
              <w:t xml:space="preserve">, Carvalho D, Roughton M, </w:t>
            </w:r>
            <w:proofErr w:type="spellStart"/>
            <w:r w:rsidRPr="00D45493">
              <w:rPr>
                <w:shd w:val="clear" w:color="auto" w:fill="FFFFFF"/>
              </w:rPr>
              <w:t>Wojna</w:t>
            </w:r>
            <w:proofErr w:type="spellEnd"/>
            <w:r w:rsidRPr="00D45493">
              <w:rPr>
                <w:shd w:val="clear" w:color="auto" w:fill="FFFFFF"/>
              </w:rPr>
              <w:t xml:space="preserve"> J, Pedroncelli AM, Synder PJ. Randomized trial of </w:t>
            </w:r>
            <w:proofErr w:type="spellStart"/>
            <w:r w:rsidRPr="00D45493">
              <w:rPr>
                <w:shd w:val="clear" w:color="auto" w:fill="FFFFFF"/>
              </w:rPr>
              <w:t>osilodrostat</w:t>
            </w:r>
            <w:proofErr w:type="spellEnd"/>
            <w:r w:rsidRPr="00D45493">
              <w:rPr>
                <w:shd w:val="clear" w:color="auto" w:fill="FFFFFF"/>
              </w:rPr>
              <w:t xml:space="preserve"> for the treatment of Cushing’s </w:t>
            </w:r>
            <w:proofErr w:type="spellStart"/>
            <w:r w:rsidRPr="00D45493">
              <w:rPr>
                <w:shd w:val="clear" w:color="auto" w:fill="FFFFFF"/>
              </w:rPr>
              <w:t>diseas</w:t>
            </w:r>
            <w:proofErr w:type="spellEnd"/>
            <w:r w:rsidRPr="00D45493">
              <w:rPr>
                <w:shd w:val="clear" w:color="auto" w:fill="FFFFFF"/>
              </w:rPr>
              <w:t xml:space="preserve">. J Clin Endocrinol </w:t>
            </w:r>
            <w:proofErr w:type="spellStart"/>
            <w:r w:rsidRPr="00D45493">
              <w:rPr>
                <w:shd w:val="clear" w:color="auto" w:fill="FFFFFF"/>
              </w:rPr>
              <w:t>Metab</w:t>
            </w:r>
            <w:proofErr w:type="spellEnd"/>
            <w:r w:rsidRPr="00D45493">
              <w:rPr>
                <w:shd w:val="clear" w:color="auto" w:fill="FFFFFF"/>
              </w:rPr>
              <w:t xml:space="preserve">. 2022; online Mar 26. </w:t>
            </w:r>
            <w:hyperlink r:id="rId8" w:history="1">
              <w:r w:rsidRPr="00D45493">
                <w:rPr>
                  <w:rStyle w:val="Hipervnculo"/>
                  <w:color w:val="006FB7"/>
                  <w:bdr w:val="none" w:sz="0" w:space="0" w:color="auto" w:frame="1"/>
                  <w:shd w:val="clear" w:color="auto" w:fill="FFFFFF"/>
                </w:rPr>
                <w:t>https://doi.org/10.1210/clinem/dgac178</w:t>
              </w:r>
            </w:hyperlink>
          </w:p>
        </w:tc>
        <w:tc>
          <w:tcPr>
            <w:tcW w:w="357" w:type="dxa"/>
          </w:tcPr>
          <w:p w14:paraId="1D1183D1" w14:textId="77777777" w:rsidR="00FD1402" w:rsidRPr="000526EF" w:rsidRDefault="00FD1402" w:rsidP="00156847"/>
        </w:tc>
        <w:tc>
          <w:tcPr>
            <w:tcW w:w="2611" w:type="dxa"/>
          </w:tcPr>
          <w:p w14:paraId="43FAB2CE" w14:textId="7089A2E0" w:rsidR="00FD1402" w:rsidRPr="000526EF" w:rsidRDefault="00FD1402" w:rsidP="00156847">
            <w:pPr>
              <w:pStyle w:val="Fecha"/>
            </w:pPr>
            <w:r>
              <w:t>2022</w:t>
            </w:r>
          </w:p>
        </w:tc>
      </w:tr>
      <w:tr w:rsidR="004E7C2B" w:rsidRPr="000526EF" w14:paraId="4A044E37" w14:textId="77777777" w:rsidTr="00667505">
        <w:tc>
          <w:tcPr>
            <w:tcW w:w="6393" w:type="dxa"/>
          </w:tcPr>
          <w:p w14:paraId="3686ECB0" w14:textId="77777777" w:rsidR="004E7C2B" w:rsidRPr="000526EF" w:rsidRDefault="004E7C2B" w:rsidP="00600E07">
            <w:pPr>
              <w:pStyle w:val="Listaconvietas"/>
              <w:ind w:right="150"/>
            </w:pPr>
            <w:r w:rsidRPr="000526EF">
              <w:rPr>
                <w:b/>
                <w:shd w:val="clear" w:color="auto" w:fill="FFFFFF"/>
                <w:lang w:val="es-ES"/>
              </w:rPr>
              <w:t>Chen-Ku C H</w:t>
            </w:r>
            <w:r w:rsidRPr="000526EF">
              <w:rPr>
                <w:shd w:val="clear" w:color="auto" w:fill="FFFFFF"/>
                <w:lang w:val="es-ES"/>
              </w:rPr>
              <w:t xml:space="preserve">, Grimaldo de Sucre P, </w:t>
            </w:r>
            <w:proofErr w:type="spellStart"/>
            <w:r w:rsidRPr="000526EF">
              <w:rPr>
                <w:shd w:val="clear" w:color="auto" w:fill="FFFFFF"/>
                <w:lang w:val="es-ES"/>
              </w:rPr>
              <w:t>Vinocour</w:t>
            </w:r>
            <w:proofErr w:type="spellEnd"/>
            <w:r w:rsidRPr="000526EF">
              <w:rPr>
                <w:shd w:val="clear" w:color="auto" w:fill="FFFFFF"/>
                <w:lang w:val="es-ES"/>
              </w:rPr>
              <w:t xml:space="preserve"> M, et al. </w:t>
            </w:r>
            <w:r w:rsidRPr="000526EF">
              <w:rPr>
                <w:shd w:val="clear" w:color="auto" w:fill="FFFFFF"/>
              </w:rPr>
              <w:t xml:space="preserve">Diabetes Second-Line Medication Prescription Patterns in Costa Rica and Panama: Evidence From the DISCOVER Registry. </w:t>
            </w:r>
            <w:proofErr w:type="spellStart"/>
            <w:r w:rsidRPr="000526EF">
              <w:rPr>
                <w:shd w:val="clear" w:color="auto" w:fill="FFFFFF"/>
              </w:rPr>
              <w:t>Cureus</w:t>
            </w:r>
            <w:proofErr w:type="spellEnd"/>
            <w:r w:rsidRPr="000526EF">
              <w:rPr>
                <w:shd w:val="clear" w:color="auto" w:fill="FFFFFF"/>
              </w:rPr>
              <w:t xml:space="preserve"> 13(6): e16060. doi:10.7759/cureus.16060</w:t>
            </w:r>
          </w:p>
        </w:tc>
        <w:tc>
          <w:tcPr>
            <w:tcW w:w="357" w:type="dxa"/>
          </w:tcPr>
          <w:p w14:paraId="7132F506" w14:textId="77777777" w:rsidR="004E7C2B" w:rsidRPr="000526EF" w:rsidRDefault="004E7C2B" w:rsidP="00156847"/>
        </w:tc>
        <w:tc>
          <w:tcPr>
            <w:tcW w:w="2611" w:type="dxa"/>
          </w:tcPr>
          <w:p w14:paraId="4AEEE642" w14:textId="77777777" w:rsidR="004E7C2B" w:rsidRPr="000526EF" w:rsidRDefault="004E7C2B" w:rsidP="00156847">
            <w:pPr>
              <w:pStyle w:val="Fecha"/>
            </w:pPr>
            <w:r w:rsidRPr="000526EF">
              <w:t>2021</w:t>
            </w:r>
          </w:p>
        </w:tc>
      </w:tr>
      <w:tr w:rsidR="004E7C2B" w:rsidRPr="000526EF" w14:paraId="17123723" w14:textId="77777777" w:rsidTr="00667505">
        <w:tc>
          <w:tcPr>
            <w:tcW w:w="6393" w:type="dxa"/>
          </w:tcPr>
          <w:p w14:paraId="22395E76" w14:textId="6B3A6FFF" w:rsidR="004E7C2B" w:rsidRPr="000526EF" w:rsidRDefault="004E7C2B" w:rsidP="00600E07">
            <w:pPr>
              <w:pStyle w:val="Listaconvietas"/>
              <w:ind w:right="8"/>
            </w:pPr>
            <w:r w:rsidRPr="000526EF">
              <w:t xml:space="preserve">Gadelha M, Bex M, </w:t>
            </w:r>
            <w:proofErr w:type="spellStart"/>
            <w:r w:rsidRPr="000526EF">
              <w:t>Feelders</w:t>
            </w:r>
            <w:proofErr w:type="spellEnd"/>
            <w:r w:rsidRPr="000526EF">
              <w:t xml:space="preserve"> RA, Heaney AP, </w:t>
            </w:r>
            <w:proofErr w:type="spellStart"/>
            <w:r w:rsidRPr="000526EF">
              <w:t>Auchus</w:t>
            </w:r>
            <w:proofErr w:type="spellEnd"/>
            <w:r w:rsidRPr="000526EF">
              <w:t xml:space="preserve"> RJ, Gilis-Januszewska A, Witek P, Belaya Z, Liao Z, </w:t>
            </w:r>
            <w:r w:rsidRPr="000526EF">
              <w:rPr>
                <w:b/>
              </w:rPr>
              <w:t>Chen-Ku CH</w:t>
            </w:r>
            <w:r w:rsidRPr="000526EF">
              <w:t xml:space="preserve"> et al. </w:t>
            </w:r>
            <w:proofErr w:type="spellStart"/>
            <w:r w:rsidRPr="000526EF">
              <w:t>Osilodrostat</w:t>
            </w:r>
            <w:proofErr w:type="spellEnd"/>
            <w:r w:rsidRPr="000526EF">
              <w:t xml:space="preserve"> is an effective and well tolerated treatment for Cushin</w:t>
            </w:r>
            <w:r w:rsidR="00FD1402">
              <w:t>g</w:t>
            </w:r>
            <w:r w:rsidRPr="000526EF">
              <w:t xml:space="preserve">’s disease: results from a phase III study with an upfront, randomized, double-blind, </w:t>
            </w:r>
            <w:proofErr w:type="spellStart"/>
            <w:r w:rsidRPr="000526EF">
              <w:t>placeo</w:t>
            </w:r>
            <w:proofErr w:type="spellEnd"/>
            <w:r w:rsidRPr="000526EF">
              <w:t>-controlled phase (LINC 4). J Endocrine Society. 2021;5(</w:t>
            </w:r>
            <w:proofErr w:type="spellStart"/>
            <w:r w:rsidRPr="000526EF">
              <w:t>Supl</w:t>
            </w:r>
            <w:proofErr w:type="spellEnd"/>
            <w:r w:rsidRPr="000526EF">
              <w:t xml:space="preserve"> 1</w:t>
            </w:r>
            <w:proofErr w:type="gramStart"/>
            <w:r w:rsidRPr="000526EF">
              <w:t>):A</w:t>
            </w:r>
            <w:proofErr w:type="gramEnd"/>
            <w:r w:rsidRPr="000526EF">
              <w:t>516-A517.</w:t>
            </w:r>
          </w:p>
        </w:tc>
        <w:tc>
          <w:tcPr>
            <w:tcW w:w="357" w:type="dxa"/>
          </w:tcPr>
          <w:p w14:paraId="0DE99D7A" w14:textId="77777777" w:rsidR="004E7C2B" w:rsidRPr="000526EF" w:rsidRDefault="004E7C2B" w:rsidP="00156847"/>
        </w:tc>
        <w:tc>
          <w:tcPr>
            <w:tcW w:w="2611" w:type="dxa"/>
          </w:tcPr>
          <w:p w14:paraId="564B052B" w14:textId="77777777" w:rsidR="004E7C2B" w:rsidRPr="000526EF" w:rsidRDefault="004E7C2B" w:rsidP="00156847">
            <w:pPr>
              <w:pStyle w:val="Fecha"/>
            </w:pPr>
            <w:r w:rsidRPr="000526EF">
              <w:t>2021</w:t>
            </w:r>
          </w:p>
        </w:tc>
      </w:tr>
      <w:tr w:rsidR="004E7C2B" w:rsidRPr="000526EF" w14:paraId="50FC8465" w14:textId="77777777" w:rsidTr="00667505">
        <w:tc>
          <w:tcPr>
            <w:tcW w:w="6393" w:type="dxa"/>
          </w:tcPr>
          <w:p w14:paraId="30D9FE80" w14:textId="77777777" w:rsidR="004E7C2B" w:rsidRPr="000526EF" w:rsidRDefault="004E7C2B" w:rsidP="00600E07">
            <w:pPr>
              <w:pStyle w:val="Listaconvietas"/>
              <w:ind w:right="150"/>
            </w:pPr>
            <w:r w:rsidRPr="000526EF">
              <w:t xml:space="preserve">Mehta R, Pichel D, </w:t>
            </w:r>
            <w:r w:rsidRPr="000526EF">
              <w:rPr>
                <w:b/>
              </w:rPr>
              <w:t>Chen-Ku CH</w:t>
            </w:r>
            <w:r w:rsidRPr="000526EF">
              <w:t xml:space="preserve">, Raffaele P, Méndez Durán A, Padilla F et al. Latin American Expert Consensus for Comprehensive Management of Type 2 Diabetes from a Metabolic-Cardio-Renal perspective for the Primary Care Physician. Diabetes Ther. 2021;12(1):1-20.  </w:t>
            </w:r>
            <w:proofErr w:type="spellStart"/>
            <w:r w:rsidRPr="000526EF">
              <w:t>doi</w:t>
            </w:r>
            <w:proofErr w:type="spellEnd"/>
            <w:r w:rsidRPr="000526EF">
              <w:t>: 10.1007/s13300-020-00961-4.</w:t>
            </w:r>
          </w:p>
        </w:tc>
        <w:tc>
          <w:tcPr>
            <w:tcW w:w="357" w:type="dxa"/>
          </w:tcPr>
          <w:p w14:paraId="36054499" w14:textId="77777777" w:rsidR="004E7C2B" w:rsidRPr="000526EF" w:rsidRDefault="004E7C2B" w:rsidP="00600E07">
            <w:pPr>
              <w:ind w:right="150"/>
            </w:pPr>
          </w:p>
        </w:tc>
        <w:tc>
          <w:tcPr>
            <w:tcW w:w="2611" w:type="dxa"/>
          </w:tcPr>
          <w:p w14:paraId="03258218" w14:textId="77777777" w:rsidR="004E7C2B" w:rsidRPr="000526EF" w:rsidRDefault="004E7C2B" w:rsidP="00156847">
            <w:pPr>
              <w:pStyle w:val="Fecha"/>
            </w:pPr>
            <w:r w:rsidRPr="000526EF">
              <w:t>2020</w:t>
            </w:r>
          </w:p>
        </w:tc>
      </w:tr>
      <w:tr w:rsidR="007D5E0C" w:rsidRPr="007D5E0C" w14:paraId="46C7241E" w14:textId="77777777" w:rsidTr="00667505">
        <w:tc>
          <w:tcPr>
            <w:tcW w:w="6393" w:type="dxa"/>
          </w:tcPr>
          <w:p w14:paraId="76C40B9B" w14:textId="7FFAF4EA" w:rsidR="007D5E0C" w:rsidRPr="000526EF" w:rsidRDefault="007D5E0C" w:rsidP="00600E07">
            <w:pPr>
              <w:pStyle w:val="Listaconvietas"/>
              <w:ind w:right="150"/>
              <w:rPr>
                <w:b/>
                <w:lang w:val="es-ES"/>
              </w:rPr>
            </w:pPr>
            <w:r>
              <w:rPr>
                <w:lang w:val="es-ES"/>
              </w:rPr>
              <w:t>Quiros-</w:t>
            </w:r>
            <w:proofErr w:type="gramStart"/>
            <w:r>
              <w:rPr>
                <w:lang w:val="es-ES"/>
              </w:rPr>
              <w:t>Coronel</w:t>
            </w:r>
            <w:proofErr w:type="gramEnd"/>
            <w:r>
              <w:rPr>
                <w:lang w:val="es-ES"/>
              </w:rPr>
              <w:t xml:space="preserve"> A, Pachón-Burgos A, Aguirre-Rodríguez J, McDonald-Posso A, </w:t>
            </w:r>
            <w:r w:rsidRPr="007D5E0C">
              <w:rPr>
                <w:b/>
                <w:lang w:val="es-ES"/>
              </w:rPr>
              <w:t>Chen-Ku CH</w:t>
            </w:r>
            <w:r>
              <w:rPr>
                <w:lang w:val="es-ES"/>
              </w:rPr>
              <w:t>. Correlación citología-histopatología en pacientes con nódulo tiroideo. Siete años de experiencia de un hospital de referencia en Panamá. Revista Médica de la Universidad de Costa Rica. 2020;14(1</w:t>
            </w:r>
            <w:proofErr w:type="gramStart"/>
            <w:r>
              <w:rPr>
                <w:lang w:val="es-ES"/>
              </w:rPr>
              <w:t>):artículo</w:t>
            </w:r>
            <w:proofErr w:type="gramEnd"/>
            <w:r>
              <w:rPr>
                <w:lang w:val="es-ES"/>
              </w:rPr>
              <w:t xml:space="preserve"> 8. </w:t>
            </w:r>
          </w:p>
        </w:tc>
        <w:tc>
          <w:tcPr>
            <w:tcW w:w="357" w:type="dxa"/>
          </w:tcPr>
          <w:p w14:paraId="59FE207C" w14:textId="77777777" w:rsidR="007D5E0C" w:rsidRPr="000526EF" w:rsidRDefault="007D5E0C" w:rsidP="00600E07">
            <w:pPr>
              <w:ind w:right="150"/>
              <w:rPr>
                <w:lang w:val="es-ES"/>
              </w:rPr>
            </w:pPr>
          </w:p>
        </w:tc>
        <w:tc>
          <w:tcPr>
            <w:tcW w:w="2611" w:type="dxa"/>
          </w:tcPr>
          <w:p w14:paraId="05311389" w14:textId="254B4A6C" w:rsidR="007D5E0C" w:rsidRPr="000526EF" w:rsidRDefault="007D5E0C" w:rsidP="00156847">
            <w:pPr>
              <w:pStyle w:val="Fecha"/>
              <w:rPr>
                <w:lang w:val="es-ES"/>
              </w:rPr>
            </w:pPr>
            <w:r>
              <w:rPr>
                <w:lang w:val="es-ES"/>
              </w:rPr>
              <w:t>2020</w:t>
            </w:r>
          </w:p>
        </w:tc>
      </w:tr>
      <w:tr w:rsidR="004E7C2B" w:rsidRPr="000526EF" w14:paraId="0718DE1A" w14:textId="77777777" w:rsidTr="00667505">
        <w:tc>
          <w:tcPr>
            <w:tcW w:w="6393" w:type="dxa"/>
          </w:tcPr>
          <w:p w14:paraId="027000F2" w14:textId="77777777" w:rsidR="004E7C2B" w:rsidRPr="000526EF" w:rsidRDefault="004E7C2B" w:rsidP="00600E07">
            <w:pPr>
              <w:pStyle w:val="Listaconvietas"/>
              <w:ind w:right="150"/>
              <w:rPr>
                <w:b/>
                <w:lang w:val="es-ES"/>
              </w:rPr>
            </w:pPr>
            <w:r w:rsidRPr="000526EF">
              <w:rPr>
                <w:b/>
                <w:lang w:val="es-ES"/>
              </w:rPr>
              <w:t xml:space="preserve">Chen-Ku CH. </w:t>
            </w:r>
            <w:r w:rsidRPr="000526EF">
              <w:rPr>
                <w:lang w:val="es-ES"/>
              </w:rPr>
              <w:t xml:space="preserve">Agonistas del </w:t>
            </w:r>
            <w:proofErr w:type="gramStart"/>
            <w:r w:rsidRPr="000526EF">
              <w:rPr>
                <w:lang w:val="es-ES"/>
              </w:rPr>
              <w:t>receptor  de</w:t>
            </w:r>
            <w:proofErr w:type="gramEnd"/>
            <w:r w:rsidRPr="000526EF">
              <w:rPr>
                <w:lang w:val="es-ES"/>
              </w:rPr>
              <w:t xml:space="preserve"> GLP-1, </w:t>
            </w:r>
            <w:proofErr w:type="gramStart"/>
            <w:r w:rsidRPr="000526EF">
              <w:rPr>
                <w:lang w:val="es-ES"/>
              </w:rPr>
              <w:t>cómo escoger el agente adecuado en una clase terapéutica tan heterogénea?</w:t>
            </w:r>
            <w:proofErr w:type="gramEnd"/>
            <w:r w:rsidRPr="000526EF">
              <w:rPr>
                <w:lang w:val="es-ES"/>
              </w:rPr>
              <w:t xml:space="preserve"> Rev ALAD. </w:t>
            </w:r>
            <w:proofErr w:type="gramStart"/>
            <w:r w:rsidRPr="000526EF">
              <w:rPr>
                <w:lang w:val="es-ES"/>
              </w:rPr>
              <w:t>2020;10:97</w:t>
            </w:r>
            <w:proofErr w:type="gramEnd"/>
            <w:r w:rsidRPr="000526EF">
              <w:rPr>
                <w:lang w:val="es-ES"/>
              </w:rPr>
              <w:t>-111.</w:t>
            </w:r>
          </w:p>
        </w:tc>
        <w:tc>
          <w:tcPr>
            <w:tcW w:w="357" w:type="dxa"/>
          </w:tcPr>
          <w:p w14:paraId="1DE0FDC3" w14:textId="77777777" w:rsidR="004E7C2B" w:rsidRPr="000526EF" w:rsidRDefault="004E7C2B" w:rsidP="00600E07">
            <w:pPr>
              <w:ind w:right="150"/>
              <w:rPr>
                <w:lang w:val="es-ES"/>
              </w:rPr>
            </w:pPr>
          </w:p>
        </w:tc>
        <w:tc>
          <w:tcPr>
            <w:tcW w:w="2611" w:type="dxa"/>
          </w:tcPr>
          <w:p w14:paraId="5B73DE02" w14:textId="77777777" w:rsidR="004E7C2B" w:rsidRPr="000526EF" w:rsidRDefault="004E7C2B" w:rsidP="00156847">
            <w:pPr>
              <w:pStyle w:val="Fecha"/>
              <w:rPr>
                <w:lang w:val="es-ES"/>
              </w:rPr>
            </w:pPr>
            <w:r w:rsidRPr="000526EF">
              <w:rPr>
                <w:lang w:val="es-ES"/>
              </w:rPr>
              <w:t>2020</w:t>
            </w:r>
          </w:p>
        </w:tc>
      </w:tr>
      <w:tr w:rsidR="004E7C2B" w:rsidRPr="000526EF" w14:paraId="67868492" w14:textId="77777777" w:rsidTr="00667505">
        <w:tc>
          <w:tcPr>
            <w:tcW w:w="6393" w:type="dxa"/>
          </w:tcPr>
          <w:p w14:paraId="600D4A15" w14:textId="77777777" w:rsidR="004E7C2B" w:rsidRPr="000526EF" w:rsidRDefault="004E7C2B" w:rsidP="00600E07">
            <w:pPr>
              <w:pStyle w:val="Listaconvietas"/>
              <w:ind w:right="150"/>
              <w:rPr>
                <w:b/>
                <w:lang w:val="es-ES"/>
              </w:rPr>
            </w:pPr>
            <w:r w:rsidRPr="000526EF">
              <w:rPr>
                <w:b/>
                <w:lang w:val="es-ES"/>
              </w:rPr>
              <w:t xml:space="preserve">Chen-Ku CH, </w:t>
            </w:r>
            <w:r w:rsidRPr="000526EF">
              <w:rPr>
                <w:lang w:val="es-ES"/>
              </w:rPr>
              <w:t>Callau-Briceño A, Huete-Soto D. Actualización en nódulos tiroideos. Hormonas. 2020;11(1):18-31.</w:t>
            </w:r>
          </w:p>
        </w:tc>
        <w:tc>
          <w:tcPr>
            <w:tcW w:w="357" w:type="dxa"/>
          </w:tcPr>
          <w:p w14:paraId="78E00222" w14:textId="77777777" w:rsidR="004E7C2B" w:rsidRPr="000526EF" w:rsidRDefault="004E7C2B" w:rsidP="00600E07">
            <w:pPr>
              <w:ind w:right="150"/>
              <w:rPr>
                <w:lang w:val="es-ES"/>
              </w:rPr>
            </w:pPr>
          </w:p>
        </w:tc>
        <w:tc>
          <w:tcPr>
            <w:tcW w:w="2611" w:type="dxa"/>
          </w:tcPr>
          <w:p w14:paraId="44BED1E1" w14:textId="77777777" w:rsidR="004E7C2B" w:rsidRPr="000526EF" w:rsidRDefault="004E7C2B" w:rsidP="00156847">
            <w:pPr>
              <w:pStyle w:val="Fecha"/>
              <w:rPr>
                <w:lang w:val="es-ES"/>
              </w:rPr>
            </w:pPr>
            <w:r w:rsidRPr="000526EF">
              <w:rPr>
                <w:lang w:val="es-ES"/>
              </w:rPr>
              <w:t>2020</w:t>
            </w:r>
          </w:p>
        </w:tc>
      </w:tr>
      <w:tr w:rsidR="004E7C2B" w:rsidRPr="000526EF" w14:paraId="50D27F0B" w14:textId="77777777" w:rsidTr="00667505">
        <w:tc>
          <w:tcPr>
            <w:tcW w:w="6393" w:type="dxa"/>
          </w:tcPr>
          <w:p w14:paraId="2E98BB18" w14:textId="77777777" w:rsidR="004E7C2B" w:rsidRPr="009257E2" w:rsidRDefault="004E7C2B" w:rsidP="00600E07">
            <w:pPr>
              <w:pStyle w:val="Listaconvietas"/>
              <w:ind w:right="150"/>
              <w:rPr>
                <w:b/>
              </w:rPr>
            </w:pPr>
            <w:r w:rsidRPr="000526EF">
              <w:rPr>
                <w:b/>
              </w:rPr>
              <w:t>Chen-Ku CH</w:t>
            </w:r>
            <w:r w:rsidRPr="000526EF">
              <w:t xml:space="preserve">, Gonzalez-Galvez G, Vasquez M, Fuentes G, Arruda Nakazone M, Silva A, Pereira M. </w:t>
            </w:r>
            <w:r w:rsidRPr="000526EF">
              <w:rPr>
                <w:bCs/>
                <w:bdr w:val="none" w:sz="0" w:space="0" w:color="auto" w:frame="1"/>
              </w:rPr>
              <w:t>Vascular Complications in Patients with Type 2 Diabetes: Prevalence and Comorbidities in 6 Countries of Latin America (A Cohort of the Discover Study Program)</w:t>
            </w:r>
            <w:r w:rsidRPr="000526EF">
              <w:t>. Endocrine Practice. 2019;25(10):994-1002.</w:t>
            </w:r>
          </w:p>
        </w:tc>
        <w:tc>
          <w:tcPr>
            <w:tcW w:w="357" w:type="dxa"/>
          </w:tcPr>
          <w:p w14:paraId="344E4A55" w14:textId="77777777" w:rsidR="004E7C2B" w:rsidRPr="009257E2" w:rsidRDefault="004E7C2B" w:rsidP="00600E07">
            <w:pPr>
              <w:ind w:right="150"/>
            </w:pPr>
          </w:p>
        </w:tc>
        <w:tc>
          <w:tcPr>
            <w:tcW w:w="2611" w:type="dxa"/>
          </w:tcPr>
          <w:p w14:paraId="3A8664B6" w14:textId="77777777" w:rsidR="004E7C2B" w:rsidRPr="000526EF" w:rsidRDefault="004E7C2B" w:rsidP="00156847">
            <w:pPr>
              <w:pStyle w:val="Fecha"/>
              <w:rPr>
                <w:lang w:val="es-ES"/>
              </w:rPr>
            </w:pPr>
            <w:r w:rsidRPr="000526EF">
              <w:rPr>
                <w:lang w:val="es-ES"/>
              </w:rPr>
              <w:t>2019</w:t>
            </w:r>
          </w:p>
        </w:tc>
      </w:tr>
      <w:tr w:rsidR="004E7C2B" w:rsidRPr="000526EF" w14:paraId="0EE90F55" w14:textId="77777777" w:rsidTr="00667505">
        <w:tc>
          <w:tcPr>
            <w:tcW w:w="6393" w:type="dxa"/>
          </w:tcPr>
          <w:p w14:paraId="3660BC89" w14:textId="77777777" w:rsidR="004E7C2B" w:rsidRPr="000526EF" w:rsidRDefault="004E7C2B" w:rsidP="00600E07">
            <w:pPr>
              <w:pStyle w:val="Listaconvietas"/>
              <w:ind w:right="150"/>
              <w:rPr>
                <w:lang w:val="es-ES"/>
              </w:rPr>
            </w:pPr>
            <w:r w:rsidRPr="000526EF">
              <w:rPr>
                <w:b/>
                <w:lang w:val="es-ES"/>
              </w:rPr>
              <w:t>Chen-Ku CH</w:t>
            </w:r>
            <w:r w:rsidRPr="000526EF">
              <w:rPr>
                <w:lang w:val="es-ES"/>
              </w:rPr>
              <w:t xml:space="preserve">. Estudios con desenlaces cardiovasculares en diabetes mellitus tipo 2: Qué conclusiones sacamos y cómo aplicarlos a la práctica clínica. AMPMD. </w:t>
            </w:r>
            <w:proofErr w:type="gramStart"/>
            <w:r w:rsidRPr="000526EF">
              <w:rPr>
                <w:lang w:val="es-ES"/>
              </w:rPr>
              <w:t>2019;212:1</w:t>
            </w:r>
            <w:proofErr w:type="gramEnd"/>
            <w:r w:rsidRPr="000526EF">
              <w:rPr>
                <w:lang w:val="es-ES"/>
              </w:rPr>
              <w:t>-14. Disponible en www.ampmd.com</w:t>
            </w:r>
          </w:p>
        </w:tc>
        <w:tc>
          <w:tcPr>
            <w:tcW w:w="357" w:type="dxa"/>
          </w:tcPr>
          <w:p w14:paraId="382DB10E" w14:textId="77777777" w:rsidR="004E7C2B" w:rsidRPr="000526EF" w:rsidRDefault="004E7C2B" w:rsidP="00600E07">
            <w:pPr>
              <w:ind w:right="150"/>
              <w:rPr>
                <w:lang w:val="es-ES"/>
              </w:rPr>
            </w:pPr>
          </w:p>
        </w:tc>
        <w:tc>
          <w:tcPr>
            <w:tcW w:w="2611" w:type="dxa"/>
          </w:tcPr>
          <w:p w14:paraId="4BEE4565" w14:textId="77777777" w:rsidR="004E7C2B" w:rsidRPr="000526EF" w:rsidRDefault="004E7C2B" w:rsidP="00156847">
            <w:pPr>
              <w:pStyle w:val="Fecha"/>
              <w:rPr>
                <w:lang w:val="es-ES"/>
              </w:rPr>
            </w:pPr>
            <w:r w:rsidRPr="000526EF">
              <w:rPr>
                <w:lang w:val="es-ES"/>
              </w:rPr>
              <w:t>2019</w:t>
            </w:r>
          </w:p>
        </w:tc>
      </w:tr>
      <w:tr w:rsidR="004E7C2B" w:rsidRPr="000526EF" w14:paraId="651E4395" w14:textId="77777777" w:rsidTr="00667505">
        <w:tc>
          <w:tcPr>
            <w:tcW w:w="6393" w:type="dxa"/>
          </w:tcPr>
          <w:p w14:paraId="1DFDE8FA" w14:textId="77777777" w:rsidR="004E7C2B" w:rsidRPr="000526EF" w:rsidRDefault="004E7C2B" w:rsidP="00600E07">
            <w:pPr>
              <w:pStyle w:val="Listaconvietas"/>
              <w:ind w:right="150"/>
            </w:pPr>
            <w:r w:rsidRPr="000526EF">
              <w:rPr>
                <w:lang w:val="es-ES"/>
              </w:rPr>
              <w:lastRenderedPageBreak/>
              <w:t xml:space="preserve">Jiménez-Montero JG, Mora-Aguilar CJ, </w:t>
            </w:r>
            <w:r w:rsidRPr="000526EF">
              <w:rPr>
                <w:b/>
                <w:lang w:val="es-ES"/>
              </w:rPr>
              <w:t>Chen-Ku CH</w:t>
            </w:r>
            <w:r w:rsidRPr="000526EF">
              <w:rPr>
                <w:lang w:val="es-ES"/>
              </w:rPr>
              <w:t xml:space="preserve">. </w:t>
            </w:r>
            <w:r w:rsidRPr="000526EF">
              <w:t>Diabetes Ketoacidosis in a patient with type 1 diabetes treated with low insulin doses in combination with empagliflozin. AACE Clinical Case Reports. 2018;4(6</w:t>
            </w:r>
            <w:proofErr w:type="gramStart"/>
            <w:r w:rsidRPr="000526EF">
              <w:t>):E</w:t>
            </w:r>
            <w:proofErr w:type="gramEnd"/>
            <w:r w:rsidRPr="000526EF">
              <w:t xml:space="preserve">505-E508. </w:t>
            </w:r>
            <w:proofErr w:type="spellStart"/>
            <w:proofErr w:type="gramStart"/>
            <w:r w:rsidRPr="000526EF">
              <w:t>DOI:https</w:t>
            </w:r>
            <w:proofErr w:type="spellEnd"/>
            <w:r w:rsidRPr="000526EF">
              <w:t>://doi.org/10.4158/ACCR-2018-0113</w:t>
            </w:r>
            <w:proofErr w:type="gramEnd"/>
          </w:p>
        </w:tc>
        <w:tc>
          <w:tcPr>
            <w:tcW w:w="357" w:type="dxa"/>
          </w:tcPr>
          <w:p w14:paraId="30DF8208" w14:textId="77777777" w:rsidR="004E7C2B" w:rsidRPr="000526EF" w:rsidRDefault="004E7C2B" w:rsidP="00600E07">
            <w:pPr>
              <w:ind w:right="150"/>
            </w:pPr>
          </w:p>
        </w:tc>
        <w:tc>
          <w:tcPr>
            <w:tcW w:w="2611" w:type="dxa"/>
          </w:tcPr>
          <w:p w14:paraId="098C4420" w14:textId="77777777" w:rsidR="004E7C2B" w:rsidRPr="000526EF" w:rsidRDefault="004E7C2B" w:rsidP="00156847">
            <w:pPr>
              <w:pStyle w:val="Fecha"/>
            </w:pPr>
            <w:r w:rsidRPr="000526EF">
              <w:t>2018</w:t>
            </w:r>
          </w:p>
        </w:tc>
      </w:tr>
      <w:tr w:rsidR="004E7C2B" w:rsidRPr="000526EF" w14:paraId="6704921A" w14:textId="77777777" w:rsidTr="00667505">
        <w:tc>
          <w:tcPr>
            <w:tcW w:w="6393" w:type="dxa"/>
          </w:tcPr>
          <w:p w14:paraId="5513A1AA" w14:textId="77777777" w:rsidR="004E7C2B" w:rsidRPr="000526EF" w:rsidRDefault="004E7C2B" w:rsidP="00600E07">
            <w:pPr>
              <w:pStyle w:val="Listaconvietas"/>
              <w:ind w:right="150"/>
              <w:rPr>
                <w:lang w:val="es-ES"/>
              </w:rPr>
            </w:pPr>
            <w:r w:rsidRPr="000526EF">
              <w:rPr>
                <w:lang w:val="es-ES"/>
              </w:rPr>
              <w:t xml:space="preserve">Navarro-Solano J, </w:t>
            </w:r>
            <w:r w:rsidRPr="000526EF">
              <w:rPr>
                <w:b/>
                <w:lang w:val="es-ES"/>
              </w:rPr>
              <w:t>Chen-Ku CH</w:t>
            </w:r>
            <w:r w:rsidRPr="000526EF">
              <w:rPr>
                <w:lang w:val="es-ES"/>
              </w:rPr>
              <w:t xml:space="preserve">. Actualización del efecto de los </w:t>
            </w:r>
            <w:proofErr w:type="spellStart"/>
            <w:r w:rsidRPr="000526EF">
              <w:rPr>
                <w:lang w:val="es-ES"/>
              </w:rPr>
              <w:t>antihiperglicemiantes</w:t>
            </w:r>
            <w:proofErr w:type="spellEnd"/>
            <w:r w:rsidRPr="000526EF">
              <w:rPr>
                <w:lang w:val="es-ES"/>
              </w:rPr>
              <w:t xml:space="preserve"> en la función renal en diabetes mellitus tipo 2. Acta Médica Costarricense. 2018;60(2):6-14.</w:t>
            </w:r>
          </w:p>
        </w:tc>
        <w:tc>
          <w:tcPr>
            <w:tcW w:w="357" w:type="dxa"/>
          </w:tcPr>
          <w:p w14:paraId="6D2DDE3B" w14:textId="77777777" w:rsidR="004E7C2B" w:rsidRPr="000526EF" w:rsidRDefault="004E7C2B" w:rsidP="00600E07">
            <w:pPr>
              <w:ind w:right="150"/>
              <w:rPr>
                <w:lang w:val="es-ES"/>
              </w:rPr>
            </w:pPr>
          </w:p>
        </w:tc>
        <w:tc>
          <w:tcPr>
            <w:tcW w:w="2611" w:type="dxa"/>
          </w:tcPr>
          <w:p w14:paraId="13B377B8" w14:textId="77777777" w:rsidR="004E7C2B" w:rsidRPr="000526EF" w:rsidRDefault="004E7C2B" w:rsidP="00156847">
            <w:pPr>
              <w:pStyle w:val="Fecha"/>
              <w:rPr>
                <w:lang w:val="es-ES"/>
              </w:rPr>
            </w:pPr>
            <w:r w:rsidRPr="000526EF">
              <w:rPr>
                <w:lang w:val="es-ES"/>
              </w:rPr>
              <w:t>2018</w:t>
            </w:r>
          </w:p>
        </w:tc>
      </w:tr>
      <w:tr w:rsidR="004E7C2B" w:rsidRPr="000526EF" w14:paraId="5B06534C" w14:textId="77777777" w:rsidTr="00667505">
        <w:tc>
          <w:tcPr>
            <w:tcW w:w="6393" w:type="dxa"/>
          </w:tcPr>
          <w:p w14:paraId="3565DB7E" w14:textId="77777777" w:rsidR="004E7C2B" w:rsidRPr="000526EF" w:rsidRDefault="004E7C2B" w:rsidP="00600E07">
            <w:pPr>
              <w:pStyle w:val="Listaconvietas"/>
              <w:ind w:right="150"/>
            </w:pPr>
            <w:r w:rsidRPr="000526EF">
              <w:rPr>
                <w:lang w:val="es-ES"/>
              </w:rPr>
              <w:t xml:space="preserve">Calvo-Marín J, Torrealba-Acosta G, Campbell M, Gaboury J, Ali A, </w:t>
            </w:r>
            <w:r w:rsidRPr="000526EF">
              <w:rPr>
                <w:b/>
                <w:lang w:val="es-ES"/>
              </w:rPr>
              <w:t>Chen-Ku CH</w:t>
            </w:r>
            <w:r w:rsidRPr="000526EF">
              <w:rPr>
                <w:lang w:val="es-ES"/>
              </w:rPr>
              <w:t xml:space="preserve">. </w:t>
            </w:r>
            <w:r w:rsidRPr="000526EF">
              <w:t xml:space="preserve">Effect of insulin therapy and dietary adjustments on safety and performance during simulated soccer tests in people with type 1 diabetes: study protocol for a randomized controlled trial. Trials. </w:t>
            </w:r>
            <w:proofErr w:type="gramStart"/>
            <w:r w:rsidRPr="000526EF">
              <w:t>2017;18:338</w:t>
            </w:r>
            <w:proofErr w:type="gramEnd"/>
            <w:r w:rsidRPr="000526EF">
              <w:t>.</w:t>
            </w:r>
          </w:p>
        </w:tc>
        <w:tc>
          <w:tcPr>
            <w:tcW w:w="357" w:type="dxa"/>
          </w:tcPr>
          <w:p w14:paraId="1FA247C4" w14:textId="77777777" w:rsidR="004E7C2B" w:rsidRPr="000526EF" w:rsidRDefault="004E7C2B" w:rsidP="00600E07">
            <w:pPr>
              <w:ind w:right="150"/>
            </w:pPr>
          </w:p>
        </w:tc>
        <w:tc>
          <w:tcPr>
            <w:tcW w:w="2611" w:type="dxa"/>
          </w:tcPr>
          <w:p w14:paraId="2FA7FF9F" w14:textId="77777777" w:rsidR="004E7C2B" w:rsidRPr="000526EF" w:rsidRDefault="004E7C2B" w:rsidP="00156847">
            <w:pPr>
              <w:pStyle w:val="Fecha"/>
            </w:pPr>
            <w:r w:rsidRPr="000526EF">
              <w:t>2017</w:t>
            </w:r>
          </w:p>
        </w:tc>
      </w:tr>
      <w:tr w:rsidR="004E7C2B" w:rsidRPr="000526EF" w14:paraId="39C85BB5" w14:textId="77777777" w:rsidTr="00667505">
        <w:tc>
          <w:tcPr>
            <w:tcW w:w="6393" w:type="dxa"/>
          </w:tcPr>
          <w:p w14:paraId="1CB670F7" w14:textId="77777777" w:rsidR="004E7C2B" w:rsidRPr="000526EF" w:rsidRDefault="004E7C2B" w:rsidP="00600E07">
            <w:pPr>
              <w:pStyle w:val="Listaconvietas"/>
              <w:ind w:right="150"/>
            </w:pPr>
            <w:r w:rsidRPr="000526EF">
              <w:rPr>
                <w:b/>
                <w:lang w:val="es-ES"/>
              </w:rPr>
              <w:t>Chen-Ku CH</w:t>
            </w:r>
            <w:r w:rsidRPr="000526EF">
              <w:rPr>
                <w:lang w:val="es-ES"/>
              </w:rPr>
              <w:t xml:space="preserve">. Actualización en antidiabéticos y riesgo cardiovascular. </w:t>
            </w:r>
            <w:r w:rsidRPr="000526EF">
              <w:t xml:space="preserve">AMPMD. 2017. Disponible </w:t>
            </w:r>
            <w:proofErr w:type="spellStart"/>
            <w:r w:rsidRPr="000526EF">
              <w:t>en</w:t>
            </w:r>
            <w:proofErr w:type="spellEnd"/>
            <w:r w:rsidRPr="000526EF">
              <w:t xml:space="preserve"> www.ampmd.com</w:t>
            </w:r>
          </w:p>
        </w:tc>
        <w:tc>
          <w:tcPr>
            <w:tcW w:w="357" w:type="dxa"/>
          </w:tcPr>
          <w:p w14:paraId="1E186BDB" w14:textId="77777777" w:rsidR="004E7C2B" w:rsidRPr="000526EF" w:rsidRDefault="004E7C2B" w:rsidP="00600E07">
            <w:pPr>
              <w:ind w:right="150"/>
            </w:pPr>
          </w:p>
        </w:tc>
        <w:tc>
          <w:tcPr>
            <w:tcW w:w="2611" w:type="dxa"/>
          </w:tcPr>
          <w:p w14:paraId="29EE65E9" w14:textId="77777777" w:rsidR="004E7C2B" w:rsidRPr="000526EF" w:rsidRDefault="004E7C2B" w:rsidP="00156847">
            <w:pPr>
              <w:pStyle w:val="Fecha"/>
            </w:pPr>
            <w:r w:rsidRPr="000526EF">
              <w:t>2017</w:t>
            </w:r>
          </w:p>
        </w:tc>
      </w:tr>
      <w:tr w:rsidR="004E7C2B" w:rsidRPr="000526EF" w14:paraId="199FB600" w14:textId="77777777" w:rsidTr="00667505">
        <w:tc>
          <w:tcPr>
            <w:tcW w:w="6393" w:type="dxa"/>
          </w:tcPr>
          <w:p w14:paraId="56731435" w14:textId="77777777" w:rsidR="004E7C2B" w:rsidRPr="000526EF" w:rsidRDefault="004E7C2B" w:rsidP="00600E07">
            <w:pPr>
              <w:pStyle w:val="Listaconvietas"/>
              <w:ind w:right="150"/>
              <w:rPr>
                <w:b/>
              </w:rPr>
            </w:pPr>
            <w:r w:rsidRPr="000526EF">
              <w:t xml:space="preserve">Alfaro M, </w:t>
            </w:r>
            <w:r w:rsidRPr="000526EF">
              <w:rPr>
                <w:b/>
              </w:rPr>
              <w:t>Chen-Ku CH</w:t>
            </w:r>
            <w:r w:rsidRPr="000526EF">
              <w:t xml:space="preserve">, Ramos-Esquivel A. Type 2 diabetes mellitus remission after bariatric surgery in Hispanic patients from Costa Rica. Int J Diabetes Dev Ctries. 2017. In press. </w:t>
            </w:r>
          </w:p>
        </w:tc>
        <w:tc>
          <w:tcPr>
            <w:tcW w:w="357" w:type="dxa"/>
          </w:tcPr>
          <w:p w14:paraId="17DB0CD9" w14:textId="77777777" w:rsidR="004E7C2B" w:rsidRPr="000526EF" w:rsidRDefault="004E7C2B" w:rsidP="00600E07">
            <w:pPr>
              <w:ind w:right="150"/>
            </w:pPr>
          </w:p>
        </w:tc>
        <w:tc>
          <w:tcPr>
            <w:tcW w:w="2611" w:type="dxa"/>
          </w:tcPr>
          <w:p w14:paraId="4988A145" w14:textId="77777777" w:rsidR="004E7C2B" w:rsidRPr="000526EF" w:rsidRDefault="004E7C2B" w:rsidP="00156847">
            <w:pPr>
              <w:pStyle w:val="Fecha"/>
            </w:pPr>
            <w:r w:rsidRPr="000526EF">
              <w:t>2017</w:t>
            </w:r>
          </w:p>
        </w:tc>
      </w:tr>
      <w:tr w:rsidR="004E7C2B" w:rsidRPr="000526EF" w14:paraId="07847CF6" w14:textId="77777777" w:rsidTr="00667505">
        <w:tc>
          <w:tcPr>
            <w:tcW w:w="6393" w:type="dxa"/>
          </w:tcPr>
          <w:p w14:paraId="1F15E0FD" w14:textId="77777777" w:rsidR="004E7C2B" w:rsidRPr="00634D9B" w:rsidRDefault="004E7C2B" w:rsidP="00156847">
            <w:pPr>
              <w:pStyle w:val="Prrafodelista"/>
              <w:numPr>
                <w:ilvl w:val="0"/>
                <w:numId w:val="11"/>
              </w:numPr>
              <w:ind w:left="284" w:right="150" w:hanging="284"/>
            </w:pPr>
            <w:r w:rsidRPr="00634D9B">
              <w:rPr>
                <w:b/>
              </w:rPr>
              <w:t>Chen-Ku CH, Roldán-</w:t>
            </w:r>
            <w:proofErr w:type="spellStart"/>
            <w:r w:rsidRPr="00634D9B">
              <w:rPr>
                <w:b/>
              </w:rPr>
              <w:t>Abellán</w:t>
            </w:r>
            <w:proofErr w:type="spellEnd"/>
            <w:r w:rsidRPr="00634D9B">
              <w:rPr>
                <w:b/>
              </w:rPr>
              <w:t xml:space="preserve"> B. </w:t>
            </w:r>
            <w:r w:rsidRPr="000526EF">
              <w:t>Unusual papillary thyroid cancer metastases to kidney and pharynx: a case report.</w:t>
            </w:r>
            <w:r w:rsidRPr="00634D9B">
              <w:rPr>
                <w:b/>
              </w:rPr>
              <w:t xml:space="preserve"> </w:t>
            </w:r>
            <w:r w:rsidRPr="000526EF">
              <w:t>AACE Case Reports. 201</w:t>
            </w:r>
            <w:r>
              <w:t>6;2(2</w:t>
            </w:r>
            <w:proofErr w:type="gramStart"/>
            <w:r>
              <w:t>):E</w:t>
            </w:r>
            <w:proofErr w:type="gramEnd"/>
            <w:r>
              <w:t xml:space="preserve">86-E90. </w:t>
            </w:r>
            <w:proofErr w:type="spellStart"/>
            <w:proofErr w:type="gramStart"/>
            <w:r w:rsidRPr="00634D9B">
              <w:rPr>
                <w:rStyle w:val="article-headerdoilabel"/>
                <w:color w:val="000000"/>
              </w:rPr>
              <w:t>DOI:</w:t>
            </w:r>
            <w:r w:rsidRPr="00634D9B">
              <w:t>https</w:t>
            </w:r>
            <w:proofErr w:type="spellEnd"/>
            <w:r w:rsidRPr="00634D9B">
              <w:t>://doi.org/10.4158/EP15683.CR</w:t>
            </w:r>
            <w:proofErr w:type="gramEnd"/>
          </w:p>
        </w:tc>
        <w:tc>
          <w:tcPr>
            <w:tcW w:w="357" w:type="dxa"/>
          </w:tcPr>
          <w:p w14:paraId="25650C39" w14:textId="77777777" w:rsidR="004E7C2B" w:rsidRPr="000526EF" w:rsidRDefault="004E7C2B" w:rsidP="00600E07">
            <w:pPr>
              <w:ind w:right="150"/>
            </w:pPr>
          </w:p>
        </w:tc>
        <w:tc>
          <w:tcPr>
            <w:tcW w:w="2611" w:type="dxa"/>
          </w:tcPr>
          <w:p w14:paraId="3092B708" w14:textId="77777777" w:rsidR="004E7C2B" w:rsidRPr="000526EF" w:rsidRDefault="004E7C2B" w:rsidP="00156847">
            <w:pPr>
              <w:pStyle w:val="Fecha"/>
            </w:pPr>
            <w:r w:rsidRPr="000526EF">
              <w:t>201</w:t>
            </w:r>
            <w:r>
              <w:t>6</w:t>
            </w:r>
          </w:p>
        </w:tc>
      </w:tr>
      <w:tr w:rsidR="004E7C2B" w:rsidRPr="000526EF" w14:paraId="31C37E74" w14:textId="77777777" w:rsidTr="00667505">
        <w:tc>
          <w:tcPr>
            <w:tcW w:w="6393" w:type="dxa"/>
          </w:tcPr>
          <w:p w14:paraId="00BA8EB0" w14:textId="77777777" w:rsidR="004E7C2B" w:rsidRPr="000526EF" w:rsidRDefault="004E7C2B" w:rsidP="00600E07">
            <w:pPr>
              <w:pStyle w:val="Listaconvietas"/>
              <w:ind w:right="150"/>
              <w:rPr>
                <w:b/>
              </w:rPr>
            </w:pPr>
            <w:r w:rsidRPr="00240539">
              <w:rPr>
                <w:b/>
                <w:lang w:val="es-ES"/>
              </w:rPr>
              <w:t xml:space="preserve">Chen-Ku CH. </w:t>
            </w:r>
            <w:r w:rsidRPr="00240539">
              <w:rPr>
                <w:lang w:val="es-ES"/>
              </w:rPr>
              <w:t xml:space="preserve">Tratamiento de la diabetes mellitus tipo 2: qué sigue como agente de segunda línea después de </w:t>
            </w:r>
            <w:proofErr w:type="spellStart"/>
            <w:r w:rsidRPr="00240539">
              <w:rPr>
                <w:lang w:val="es-ES"/>
              </w:rPr>
              <w:t>metformin</w:t>
            </w:r>
            <w:proofErr w:type="spellEnd"/>
            <w:r w:rsidRPr="00240539">
              <w:rPr>
                <w:lang w:val="es-ES"/>
              </w:rPr>
              <w:t xml:space="preserve">? </w:t>
            </w:r>
            <w:r w:rsidRPr="000526EF">
              <w:t xml:space="preserve">AMPMD. </w:t>
            </w:r>
            <w:proofErr w:type="gramStart"/>
            <w:r w:rsidRPr="000526EF">
              <w:t>2014;160:1</w:t>
            </w:r>
            <w:proofErr w:type="gramEnd"/>
            <w:r w:rsidRPr="000526EF">
              <w:t>-12</w:t>
            </w:r>
          </w:p>
        </w:tc>
        <w:tc>
          <w:tcPr>
            <w:tcW w:w="357" w:type="dxa"/>
          </w:tcPr>
          <w:p w14:paraId="10009496" w14:textId="77777777" w:rsidR="004E7C2B" w:rsidRPr="000526EF" w:rsidRDefault="004E7C2B" w:rsidP="00600E07">
            <w:pPr>
              <w:ind w:right="150"/>
            </w:pPr>
          </w:p>
        </w:tc>
        <w:tc>
          <w:tcPr>
            <w:tcW w:w="2611" w:type="dxa"/>
          </w:tcPr>
          <w:p w14:paraId="0150FD23" w14:textId="77777777" w:rsidR="004E7C2B" w:rsidRPr="000526EF" w:rsidRDefault="004E7C2B" w:rsidP="00156847">
            <w:pPr>
              <w:pStyle w:val="Fecha"/>
            </w:pPr>
          </w:p>
          <w:p w14:paraId="1B0BE100" w14:textId="77777777" w:rsidR="004E7C2B" w:rsidRPr="000526EF" w:rsidRDefault="004E7C2B" w:rsidP="00156847">
            <w:pPr>
              <w:pStyle w:val="Fecha"/>
            </w:pPr>
            <w:r w:rsidRPr="000526EF">
              <w:t>2014</w:t>
            </w:r>
          </w:p>
        </w:tc>
      </w:tr>
      <w:tr w:rsidR="004E7C2B" w:rsidRPr="000526EF" w14:paraId="2DD335BE" w14:textId="77777777" w:rsidTr="00667505">
        <w:tc>
          <w:tcPr>
            <w:tcW w:w="6393" w:type="dxa"/>
          </w:tcPr>
          <w:p w14:paraId="33D6ED60" w14:textId="77777777" w:rsidR="004E7C2B" w:rsidRPr="000526EF" w:rsidRDefault="004E7C2B" w:rsidP="00600E07">
            <w:pPr>
              <w:pStyle w:val="Listaconvietas"/>
              <w:ind w:right="150"/>
              <w:rPr>
                <w:b/>
              </w:rPr>
            </w:pPr>
            <w:r w:rsidRPr="00240539">
              <w:rPr>
                <w:b/>
                <w:lang w:val="es-ES"/>
              </w:rPr>
              <w:t xml:space="preserve">Chen-Ku CH. </w:t>
            </w:r>
            <w:r w:rsidRPr="00240539">
              <w:rPr>
                <w:lang w:val="es-ES"/>
              </w:rPr>
              <w:t xml:space="preserve">Abordaje práctico de la dislipidemia asociado a la resistencia a la insulina. </w:t>
            </w:r>
            <w:r w:rsidRPr="000526EF">
              <w:t xml:space="preserve">AMPMD. </w:t>
            </w:r>
            <w:proofErr w:type="gramStart"/>
            <w:r w:rsidRPr="000526EF">
              <w:t>2013;147:1</w:t>
            </w:r>
            <w:proofErr w:type="gramEnd"/>
            <w:r w:rsidRPr="000526EF">
              <w:t xml:space="preserve">-11. Disponible </w:t>
            </w:r>
            <w:proofErr w:type="spellStart"/>
            <w:r w:rsidRPr="000526EF">
              <w:t>en</w:t>
            </w:r>
            <w:proofErr w:type="spellEnd"/>
            <w:r w:rsidRPr="000526EF">
              <w:t xml:space="preserve"> www.ampmd.com</w:t>
            </w:r>
          </w:p>
        </w:tc>
        <w:tc>
          <w:tcPr>
            <w:tcW w:w="357" w:type="dxa"/>
          </w:tcPr>
          <w:p w14:paraId="575D4F6B" w14:textId="77777777" w:rsidR="004E7C2B" w:rsidRPr="000526EF" w:rsidRDefault="004E7C2B" w:rsidP="00600E07">
            <w:pPr>
              <w:ind w:right="150"/>
            </w:pPr>
          </w:p>
        </w:tc>
        <w:tc>
          <w:tcPr>
            <w:tcW w:w="2611" w:type="dxa"/>
          </w:tcPr>
          <w:p w14:paraId="31BCAA04" w14:textId="77777777" w:rsidR="004E7C2B" w:rsidRPr="000526EF" w:rsidRDefault="004E7C2B" w:rsidP="00156847">
            <w:pPr>
              <w:pStyle w:val="Fecha"/>
            </w:pPr>
            <w:r w:rsidRPr="000526EF">
              <w:t>2013</w:t>
            </w:r>
          </w:p>
        </w:tc>
      </w:tr>
      <w:tr w:rsidR="004E7C2B" w:rsidRPr="000526EF" w14:paraId="02D90A25" w14:textId="77777777" w:rsidTr="00667505">
        <w:tc>
          <w:tcPr>
            <w:tcW w:w="6393" w:type="dxa"/>
          </w:tcPr>
          <w:p w14:paraId="1AC18F25" w14:textId="77777777" w:rsidR="004E7C2B" w:rsidRPr="00240539" w:rsidRDefault="004E7C2B" w:rsidP="00600E07">
            <w:pPr>
              <w:pStyle w:val="Listaconvietas"/>
              <w:ind w:right="150"/>
              <w:rPr>
                <w:b/>
                <w:lang w:val="es-ES"/>
              </w:rPr>
            </w:pPr>
            <w:r w:rsidRPr="00240539">
              <w:rPr>
                <w:b/>
                <w:lang w:val="es-ES"/>
              </w:rPr>
              <w:t xml:space="preserve">Chen-Ku CH. </w:t>
            </w:r>
            <w:r w:rsidRPr="00240539">
              <w:rPr>
                <w:lang w:val="es-ES"/>
              </w:rPr>
              <w:t xml:space="preserve">Carcinoma diferenciado de tiroides. AMPMD. </w:t>
            </w:r>
            <w:proofErr w:type="gramStart"/>
            <w:r w:rsidRPr="00240539">
              <w:rPr>
                <w:lang w:val="es-ES"/>
              </w:rPr>
              <w:t>2013;144:29</w:t>
            </w:r>
            <w:proofErr w:type="gramEnd"/>
            <w:r w:rsidRPr="00240539">
              <w:rPr>
                <w:lang w:val="es-ES"/>
              </w:rPr>
              <w:t xml:space="preserve">-32. Disponible en </w:t>
            </w:r>
            <w:hyperlink r:id="rId9" w:history="1">
              <w:r w:rsidRPr="00240539">
                <w:rPr>
                  <w:rStyle w:val="Hipervnculo"/>
                  <w:lang w:val="es-ES"/>
                </w:rPr>
                <w:t>www.ampmd.com</w:t>
              </w:r>
            </w:hyperlink>
            <w:r w:rsidRPr="00240539">
              <w:rPr>
                <w:lang w:val="es-ES"/>
              </w:rPr>
              <w:t xml:space="preserve"> </w:t>
            </w:r>
          </w:p>
        </w:tc>
        <w:tc>
          <w:tcPr>
            <w:tcW w:w="357" w:type="dxa"/>
          </w:tcPr>
          <w:p w14:paraId="0E9D3F1C" w14:textId="77777777" w:rsidR="004E7C2B" w:rsidRPr="000526EF" w:rsidRDefault="004E7C2B" w:rsidP="00600E07">
            <w:pPr>
              <w:ind w:right="150"/>
              <w:rPr>
                <w:lang w:val="es-ES"/>
              </w:rPr>
            </w:pPr>
          </w:p>
        </w:tc>
        <w:tc>
          <w:tcPr>
            <w:tcW w:w="2611" w:type="dxa"/>
          </w:tcPr>
          <w:p w14:paraId="418ABF48" w14:textId="77777777" w:rsidR="004E7C2B" w:rsidRPr="000526EF" w:rsidRDefault="004E7C2B" w:rsidP="00156847">
            <w:pPr>
              <w:pStyle w:val="Fecha"/>
            </w:pPr>
            <w:r w:rsidRPr="000526EF">
              <w:t>2013</w:t>
            </w:r>
          </w:p>
        </w:tc>
      </w:tr>
      <w:tr w:rsidR="004E7C2B" w:rsidRPr="000526EF" w14:paraId="26896BAE" w14:textId="77777777" w:rsidTr="00667505">
        <w:tc>
          <w:tcPr>
            <w:tcW w:w="6393" w:type="dxa"/>
          </w:tcPr>
          <w:p w14:paraId="5B66F0E0" w14:textId="77777777" w:rsidR="004E7C2B" w:rsidRPr="000526EF" w:rsidRDefault="004E7C2B" w:rsidP="00600E07">
            <w:pPr>
              <w:pStyle w:val="Listaconvietas"/>
              <w:ind w:right="150"/>
              <w:rPr>
                <w:b/>
              </w:rPr>
            </w:pPr>
            <w:r w:rsidRPr="00240539">
              <w:rPr>
                <w:b/>
                <w:lang w:val="es-ES"/>
              </w:rPr>
              <w:t xml:space="preserve">Chen-KU CH. </w:t>
            </w:r>
            <w:proofErr w:type="spellStart"/>
            <w:r w:rsidRPr="00240539">
              <w:rPr>
                <w:lang w:val="es-ES"/>
              </w:rPr>
              <w:t>Insulinización</w:t>
            </w:r>
            <w:proofErr w:type="spellEnd"/>
            <w:r w:rsidRPr="00240539">
              <w:rPr>
                <w:lang w:val="es-ES"/>
              </w:rPr>
              <w:t xml:space="preserve">: cómo hacerlo más sencillo para todos. </w:t>
            </w:r>
            <w:r w:rsidRPr="000526EF">
              <w:t xml:space="preserve">AMPMD. </w:t>
            </w:r>
            <w:proofErr w:type="gramStart"/>
            <w:r w:rsidRPr="000526EF">
              <w:t>2012;138:1</w:t>
            </w:r>
            <w:proofErr w:type="gramEnd"/>
            <w:r w:rsidRPr="000526EF">
              <w:t xml:space="preserve">-13. Disponible </w:t>
            </w:r>
            <w:proofErr w:type="spellStart"/>
            <w:r w:rsidRPr="000526EF">
              <w:t>en</w:t>
            </w:r>
            <w:proofErr w:type="spellEnd"/>
            <w:r w:rsidRPr="000526EF">
              <w:t xml:space="preserve"> </w:t>
            </w:r>
            <w:hyperlink r:id="rId10" w:history="1">
              <w:r w:rsidRPr="000526EF">
                <w:rPr>
                  <w:rStyle w:val="Hipervnculo"/>
                </w:rPr>
                <w:t>www.ampmd.com</w:t>
              </w:r>
            </w:hyperlink>
          </w:p>
        </w:tc>
        <w:tc>
          <w:tcPr>
            <w:tcW w:w="357" w:type="dxa"/>
          </w:tcPr>
          <w:p w14:paraId="1733AD80" w14:textId="77777777" w:rsidR="004E7C2B" w:rsidRPr="000526EF" w:rsidRDefault="004E7C2B" w:rsidP="00600E07">
            <w:pPr>
              <w:ind w:right="150"/>
            </w:pPr>
          </w:p>
        </w:tc>
        <w:tc>
          <w:tcPr>
            <w:tcW w:w="2611" w:type="dxa"/>
          </w:tcPr>
          <w:p w14:paraId="3493D61A" w14:textId="77777777" w:rsidR="004E7C2B" w:rsidRPr="000526EF" w:rsidRDefault="004E7C2B" w:rsidP="00156847">
            <w:pPr>
              <w:pStyle w:val="Fecha"/>
            </w:pPr>
            <w:r w:rsidRPr="000526EF">
              <w:t>2012</w:t>
            </w:r>
          </w:p>
        </w:tc>
      </w:tr>
      <w:tr w:rsidR="004E7C2B" w:rsidRPr="000526EF" w14:paraId="77F64E0B" w14:textId="77777777" w:rsidTr="00667505">
        <w:tc>
          <w:tcPr>
            <w:tcW w:w="6393" w:type="dxa"/>
          </w:tcPr>
          <w:p w14:paraId="00F4A996" w14:textId="77777777" w:rsidR="004E7C2B" w:rsidRPr="009257E2" w:rsidRDefault="004E7C2B" w:rsidP="00600E07">
            <w:pPr>
              <w:pStyle w:val="Listaconvietas"/>
              <w:ind w:right="150"/>
              <w:rPr>
                <w:lang w:val="es-ES"/>
              </w:rPr>
            </w:pPr>
            <w:r w:rsidRPr="009257E2">
              <w:rPr>
                <w:b/>
                <w:lang w:val="es-ES"/>
              </w:rPr>
              <w:t>Chen-Ku CH</w:t>
            </w:r>
            <w:r w:rsidRPr="009257E2">
              <w:rPr>
                <w:lang w:val="es-ES"/>
              </w:rPr>
              <w:t xml:space="preserve">, Jiménez-Navarrette M, Ulate L. Hipovitaminosis D en Costa Rica, reporte inicial. Estudio de casos y controles. Acta Médica Costarricense. 2012;54(3). </w:t>
            </w:r>
          </w:p>
        </w:tc>
        <w:tc>
          <w:tcPr>
            <w:tcW w:w="357" w:type="dxa"/>
          </w:tcPr>
          <w:p w14:paraId="451A9BE2" w14:textId="77777777" w:rsidR="004E7C2B" w:rsidRPr="009257E2" w:rsidRDefault="004E7C2B" w:rsidP="00600E07">
            <w:pPr>
              <w:ind w:right="150"/>
              <w:rPr>
                <w:lang w:val="es-ES"/>
              </w:rPr>
            </w:pPr>
          </w:p>
        </w:tc>
        <w:tc>
          <w:tcPr>
            <w:tcW w:w="2611" w:type="dxa"/>
          </w:tcPr>
          <w:p w14:paraId="28DB1661" w14:textId="77777777" w:rsidR="004E7C2B" w:rsidRPr="000526EF" w:rsidRDefault="004E7C2B" w:rsidP="00156847">
            <w:pPr>
              <w:pStyle w:val="Fecha"/>
            </w:pPr>
            <w:r w:rsidRPr="000526EF">
              <w:t>2012</w:t>
            </w:r>
          </w:p>
        </w:tc>
      </w:tr>
      <w:tr w:rsidR="004E7C2B" w:rsidRPr="000526EF" w14:paraId="2A72EC4D" w14:textId="77777777" w:rsidTr="00667505">
        <w:sdt>
          <w:sdtPr>
            <w:id w:val="17159696"/>
            <w:placeholder>
              <w:docPart w:val="D89A47A7AC8B8948B3598163630CBFE3"/>
            </w:placeholder>
          </w:sdtPr>
          <w:sdtContent>
            <w:tc>
              <w:tcPr>
                <w:tcW w:w="6393" w:type="dxa"/>
              </w:tcPr>
              <w:p w14:paraId="3F1CEEC9" w14:textId="77777777" w:rsidR="004E7C2B" w:rsidRPr="000526EF" w:rsidRDefault="004E7C2B" w:rsidP="00600E07">
                <w:pPr>
                  <w:pStyle w:val="Listaconvietas"/>
                  <w:ind w:right="150"/>
                </w:pPr>
                <w:r w:rsidRPr="000526EF">
                  <w:rPr>
                    <w:lang w:val="es-CR"/>
                  </w:rPr>
                  <w:t xml:space="preserve">Gei-Guardia O, Soto-Herrera E, </w:t>
                </w:r>
                <w:r w:rsidRPr="000526EF">
                  <w:rPr>
                    <w:b/>
                    <w:lang w:val="es-CR"/>
                  </w:rPr>
                  <w:t>Chen-Ku CH</w:t>
                </w:r>
                <w:r w:rsidRPr="000526EF">
                  <w:rPr>
                    <w:lang w:val="es-CR"/>
                  </w:rPr>
                  <w:t xml:space="preserve">. </w:t>
                </w:r>
                <w:r w:rsidRPr="000526EF">
                  <w:t xml:space="preserve">Sheehan’s syndrome in Costa Rica: clinical </w:t>
                </w:r>
                <w:proofErr w:type="gramStart"/>
                <w:r w:rsidRPr="000526EF">
                  <w:t>experience  in</w:t>
                </w:r>
                <w:proofErr w:type="gramEnd"/>
                <w:r w:rsidRPr="000526EF">
                  <w:t xml:space="preserve"> 60 cases. </w:t>
                </w:r>
                <w:r w:rsidRPr="000526EF">
                  <w:rPr>
                    <w:lang w:val="es-CR"/>
                  </w:rPr>
                  <w:t xml:space="preserve">Endocrine </w:t>
                </w:r>
                <w:proofErr w:type="spellStart"/>
                <w:r w:rsidRPr="000526EF">
                  <w:rPr>
                    <w:lang w:val="es-CR"/>
                  </w:rPr>
                  <w:t>Practice</w:t>
                </w:r>
                <w:proofErr w:type="spellEnd"/>
                <w:r w:rsidRPr="000526EF">
                  <w:rPr>
                    <w:lang w:val="es-CR"/>
                  </w:rPr>
                  <w:t>. 2011;17(3):337-44</w:t>
                </w:r>
              </w:p>
            </w:tc>
          </w:sdtContent>
        </w:sdt>
        <w:tc>
          <w:tcPr>
            <w:tcW w:w="357" w:type="dxa"/>
          </w:tcPr>
          <w:p w14:paraId="54017959" w14:textId="77777777" w:rsidR="004E7C2B" w:rsidRPr="000526EF" w:rsidRDefault="004E7C2B" w:rsidP="00600E07">
            <w:pPr>
              <w:ind w:right="150"/>
            </w:pPr>
          </w:p>
        </w:tc>
        <w:tc>
          <w:tcPr>
            <w:tcW w:w="2611" w:type="dxa"/>
          </w:tcPr>
          <w:p w14:paraId="57992D7D" w14:textId="77777777" w:rsidR="004E7C2B" w:rsidRPr="000526EF" w:rsidRDefault="004E7C2B" w:rsidP="00156847">
            <w:pPr>
              <w:pStyle w:val="Fecha"/>
            </w:pPr>
            <w:r w:rsidRPr="000526EF">
              <w:t>2011</w:t>
            </w:r>
          </w:p>
        </w:tc>
      </w:tr>
      <w:tr w:rsidR="004E7C2B" w:rsidRPr="000526EF" w14:paraId="41AEB15B" w14:textId="77777777" w:rsidTr="00667505">
        <w:tc>
          <w:tcPr>
            <w:tcW w:w="6393" w:type="dxa"/>
          </w:tcPr>
          <w:p w14:paraId="15E0224A" w14:textId="77777777" w:rsidR="004E7C2B" w:rsidRPr="000526EF" w:rsidRDefault="004E7C2B" w:rsidP="000C20D5">
            <w:pPr>
              <w:pStyle w:val="Prrafodelista"/>
              <w:widowControl w:val="0"/>
              <w:numPr>
                <w:ilvl w:val="0"/>
                <w:numId w:val="10"/>
              </w:numPr>
              <w:tabs>
                <w:tab w:val="left" w:pos="0"/>
              </w:tabs>
              <w:ind w:left="284" w:right="150" w:hanging="284"/>
            </w:pPr>
            <w:r w:rsidRPr="009257E2">
              <w:rPr>
                <w:lang w:val="es-ES"/>
              </w:rPr>
              <w:t xml:space="preserve">Lizano-Montoya R, Carballo-Ortiz F, </w:t>
            </w:r>
            <w:r w:rsidRPr="009257E2">
              <w:rPr>
                <w:b/>
                <w:lang w:val="es-ES"/>
              </w:rPr>
              <w:t>Chen-Ku CH</w:t>
            </w:r>
            <w:r w:rsidRPr="009257E2">
              <w:rPr>
                <w:lang w:val="es-ES"/>
              </w:rPr>
              <w:t xml:space="preserve">. </w:t>
            </w:r>
            <w:r w:rsidRPr="00240539">
              <w:rPr>
                <w:lang w:val="es-ES"/>
              </w:rPr>
              <w:t xml:space="preserve">Prevalencia y control de Diabetes Mellitus medido por Hba1c </w:t>
            </w:r>
            <w:r w:rsidRPr="00240539">
              <w:rPr>
                <w:lang w:val="es-ES"/>
              </w:rPr>
              <w:lastRenderedPageBreak/>
              <w:t xml:space="preserve">en el área de salud de Oreamuno de Cartago, Costa Rica. </w:t>
            </w:r>
            <w:proofErr w:type="spellStart"/>
            <w:r w:rsidRPr="000526EF">
              <w:t>Endocrinología</w:t>
            </w:r>
            <w:proofErr w:type="spellEnd"/>
            <w:r w:rsidRPr="000526EF">
              <w:t xml:space="preserve">, Diabetes y </w:t>
            </w:r>
            <w:proofErr w:type="spellStart"/>
            <w:r w:rsidRPr="000526EF">
              <w:t>Metabolismo</w:t>
            </w:r>
            <w:proofErr w:type="spellEnd"/>
            <w:r w:rsidRPr="000526EF">
              <w:t>. 2010;4(2).</w:t>
            </w:r>
          </w:p>
        </w:tc>
        <w:tc>
          <w:tcPr>
            <w:tcW w:w="357" w:type="dxa"/>
          </w:tcPr>
          <w:p w14:paraId="52901BF7" w14:textId="77777777" w:rsidR="004E7C2B" w:rsidRPr="000526EF" w:rsidRDefault="004E7C2B" w:rsidP="00600E07">
            <w:pPr>
              <w:ind w:right="150"/>
            </w:pPr>
          </w:p>
        </w:tc>
        <w:tc>
          <w:tcPr>
            <w:tcW w:w="2611" w:type="dxa"/>
          </w:tcPr>
          <w:p w14:paraId="7D8DBD93" w14:textId="77777777" w:rsidR="004E7C2B" w:rsidRPr="000526EF" w:rsidRDefault="004E7C2B" w:rsidP="00156847">
            <w:pPr>
              <w:pStyle w:val="Fecha"/>
            </w:pPr>
            <w:r w:rsidRPr="000526EF">
              <w:t>2010</w:t>
            </w:r>
          </w:p>
        </w:tc>
      </w:tr>
      <w:tr w:rsidR="004E7C2B" w:rsidRPr="000526EF" w14:paraId="37759436" w14:textId="77777777" w:rsidTr="00667505">
        <w:sdt>
          <w:sdtPr>
            <w:id w:val="17159695"/>
            <w:placeholder>
              <w:docPart w:val="DA19DDCB6B4CBB46BEF7F7149CF77894"/>
            </w:placeholder>
          </w:sdtPr>
          <w:sdtContent>
            <w:tc>
              <w:tcPr>
                <w:tcW w:w="6393" w:type="dxa"/>
              </w:tcPr>
              <w:p w14:paraId="65D6BAC3" w14:textId="77777777" w:rsidR="004E7C2B" w:rsidRPr="000526EF" w:rsidRDefault="004E7C2B" w:rsidP="000C20D5">
                <w:pPr>
                  <w:pStyle w:val="Prrafodelista"/>
                  <w:widowControl w:val="0"/>
                  <w:numPr>
                    <w:ilvl w:val="0"/>
                    <w:numId w:val="10"/>
                  </w:numPr>
                  <w:tabs>
                    <w:tab w:val="left" w:pos="0"/>
                  </w:tabs>
                  <w:ind w:left="284" w:right="150" w:hanging="284"/>
                  <w:rPr>
                    <w:lang w:val="es-CR"/>
                  </w:rPr>
                </w:pPr>
                <w:r w:rsidRPr="000526EF">
                  <w:rPr>
                    <w:b/>
                    <w:bCs/>
                    <w:lang w:val="es-CR"/>
                  </w:rPr>
                  <w:t>Chen-Ku CH</w:t>
                </w:r>
                <w:r w:rsidRPr="000526EF">
                  <w:rPr>
                    <w:lang w:val="es-CR"/>
                  </w:rPr>
                  <w:t xml:space="preserve">. </w:t>
                </w:r>
                <w:proofErr w:type="spellStart"/>
                <w:r w:rsidRPr="000526EF">
                  <w:rPr>
                    <w:lang w:val="es-CR"/>
                  </w:rPr>
                  <w:t>Editorial:el</w:t>
                </w:r>
                <w:proofErr w:type="spellEnd"/>
                <w:r w:rsidRPr="000526EF">
                  <w:rPr>
                    <w:lang w:val="es-CR"/>
                  </w:rPr>
                  <w:t xml:space="preserve"> papel de las estatinas en insuficiencia cardíaca. Acta Médica Costarricense. 2009;51(2):74-75</w:t>
                </w:r>
              </w:p>
            </w:tc>
          </w:sdtContent>
        </w:sdt>
        <w:tc>
          <w:tcPr>
            <w:tcW w:w="357" w:type="dxa"/>
          </w:tcPr>
          <w:p w14:paraId="79C7A859" w14:textId="77777777" w:rsidR="004E7C2B" w:rsidRPr="000526EF" w:rsidRDefault="004E7C2B" w:rsidP="00600E07">
            <w:pPr>
              <w:ind w:right="150"/>
            </w:pPr>
          </w:p>
        </w:tc>
        <w:tc>
          <w:tcPr>
            <w:tcW w:w="2611" w:type="dxa"/>
          </w:tcPr>
          <w:p w14:paraId="7B92528B" w14:textId="77777777" w:rsidR="004E7C2B" w:rsidRPr="000526EF" w:rsidRDefault="004E7C2B" w:rsidP="00156847">
            <w:pPr>
              <w:pStyle w:val="Fecha"/>
            </w:pPr>
            <w:r w:rsidRPr="000526EF">
              <w:t>2009</w:t>
            </w:r>
          </w:p>
        </w:tc>
      </w:tr>
      <w:tr w:rsidR="004E7C2B" w:rsidRPr="000526EF" w14:paraId="156B6C61" w14:textId="77777777" w:rsidTr="00667505">
        <w:sdt>
          <w:sdtPr>
            <w:rPr>
              <w:sz w:val="24"/>
              <w:szCs w:val="24"/>
            </w:rPr>
            <w:id w:val="17159697"/>
            <w:placeholder>
              <w:docPart w:val="9E87B8A79FE08C45B4857E871D49C451"/>
            </w:placeholder>
          </w:sdtPr>
          <w:sdtContent>
            <w:tc>
              <w:tcPr>
                <w:tcW w:w="6393" w:type="dxa"/>
              </w:tcPr>
              <w:p w14:paraId="34C39CE1" w14:textId="77777777" w:rsidR="004E7C2B" w:rsidRPr="000526EF" w:rsidRDefault="004E7C2B" w:rsidP="00600E07">
                <w:pPr>
                  <w:pStyle w:val="Body1"/>
                  <w:widowControl w:val="0"/>
                  <w:numPr>
                    <w:ilvl w:val="0"/>
                    <w:numId w:val="10"/>
                  </w:numPr>
                  <w:tabs>
                    <w:tab w:val="left" w:pos="180"/>
                  </w:tabs>
                  <w:ind w:left="142" w:right="150" w:hanging="142"/>
                  <w:rPr>
                    <w:sz w:val="24"/>
                    <w:szCs w:val="24"/>
                    <w:lang w:val="es-CR"/>
                  </w:rPr>
                </w:pPr>
                <w:r w:rsidRPr="000526EF">
                  <w:rPr>
                    <w:sz w:val="24"/>
                    <w:szCs w:val="24"/>
                  </w:rPr>
                  <w:t xml:space="preserve">Lin-Yang CC, </w:t>
                </w:r>
                <w:r w:rsidRPr="000526EF">
                  <w:rPr>
                    <w:b/>
                    <w:bCs/>
                    <w:sz w:val="24"/>
                    <w:szCs w:val="24"/>
                  </w:rPr>
                  <w:t>Chen-Ku CH</w:t>
                </w:r>
                <w:r w:rsidRPr="000526EF">
                  <w:rPr>
                    <w:sz w:val="24"/>
                    <w:szCs w:val="24"/>
                  </w:rPr>
                  <w:t>, Reza-</w:t>
                </w:r>
                <w:proofErr w:type="spellStart"/>
                <w:r w:rsidRPr="000526EF">
                  <w:rPr>
                    <w:sz w:val="24"/>
                    <w:szCs w:val="24"/>
                  </w:rPr>
                  <w:t>Vagefi</w:t>
                </w:r>
                <w:proofErr w:type="spellEnd"/>
                <w:r w:rsidRPr="000526EF">
                  <w:rPr>
                    <w:sz w:val="24"/>
                    <w:szCs w:val="24"/>
                  </w:rPr>
                  <w:t xml:space="preserve"> M, Anderson RL, McCann J. Proptosis secondary to rosiglitazone treatment. Journal of Chinese Clinical Medicine. </w:t>
                </w:r>
                <w:r w:rsidRPr="000526EF">
                  <w:rPr>
                    <w:sz w:val="24"/>
                    <w:szCs w:val="24"/>
                    <w:lang w:val="es-CR"/>
                  </w:rPr>
                  <w:t>2008;3(2):98-100.</w:t>
                </w:r>
              </w:p>
            </w:tc>
          </w:sdtContent>
        </w:sdt>
        <w:tc>
          <w:tcPr>
            <w:tcW w:w="357" w:type="dxa"/>
          </w:tcPr>
          <w:p w14:paraId="4F664598" w14:textId="77777777" w:rsidR="004E7C2B" w:rsidRPr="000526EF" w:rsidRDefault="004E7C2B" w:rsidP="00600E07">
            <w:pPr>
              <w:ind w:right="150"/>
            </w:pPr>
          </w:p>
        </w:tc>
        <w:tc>
          <w:tcPr>
            <w:tcW w:w="2611" w:type="dxa"/>
          </w:tcPr>
          <w:p w14:paraId="2188BA9A" w14:textId="77777777" w:rsidR="004E7C2B" w:rsidRPr="000526EF" w:rsidRDefault="004E7C2B" w:rsidP="00156847">
            <w:pPr>
              <w:pStyle w:val="Fecha"/>
            </w:pPr>
            <w:r w:rsidRPr="000526EF">
              <w:t>2008</w:t>
            </w:r>
          </w:p>
        </w:tc>
      </w:tr>
      <w:tr w:rsidR="004E7C2B" w:rsidRPr="000526EF" w14:paraId="5E679C39" w14:textId="77777777" w:rsidTr="00667505">
        <w:tc>
          <w:tcPr>
            <w:tcW w:w="6393" w:type="dxa"/>
          </w:tcPr>
          <w:p w14:paraId="55299530" w14:textId="2CD3892E" w:rsidR="004E7C2B" w:rsidRPr="000526EF" w:rsidRDefault="004E7C2B" w:rsidP="00600E07">
            <w:pPr>
              <w:pStyle w:val="Body1"/>
              <w:widowControl w:val="0"/>
              <w:numPr>
                <w:ilvl w:val="0"/>
                <w:numId w:val="11"/>
              </w:numPr>
              <w:tabs>
                <w:tab w:val="clear" w:pos="230"/>
                <w:tab w:val="left" w:pos="142"/>
              </w:tabs>
              <w:ind w:left="142" w:right="150" w:hanging="142"/>
              <w:rPr>
                <w:sz w:val="24"/>
                <w:szCs w:val="24"/>
                <w:lang w:val="es-ES"/>
              </w:rPr>
            </w:pPr>
            <w:r w:rsidRPr="000526EF">
              <w:rPr>
                <w:sz w:val="24"/>
                <w:szCs w:val="24"/>
              </w:rPr>
              <w:t xml:space="preserve">Wang-Zúñiga Paula, </w:t>
            </w:r>
            <w:r w:rsidRPr="000526EF">
              <w:rPr>
                <w:b/>
                <w:bCs/>
                <w:sz w:val="24"/>
                <w:szCs w:val="24"/>
              </w:rPr>
              <w:t>Chen-Ku CH</w:t>
            </w:r>
            <w:r w:rsidRPr="000526EF">
              <w:rPr>
                <w:sz w:val="24"/>
                <w:szCs w:val="24"/>
              </w:rPr>
              <w:t xml:space="preserve">. </w:t>
            </w:r>
            <w:r w:rsidRPr="000526EF">
              <w:rPr>
                <w:sz w:val="24"/>
                <w:szCs w:val="24"/>
                <w:lang w:val="es-CR"/>
              </w:rPr>
              <w:t>Diagnóstico y tratamiento de la enfermedad de Addison; ejemplos de su manejo clínico. Revista Médica de la Universidad de Costa Rica. 2007;1(1): artículo 5. Accesible e</w:t>
            </w:r>
            <w:r w:rsidR="00156847">
              <w:rPr>
                <w:sz w:val="24"/>
                <w:szCs w:val="24"/>
                <w:lang w:val="es-CR"/>
              </w:rPr>
              <w:t xml:space="preserve">n </w:t>
            </w:r>
            <w:hyperlink r:id="rId11" w:history="1">
              <w:r w:rsidR="00156847" w:rsidRPr="00E17AF4">
                <w:rPr>
                  <w:rStyle w:val="Hipervnculo"/>
                  <w:sz w:val="24"/>
                  <w:szCs w:val="24"/>
                  <w:lang w:val="es-CR"/>
                </w:rPr>
                <w:t>www.revistamedica.ucr.ac.cr</w:t>
              </w:r>
            </w:hyperlink>
          </w:p>
        </w:tc>
        <w:tc>
          <w:tcPr>
            <w:tcW w:w="357" w:type="dxa"/>
          </w:tcPr>
          <w:p w14:paraId="374D2502" w14:textId="77777777" w:rsidR="004E7C2B" w:rsidRPr="00240539" w:rsidRDefault="004E7C2B" w:rsidP="00600E07">
            <w:pPr>
              <w:ind w:right="150"/>
              <w:rPr>
                <w:lang w:val="es-ES"/>
              </w:rPr>
            </w:pPr>
          </w:p>
        </w:tc>
        <w:tc>
          <w:tcPr>
            <w:tcW w:w="2611" w:type="dxa"/>
          </w:tcPr>
          <w:p w14:paraId="25919E03" w14:textId="77777777" w:rsidR="004E7C2B" w:rsidRPr="000526EF" w:rsidRDefault="004E7C2B" w:rsidP="00156847">
            <w:pPr>
              <w:pStyle w:val="Fecha"/>
            </w:pPr>
            <w:r w:rsidRPr="000526EF">
              <w:t>2007</w:t>
            </w:r>
          </w:p>
        </w:tc>
      </w:tr>
      <w:tr w:rsidR="004E7C2B" w:rsidRPr="000526EF" w14:paraId="385C3C33" w14:textId="77777777" w:rsidTr="00667505">
        <w:tc>
          <w:tcPr>
            <w:tcW w:w="6393" w:type="dxa"/>
          </w:tcPr>
          <w:p w14:paraId="47E12D51" w14:textId="77777777" w:rsidR="004E7C2B" w:rsidRPr="000526EF" w:rsidRDefault="004E7C2B" w:rsidP="00600E07">
            <w:pPr>
              <w:pStyle w:val="Body1"/>
              <w:widowControl w:val="0"/>
              <w:numPr>
                <w:ilvl w:val="0"/>
                <w:numId w:val="11"/>
              </w:numPr>
              <w:tabs>
                <w:tab w:val="clear" w:pos="230"/>
                <w:tab w:val="left" w:pos="142"/>
              </w:tabs>
              <w:ind w:left="142" w:right="150" w:hanging="142"/>
              <w:rPr>
                <w:sz w:val="24"/>
                <w:szCs w:val="24"/>
                <w:lang w:val="es-CR"/>
              </w:rPr>
            </w:pPr>
            <w:r w:rsidRPr="000526EF">
              <w:rPr>
                <w:sz w:val="24"/>
                <w:szCs w:val="24"/>
              </w:rPr>
              <w:t xml:space="preserve">Gómez-Hernández Karen, </w:t>
            </w:r>
            <w:r w:rsidRPr="000526EF">
              <w:rPr>
                <w:b/>
                <w:bCs/>
                <w:sz w:val="24"/>
                <w:szCs w:val="24"/>
              </w:rPr>
              <w:t>Chen-Ku CH</w:t>
            </w:r>
            <w:r w:rsidRPr="000526EF">
              <w:rPr>
                <w:sz w:val="24"/>
                <w:szCs w:val="24"/>
              </w:rPr>
              <w:t xml:space="preserve">. </w:t>
            </w:r>
            <w:r w:rsidRPr="000526EF">
              <w:rPr>
                <w:sz w:val="24"/>
                <w:szCs w:val="24"/>
                <w:lang w:val="es-CR"/>
              </w:rPr>
              <w:t>Hiperaldosteronismo primario. Acta Médica Costarricense. 2007;49(1):13-20.</w:t>
            </w:r>
          </w:p>
        </w:tc>
        <w:tc>
          <w:tcPr>
            <w:tcW w:w="357" w:type="dxa"/>
          </w:tcPr>
          <w:p w14:paraId="24946ADF" w14:textId="77777777" w:rsidR="004E7C2B" w:rsidRPr="004F5F8B" w:rsidRDefault="004E7C2B" w:rsidP="00600E07">
            <w:pPr>
              <w:ind w:right="150"/>
              <w:rPr>
                <w:lang w:val="es-ES"/>
              </w:rPr>
            </w:pPr>
          </w:p>
        </w:tc>
        <w:tc>
          <w:tcPr>
            <w:tcW w:w="2611" w:type="dxa"/>
          </w:tcPr>
          <w:p w14:paraId="6CD4BCCF" w14:textId="77777777" w:rsidR="004E7C2B" w:rsidRPr="000526EF" w:rsidRDefault="004E7C2B" w:rsidP="00156847">
            <w:pPr>
              <w:pStyle w:val="Fecha"/>
            </w:pPr>
            <w:r w:rsidRPr="000526EF">
              <w:t>2007</w:t>
            </w:r>
          </w:p>
        </w:tc>
      </w:tr>
      <w:tr w:rsidR="004E7C2B" w:rsidRPr="000526EF" w14:paraId="7D051F5C" w14:textId="77777777" w:rsidTr="00667505">
        <w:tc>
          <w:tcPr>
            <w:tcW w:w="6393" w:type="dxa"/>
          </w:tcPr>
          <w:p w14:paraId="457E32B0" w14:textId="77777777" w:rsidR="004E7C2B" w:rsidRPr="000526EF" w:rsidRDefault="004E7C2B" w:rsidP="00600E07">
            <w:pPr>
              <w:pStyle w:val="Body1"/>
              <w:widowControl w:val="0"/>
              <w:numPr>
                <w:ilvl w:val="0"/>
                <w:numId w:val="11"/>
              </w:numPr>
              <w:tabs>
                <w:tab w:val="clear" w:pos="230"/>
                <w:tab w:val="center" w:pos="142"/>
                <w:tab w:val="left" w:pos="180"/>
              </w:tabs>
              <w:ind w:left="142" w:right="150" w:hanging="142"/>
              <w:rPr>
                <w:sz w:val="24"/>
                <w:szCs w:val="24"/>
                <w:lang w:val="es-ES"/>
              </w:rPr>
            </w:pPr>
            <w:r w:rsidRPr="000526EF">
              <w:rPr>
                <w:b/>
                <w:bCs/>
                <w:sz w:val="24"/>
                <w:szCs w:val="24"/>
                <w:lang w:val="es-CR"/>
              </w:rPr>
              <w:t>Chen-Ku CH</w:t>
            </w:r>
            <w:r w:rsidRPr="000526EF">
              <w:rPr>
                <w:sz w:val="24"/>
                <w:szCs w:val="24"/>
                <w:lang w:val="es-CR"/>
              </w:rPr>
              <w:t xml:space="preserve">. </w:t>
            </w:r>
            <w:proofErr w:type="spellStart"/>
            <w:r w:rsidRPr="000526EF">
              <w:rPr>
                <w:sz w:val="24"/>
                <w:szCs w:val="24"/>
                <w:lang w:val="es-CR"/>
              </w:rPr>
              <w:t>Insulinización</w:t>
            </w:r>
            <w:proofErr w:type="spellEnd"/>
            <w:r w:rsidRPr="000526EF">
              <w:rPr>
                <w:sz w:val="24"/>
                <w:szCs w:val="24"/>
                <w:lang w:val="es-CR"/>
              </w:rPr>
              <w:t xml:space="preserve"> temprana. Actualización Médica </w:t>
            </w:r>
            <w:proofErr w:type="spellStart"/>
            <w:r w:rsidRPr="000526EF">
              <w:rPr>
                <w:sz w:val="24"/>
                <w:szCs w:val="24"/>
                <w:lang w:val="es-CR"/>
              </w:rPr>
              <w:t>Periódia</w:t>
            </w:r>
            <w:proofErr w:type="spellEnd"/>
            <w:r w:rsidRPr="000526EF">
              <w:rPr>
                <w:sz w:val="24"/>
                <w:szCs w:val="24"/>
                <w:lang w:val="es-CR"/>
              </w:rPr>
              <w:t xml:space="preserve">. 2006;62:1-12. </w:t>
            </w:r>
            <w:hyperlink r:id="rId12" w:history="1">
              <w:r w:rsidRPr="000526EF">
                <w:rPr>
                  <w:rStyle w:val="Hipervnculo"/>
                  <w:sz w:val="24"/>
                  <w:szCs w:val="24"/>
                  <w:lang w:val="es-CR"/>
                </w:rPr>
                <w:t>www.ampmd.com</w:t>
              </w:r>
            </w:hyperlink>
          </w:p>
        </w:tc>
        <w:tc>
          <w:tcPr>
            <w:tcW w:w="357" w:type="dxa"/>
          </w:tcPr>
          <w:p w14:paraId="156B72B1" w14:textId="77777777" w:rsidR="004E7C2B" w:rsidRPr="00240539" w:rsidRDefault="004E7C2B" w:rsidP="00600E07">
            <w:pPr>
              <w:ind w:right="150"/>
              <w:rPr>
                <w:lang w:val="es-ES"/>
              </w:rPr>
            </w:pPr>
          </w:p>
        </w:tc>
        <w:tc>
          <w:tcPr>
            <w:tcW w:w="2611" w:type="dxa"/>
          </w:tcPr>
          <w:p w14:paraId="561BA13A" w14:textId="77777777" w:rsidR="004E7C2B" w:rsidRPr="000526EF" w:rsidRDefault="004E7C2B" w:rsidP="00156847">
            <w:pPr>
              <w:pStyle w:val="Fecha"/>
            </w:pPr>
            <w:r w:rsidRPr="000526EF">
              <w:t>2006</w:t>
            </w:r>
          </w:p>
        </w:tc>
      </w:tr>
      <w:tr w:rsidR="004E7C2B" w:rsidRPr="000526EF" w14:paraId="0A2C3F76" w14:textId="77777777" w:rsidTr="00667505">
        <w:tc>
          <w:tcPr>
            <w:tcW w:w="6393" w:type="dxa"/>
          </w:tcPr>
          <w:p w14:paraId="4890FED6" w14:textId="77777777" w:rsidR="004E7C2B" w:rsidRPr="000526EF" w:rsidRDefault="004E7C2B" w:rsidP="00600E07">
            <w:pPr>
              <w:pStyle w:val="Body1"/>
              <w:widowControl w:val="0"/>
              <w:numPr>
                <w:ilvl w:val="0"/>
                <w:numId w:val="11"/>
              </w:numPr>
              <w:tabs>
                <w:tab w:val="clear" w:pos="230"/>
                <w:tab w:val="center" w:pos="142"/>
                <w:tab w:val="left" w:pos="180"/>
              </w:tabs>
              <w:ind w:left="142" w:right="150" w:hanging="142"/>
              <w:rPr>
                <w:b/>
                <w:bCs/>
                <w:sz w:val="24"/>
                <w:szCs w:val="24"/>
                <w:lang w:val="es-CR"/>
              </w:rPr>
            </w:pPr>
            <w:r w:rsidRPr="000526EF">
              <w:rPr>
                <w:sz w:val="24"/>
                <w:szCs w:val="24"/>
                <w:lang w:val="es-CR"/>
              </w:rPr>
              <w:t>I Consenso Centroamericano de hormona de crecimiento.</w:t>
            </w:r>
          </w:p>
        </w:tc>
        <w:tc>
          <w:tcPr>
            <w:tcW w:w="357" w:type="dxa"/>
          </w:tcPr>
          <w:p w14:paraId="7D8D3FAA" w14:textId="77777777" w:rsidR="004E7C2B" w:rsidRPr="000526EF" w:rsidRDefault="004E7C2B" w:rsidP="00600E07">
            <w:pPr>
              <w:ind w:right="150"/>
              <w:rPr>
                <w:lang w:val="es-ES"/>
              </w:rPr>
            </w:pPr>
          </w:p>
        </w:tc>
        <w:tc>
          <w:tcPr>
            <w:tcW w:w="2611" w:type="dxa"/>
          </w:tcPr>
          <w:p w14:paraId="2ED05A7D" w14:textId="77777777" w:rsidR="004E7C2B" w:rsidRPr="000526EF" w:rsidRDefault="004E7C2B" w:rsidP="00156847">
            <w:pPr>
              <w:pStyle w:val="Fecha"/>
            </w:pPr>
            <w:r w:rsidRPr="000526EF">
              <w:t>2006</w:t>
            </w:r>
          </w:p>
        </w:tc>
      </w:tr>
      <w:tr w:rsidR="004E7C2B" w:rsidRPr="000526EF" w14:paraId="15CDBB93" w14:textId="77777777" w:rsidTr="00667505">
        <w:tc>
          <w:tcPr>
            <w:tcW w:w="6393" w:type="dxa"/>
          </w:tcPr>
          <w:p w14:paraId="5E8B415F" w14:textId="77777777" w:rsidR="004E7C2B" w:rsidRPr="000526EF" w:rsidRDefault="004E7C2B" w:rsidP="00600E07">
            <w:pPr>
              <w:pStyle w:val="Body1"/>
              <w:widowControl w:val="0"/>
              <w:numPr>
                <w:ilvl w:val="0"/>
                <w:numId w:val="11"/>
              </w:numPr>
              <w:tabs>
                <w:tab w:val="clear" w:pos="230"/>
                <w:tab w:val="center" w:pos="142"/>
                <w:tab w:val="left" w:pos="180"/>
              </w:tabs>
              <w:ind w:left="142" w:right="150" w:hanging="142"/>
              <w:rPr>
                <w:b/>
                <w:bCs/>
                <w:sz w:val="24"/>
                <w:szCs w:val="24"/>
                <w:lang w:val="es-CR"/>
              </w:rPr>
            </w:pPr>
            <w:r w:rsidRPr="000526EF">
              <w:rPr>
                <w:b/>
                <w:bCs/>
                <w:sz w:val="24"/>
                <w:szCs w:val="24"/>
                <w:lang w:val="es-CR"/>
              </w:rPr>
              <w:t>Chen-Ku CH</w:t>
            </w:r>
            <w:r w:rsidRPr="000526EF">
              <w:rPr>
                <w:sz w:val="24"/>
                <w:szCs w:val="24"/>
                <w:lang w:val="es-CR"/>
              </w:rPr>
              <w:t xml:space="preserve">, </w:t>
            </w:r>
            <w:proofErr w:type="spellStart"/>
            <w:r w:rsidRPr="000526EF">
              <w:rPr>
                <w:sz w:val="24"/>
                <w:szCs w:val="24"/>
                <w:lang w:val="es-CR"/>
              </w:rPr>
              <w:t>Alpizar</w:t>
            </w:r>
            <w:proofErr w:type="spellEnd"/>
            <w:r w:rsidRPr="000526EF">
              <w:rPr>
                <w:sz w:val="24"/>
                <w:szCs w:val="24"/>
                <w:lang w:val="es-CR"/>
              </w:rPr>
              <w:t xml:space="preserve">-Monge D. Las manifestaciones orales de acromegalia. </w:t>
            </w:r>
            <w:proofErr w:type="spellStart"/>
            <w:r w:rsidRPr="000526EF">
              <w:rPr>
                <w:sz w:val="24"/>
                <w:szCs w:val="24"/>
                <w:lang w:val="es-CR"/>
              </w:rPr>
              <w:t>Odovtos</w:t>
            </w:r>
            <w:proofErr w:type="spellEnd"/>
            <w:r w:rsidRPr="000526EF">
              <w:rPr>
                <w:sz w:val="24"/>
                <w:szCs w:val="24"/>
                <w:lang w:val="es-CR"/>
              </w:rPr>
              <w:t>. 2005;7:45-48.</w:t>
            </w:r>
          </w:p>
        </w:tc>
        <w:tc>
          <w:tcPr>
            <w:tcW w:w="357" w:type="dxa"/>
          </w:tcPr>
          <w:p w14:paraId="1F57B97F" w14:textId="77777777" w:rsidR="004E7C2B" w:rsidRPr="00677175" w:rsidRDefault="004E7C2B" w:rsidP="00600E07">
            <w:pPr>
              <w:ind w:left="720" w:right="150" w:hanging="360"/>
              <w:rPr>
                <w:lang w:val="es-ES"/>
              </w:rPr>
            </w:pPr>
          </w:p>
        </w:tc>
        <w:tc>
          <w:tcPr>
            <w:tcW w:w="2611" w:type="dxa"/>
          </w:tcPr>
          <w:p w14:paraId="03740AC4" w14:textId="77777777" w:rsidR="004E7C2B" w:rsidRPr="000526EF" w:rsidRDefault="004E7C2B" w:rsidP="00156847">
            <w:pPr>
              <w:pStyle w:val="Fecha"/>
            </w:pPr>
            <w:r w:rsidRPr="000526EF">
              <w:t>2005</w:t>
            </w:r>
          </w:p>
        </w:tc>
      </w:tr>
      <w:tr w:rsidR="004E7C2B" w:rsidRPr="000526EF" w14:paraId="4F8438B3" w14:textId="77777777" w:rsidTr="00667505">
        <w:tc>
          <w:tcPr>
            <w:tcW w:w="6393" w:type="dxa"/>
          </w:tcPr>
          <w:p w14:paraId="10A1BCFD" w14:textId="77777777" w:rsidR="004E7C2B" w:rsidRPr="000526EF" w:rsidRDefault="004E7C2B" w:rsidP="00600E07">
            <w:pPr>
              <w:pStyle w:val="Body1"/>
              <w:widowControl w:val="0"/>
              <w:numPr>
                <w:ilvl w:val="0"/>
                <w:numId w:val="11"/>
              </w:numPr>
              <w:tabs>
                <w:tab w:val="clear" w:pos="230"/>
                <w:tab w:val="center" w:pos="142"/>
                <w:tab w:val="left" w:pos="180"/>
              </w:tabs>
              <w:ind w:left="142" w:right="150" w:hanging="142"/>
              <w:rPr>
                <w:b/>
                <w:bCs/>
                <w:sz w:val="24"/>
                <w:szCs w:val="24"/>
                <w:lang w:val="es-CR"/>
              </w:rPr>
            </w:pPr>
            <w:r w:rsidRPr="000526EF">
              <w:rPr>
                <w:b/>
                <w:bCs/>
                <w:sz w:val="24"/>
                <w:szCs w:val="24"/>
                <w:lang w:val="es-CR"/>
              </w:rPr>
              <w:t>Chen-Ku CH</w:t>
            </w:r>
            <w:r w:rsidRPr="000526EF">
              <w:rPr>
                <w:sz w:val="24"/>
                <w:szCs w:val="24"/>
                <w:lang w:val="es-CR"/>
              </w:rPr>
              <w:t>. Las diferentes caras del acromegálico. Medicina Vida y Salud. 2004.</w:t>
            </w:r>
          </w:p>
        </w:tc>
        <w:tc>
          <w:tcPr>
            <w:tcW w:w="357" w:type="dxa"/>
          </w:tcPr>
          <w:p w14:paraId="27DBED6F" w14:textId="77777777" w:rsidR="004E7C2B" w:rsidRPr="000526EF" w:rsidRDefault="004E7C2B" w:rsidP="00600E07">
            <w:pPr>
              <w:ind w:left="720" w:right="150" w:hanging="360"/>
            </w:pPr>
          </w:p>
        </w:tc>
        <w:tc>
          <w:tcPr>
            <w:tcW w:w="2611" w:type="dxa"/>
          </w:tcPr>
          <w:p w14:paraId="3B3085A7" w14:textId="77777777" w:rsidR="004E7C2B" w:rsidRPr="000526EF" w:rsidRDefault="004E7C2B" w:rsidP="00156847">
            <w:pPr>
              <w:pStyle w:val="Fecha"/>
            </w:pPr>
            <w:r w:rsidRPr="000526EF">
              <w:t>2004</w:t>
            </w:r>
          </w:p>
        </w:tc>
      </w:tr>
      <w:tr w:rsidR="004E7C2B" w:rsidRPr="000526EF" w14:paraId="58BCCB41" w14:textId="77777777" w:rsidTr="00667505">
        <w:tc>
          <w:tcPr>
            <w:tcW w:w="6393" w:type="dxa"/>
          </w:tcPr>
          <w:p w14:paraId="1E800D7C" w14:textId="77777777" w:rsidR="004E7C2B" w:rsidRPr="000526EF" w:rsidRDefault="004E7C2B" w:rsidP="00600E07">
            <w:pPr>
              <w:pStyle w:val="Body1"/>
              <w:widowControl w:val="0"/>
              <w:numPr>
                <w:ilvl w:val="0"/>
                <w:numId w:val="11"/>
              </w:numPr>
              <w:tabs>
                <w:tab w:val="clear" w:pos="230"/>
                <w:tab w:val="center" w:pos="142"/>
                <w:tab w:val="left" w:pos="180"/>
              </w:tabs>
              <w:ind w:left="142" w:right="150" w:hanging="142"/>
              <w:rPr>
                <w:sz w:val="24"/>
                <w:szCs w:val="24"/>
                <w:lang w:val="es-CR"/>
              </w:rPr>
            </w:pPr>
            <w:r w:rsidRPr="000526EF">
              <w:rPr>
                <w:b/>
                <w:bCs/>
                <w:sz w:val="24"/>
                <w:szCs w:val="24"/>
                <w:lang w:val="es-CR"/>
              </w:rPr>
              <w:t>Chen-Ku CH</w:t>
            </w:r>
            <w:r w:rsidRPr="000526EF">
              <w:rPr>
                <w:sz w:val="24"/>
                <w:szCs w:val="24"/>
                <w:lang w:val="es-CR"/>
              </w:rPr>
              <w:t>. Guías nacionales para el manejo de acromegalia, prolactinomas y enfermedad de Cushing. Acta Médica Costarricense. 2004;46(sup1):25-36.</w:t>
            </w:r>
          </w:p>
        </w:tc>
        <w:tc>
          <w:tcPr>
            <w:tcW w:w="357" w:type="dxa"/>
          </w:tcPr>
          <w:p w14:paraId="31921B73" w14:textId="77777777" w:rsidR="004E7C2B" w:rsidRPr="000526EF" w:rsidRDefault="004E7C2B" w:rsidP="00600E07">
            <w:pPr>
              <w:ind w:left="720" w:right="150" w:hanging="360"/>
            </w:pPr>
          </w:p>
        </w:tc>
        <w:tc>
          <w:tcPr>
            <w:tcW w:w="2611" w:type="dxa"/>
          </w:tcPr>
          <w:p w14:paraId="4D33D69B" w14:textId="77777777" w:rsidR="004E7C2B" w:rsidRPr="000526EF" w:rsidRDefault="004E7C2B" w:rsidP="00156847">
            <w:pPr>
              <w:pStyle w:val="Fecha"/>
            </w:pPr>
            <w:r w:rsidRPr="000526EF">
              <w:t>2004</w:t>
            </w:r>
          </w:p>
        </w:tc>
      </w:tr>
      <w:tr w:rsidR="004E7C2B" w:rsidRPr="000526EF" w14:paraId="10FBC3C7" w14:textId="77777777" w:rsidTr="00667505">
        <w:tc>
          <w:tcPr>
            <w:tcW w:w="6393" w:type="dxa"/>
          </w:tcPr>
          <w:p w14:paraId="5DCE595F" w14:textId="77777777" w:rsidR="004E7C2B" w:rsidRPr="000526EF" w:rsidRDefault="004E7C2B" w:rsidP="00600E07">
            <w:pPr>
              <w:pStyle w:val="Body1"/>
              <w:widowControl w:val="0"/>
              <w:numPr>
                <w:ilvl w:val="0"/>
                <w:numId w:val="11"/>
              </w:numPr>
              <w:tabs>
                <w:tab w:val="clear" w:pos="230"/>
                <w:tab w:val="center" w:pos="142"/>
                <w:tab w:val="left" w:pos="180"/>
              </w:tabs>
              <w:ind w:left="142" w:right="150" w:hanging="142"/>
              <w:rPr>
                <w:sz w:val="24"/>
                <w:szCs w:val="24"/>
                <w:lang w:val="es-CR"/>
              </w:rPr>
            </w:pPr>
            <w:r w:rsidRPr="000526EF">
              <w:rPr>
                <w:b/>
                <w:bCs/>
                <w:sz w:val="24"/>
                <w:szCs w:val="24"/>
                <w:lang w:val="es-CR"/>
              </w:rPr>
              <w:t xml:space="preserve">Chen-Ku CH </w:t>
            </w:r>
            <w:r w:rsidRPr="000526EF">
              <w:rPr>
                <w:sz w:val="24"/>
                <w:szCs w:val="24"/>
                <w:lang w:val="es-CR"/>
              </w:rPr>
              <w:t>y Sandi-Bogantes MG. Actualización en obesidad. Acta Médica Costarricense. 2004;46(sup1):7-14.</w:t>
            </w:r>
          </w:p>
        </w:tc>
        <w:tc>
          <w:tcPr>
            <w:tcW w:w="357" w:type="dxa"/>
          </w:tcPr>
          <w:p w14:paraId="50478CC5" w14:textId="77777777" w:rsidR="004E7C2B" w:rsidRPr="000526EF" w:rsidRDefault="004E7C2B" w:rsidP="00600E07">
            <w:pPr>
              <w:ind w:left="720" w:right="150" w:hanging="360"/>
            </w:pPr>
          </w:p>
        </w:tc>
        <w:tc>
          <w:tcPr>
            <w:tcW w:w="2611" w:type="dxa"/>
          </w:tcPr>
          <w:p w14:paraId="63F033B0" w14:textId="77777777" w:rsidR="004E7C2B" w:rsidRPr="000526EF" w:rsidRDefault="004E7C2B" w:rsidP="00156847">
            <w:pPr>
              <w:pStyle w:val="Fecha"/>
            </w:pPr>
            <w:r w:rsidRPr="000526EF">
              <w:t>2004</w:t>
            </w:r>
          </w:p>
        </w:tc>
      </w:tr>
      <w:tr w:rsidR="004E7C2B" w:rsidRPr="000526EF" w14:paraId="75EE68EB" w14:textId="77777777" w:rsidTr="00667505">
        <w:tc>
          <w:tcPr>
            <w:tcW w:w="6393" w:type="dxa"/>
          </w:tcPr>
          <w:p w14:paraId="25925ECB" w14:textId="77777777" w:rsidR="004E7C2B" w:rsidRPr="000526EF" w:rsidRDefault="004E7C2B" w:rsidP="00600E07">
            <w:pPr>
              <w:pStyle w:val="Body1"/>
              <w:widowControl w:val="0"/>
              <w:numPr>
                <w:ilvl w:val="0"/>
                <w:numId w:val="11"/>
              </w:numPr>
              <w:tabs>
                <w:tab w:val="left" w:pos="180"/>
              </w:tabs>
              <w:ind w:left="142" w:right="150" w:hanging="142"/>
              <w:rPr>
                <w:b/>
                <w:bCs/>
                <w:sz w:val="24"/>
                <w:szCs w:val="24"/>
                <w:lang w:val="es-CR"/>
              </w:rPr>
            </w:pPr>
            <w:r w:rsidRPr="000526EF">
              <w:rPr>
                <w:b/>
                <w:bCs/>
                <w:sz w:val="24"/>
                <w:szCs w:val="24"/>
                <w:lang w:val="es-CR"/>
              </w:rPr>
              <w:t>Chen Ku, C</w:t>
            </w:r>
            <w:r w:rsidRPr="000526EF">
              <w:rPr>
                <w:sz w:val="24"/>
                <w:szCs w:val="24"/>
                <w:lang w:val="es-CR"/>
              </w:rPr>
              <w:t xml:space="preserve">. y Cheng Ching, E. Relación entre índice de masa corporal y la dosis de metilprednisolona con la respuesta </w:t>
            </w:r>
            <w:proofErr w:type="spellStart"/>
            <w:r w:rsidRPr="000526EF">
              <w:rPr>
                <w:sz w:val="24"/>
                <w:szCs w:val="24"/>
                <w:lang w:val="es-CR"/>
              </w:rPr>
              <w:t>hiperglicemiante</w:t>
            </w:r>
            <w:proofErr w:type="spellEnd"/>
            <w:r w:rsidRPr="000526EF">
              <w:rPr>
                <w:sz w:val="24"/>
                <w:szCs w:val="24"/>
                <w:lang w:val="es-CR"/>
              </w:rPr>
              <w:t xml:space="preserve"> inducida por esteroides en pacientes asmáticos. </w:t>
            </w:r>
            <w:r w:rsidRPr="00677175">
              <w:rPr>
                <w:sz w:val="24"/>
                <w:szCs w:val="24"/>
                <w:lang w:val="es-ES"/>
              </w:rPr>
              <w:t>Acta Médica Costarricense. 44(</w:t>
            </w:r>
            <w:proofErr w:type="spellStart"/>
            <w:r w:rsidRPr="00677175">
              <w:rPr>
                <w:sz w:val="24"/>
                <w:szCs w:val="24"/>
                <w:lang w:val="es-ES"/>
              </w:rPr>
              <w:t>sup</w:t>
            </w:r>
            <w:proofErr w:type="spellEnd"/>
            <w:r w:rsidRPr="00677175">
              <w:rPr>
                <w:sz w:val="24"/>
                <w:szCs w:val="24"/>
                <w:lang w:val="es-ES"/>
              </w:rPr>
              <w:t xml:space="preserve"> 1): </w:t>
            </w:r>
            <w:proofErr w:type="gramStart"/>
            <w:r w:rsidRPr="00677175">
              <w:rPr>
                <w:sz w:val="24"/>
                <w:szCs w:val="24"/>
                <w:lang w:val="es-ES"/>
              </w:rPr>
              <w:t>29;Noviembre</w:t>
            </w:r>
            <w:proofErr w:type="gramEnd"/>
            <w:r w:rsidRPr="00677175">
              <w:rPr>
                <w:sz w:val="24"/>
                <w:szCs w:val="24"/>
                <w:lang w:val="es-ES"/>
              </w:rPr>
              <w:t xml:space="preserve"> 2002.</w:t>
            </w:r>
          </w:p>
        </w:tc>
        <w:tc>
          <w:tcPr>
            <w:tcW w:w="357" w:type="dxa"/>
          </w:tcPr>
          <w:p w14:paraId="7B4B5FBE" w14:textId="77777777" w:rsidR="004E7C2B" w:rsidRPr="00677175" w:rsidRDefault="004E7C2B" w:rsidP="00600E07">
            <w:pPr>
              <w:ind w:right="150"/>
              <w:rPr>
                <w:lang w:val="es-ES"/>
              </w:rPr>
            </w:pPr>
          </w:p>
        </w:tc>
        <w:tc>
          <w:tcPr>
            <w:tcW w:w="2611" w:type="dxa"/>
          </w:tcPr>
          <w:p w14:paraId="15A4FF9A" w14:textId="77777777" w:rsidR="004E7C2B" w:rsidRPr="000526EF" w:rsidRDefault="004E7C2B" w:rsidP="00156847">
            <w:pPr>
              <w:pStyle w:val="Fecha"/>
            </w:pPr>
            <w:r w:rsidRPr="000526EF">
              <w:t>2002</w:t>
            </w:r>
          </w:p>
        </w:tc>
      </w:tr>
      <w:tr w:rsidR="004E7C2B" w:rsidRPr="000526EF" w14:paraId="5046A545" w14:textId="77777777" w:rsidTr="00667505">
        <w:tc>
          <w:tcPr>
            <w:tcW w:w="6393" w:type="dxa"/>
          </w:tcPr>
          <w:p w14:paraId="563C057E" w14:textId="77777777" w:rsidR="004E7C2B" w:rsidRPr="000526EF" w:rsidRDefault="004E7C2B" w:rsidP="00600E07">
            <w:pPr>
              <w:pStyle w:val="Body1"/>
              <w:widowControl w:val="0"/>
              <w:numPr>
                <w:ilvl w:val="0"/>
                <w:numId w:val="11"/>
              </w:numPr>
              <w:tabs>
                <w:tab w:val="left" w:pos="180"/>
              </w:tabs>
              <w:ind w:left="142" w:right="150" w:hanging="142"/>
              <w:rPr>
                <w:b/>
                <w:bCs/>
                <w:sz w:val="24"/>
                <w:szCs w:val="24"/>
                <w:lang w:val="es-CR"/>
              </w:rPr>
            </w:pPr>
            <w:proofErr w:type="spellStart"/>
            <w:r w:rsidRPr="000526EF">
              <w:rPr>
                <w:sz w:val="24"/>
                <w:szCs w:val="24"/>
                <w:lang w:val="es-CR"/>
              </w:rPr>
              <w:t>Paez</w:t>
            </w:r>
            <w:proofErr w:type="spellEnd"/>
            <w:r w:rsidRPr="000526EF">
              <w:rPr>
                <w:sz w:val="24"/>
                <w:szCs w:val="24"/>
                <w:lang w:val="es-CR"/>
              </w:rPr>
              <w:t xml:space="preserve">, Rolando; Madrigal, Marianela; </w:t>
            </w:r>
            <w:r w:rsidRPr="000526EF">
              <w:rPr>
                <w:b/>
                <w:bCs/>
                <w:sz w:val="24"/>
                <w:szCs w:val="24"/>
                <w:lang w:val="es-CR"/>
              </w:rPr>
              <w:t xml:space="preserve">Chen, Chih </w:t>
            </w:r>
            <w:r w:rsidRPr="000526EF">
              <w:rPr>
                <w:sz w:val="24"/>
                <w:szCs w:val="24"/>
                <w:lang w:val="es-CR"/>
              </w:rPr>
              <w:t>et al. Estudio epidemiológico de pacientes con displasia gástrica del Hospital Calderón Guardia entre 1992-1995. Acta Médica Costarricense. 38(1): 24; 1996.</w:t>
            </w:r>
          </w:p>
        </w:tc>
        <w:tc>
          <w:tcPr>
            <w:tcW w:w="357" w:type="dxa"/>
          </w:tcPr>
          <w:p w14:paraId="57AB9202" w14:textId="77777777" w:rsidR="004E7C2B" w:rsidRPr="000526EF" w:rsidRDefault="004E7C2B" w:rsidP="00600E07">
            <w:pPr>
              <w:ind w:right="150"/>
            </w:pPr>
          </w:p>
        </w:tc>
        <w:tc>
          <w:tcPr>
            <w:tcW w:w="2611" w:type="dxa"/>
          </w:tcPr>
          <w:p w14:paraId="6C0D2B65" w14:textId="77777777" w:rsidR="004E7C2B" w:rsidRPr="000526EF" w:rsidRDefault="004E7C2B" w:rsidP="00156847">
            <w:pPr>
              <w:pStyle w:val="Fecha"/>
            </w:pPr>
            <w:r w:rsidRPr="000526EF">
              <w:t>1996</w:t>
            </w:r>
          </w:p>
        </w:tc>
      </w:tr>
      <w:tr w:rsidR="004E7C2B" w:rsidRPr="000526EF" w14:paraId="6886AEE6" w14:textId="77777777" w:rsidTr="00667505">
        <w:tc>
          <w:tcPr>
            <w:tcW w:w="6393" w:type="dxa"/>
          </w:tcPr>
          <w:p w14:paraId="413F3157" w14:textId="77777777" w:rsidR="004E7C2B" w:rsidRPr="000526EF" w:rsidRDefault="004E7C2B" w:rsidP="00600E07">
            <w:pPr>
              <w:pStyle w:val="Body1"/>
              <w:widowControl w:val="0"/>
              <w:numPr>
                <w:ilvl w:val="0"/>
                <w:numId w:val="11"/>
              </w:numPr>
              <w:tabs>
                <w:tab w:val="left" w:pos="180"/>
              </w:tabs>
              <w:ind w:left="142" w:right="150" w:hanging="142"/>
              <w:rPr>
                <w:sz w:val="24"/>
                <w:szCs w:val="24"/>
                <w:lang w:val="es-CR"/>
              </w:rPr>
            </w:pPr>
            <w:r w:rsidRPr="000526EF">
              <w:rPr>
                <w:b/>
                <w:bCs/>
                <w:sz w:val="24"/>
                <w:szCs w:val="24"/>
              </w:rPr>
              <w:t>Chen, Chih</w:t>
            </w:r>
            <w:r w:rsidRPr="000526EF">
              <w:rPr>
                <w:sz w:val="24"/>
                <w:szCs w:val="24"/>
              </w:rPr>
              <w:t xml:space="preserve">; Arce, Frederick y Yu, Lucky. </w:t>
            </w:r>
            <w:r w:rsidRPr="000526EF">
              <w:rPr>
                <w:sz w:val="24"/>
                <w:szCs w:val="24"/>
                <w:lang w:val="es-CR"/>
              </w:rPr>
              <w:t>Repercusiones psicosociales de la carrera de medicina en los estudiantes. Acta Médica Costarricense. 38(1): 3; 1996.</w:t>
            </w:r>
          </w:p>
        </w:tc>
        <w:tc>
          <w:tcPr>
            <w:tcW w:w="357" w:type="dxa"/>
          </w:tcPr>
          <w:p w14:paraId="3054B850" w14:textId="77777777" w:rsidR="004E7C2B" w:rsidRPr="000526EF" w:rsidRDefault="004E7C2B" w:rsidP="00600E07">
            <w:pPr>
              <w:ind w:right="150"/>
            </w:pPr>
          </w:p>
        </w:tc>
        <w:tc>
          <w:tcPr>
            <w:tcW w:w="2611" w:type="dxa"/>
          </w:tcPr>
          <w:p w14:paraId="3D2FA982" w14:textId="77777777" w:rsidR="004E7C2B" w:rsidRPr="000526EF" w:rsidRDefault="004E7C2B" w:rsidP="00156847">
            <w:pPr>
              <w:pStyle w:val="Fecha"/>
            </w:pPr>
            <w:r w:rsidRPr="000526EF">
              <w:t>1996</w:t>
            </w:r>
          </w:p>
        </w:tc>
      </w:tr>
      <w:tr w:rsidR="004E7C2B" w:rsidRPr="000526EF" w14:paraId="3231B399" w14:textId="77777777" w:rsidTr="00667505">
        <w:tc>
          <w:tcPr>
            <w:tcW w:w="6393" w:type="dxa"/>
          </w:tcPr>
          <w:p w14:paraId="11F0A31F" w14:textId="77777777" w:rsidR="004E7C2B" w:rsidRPr="000526EF" w:rsidRDefault="004E7C2B" w:rsidP="00600E07">
            <w:pPr>
              <w:pStyle w:val="Body1"/>
              <w:widowControl w:val="0"/>
              <w:numPr>
                <w:ilvl w:val="0"/>
                <w:numId w:val="11"/>
              </w:numPr>
              <w:tabs>
                <w:tab w:val="left" w:pos="180"/>
              </w:tabs>
              <w:ind w:left="142" w:right="150" w:hanging="142"/>
              <w:rPr>
                <w:b/>
                <w:bCs/>
                <w:sz w:val="24"/>
                <w:szCs w:val="24"/>
                <w:lang w:val="es-CR"/>
              </w:rPr>
            </w:pPr>
            <w:r w:rsidRPr="000526EF">
              <w:rPr>
                <w:b/>
                <w:bCs/>
                <w:sz w:val="24"/>
                <w:szCs w:val="24"/>
                <w:lang w:val="es-CR"/>
              </w:rPr>
              <w:t xml:space="preserve">Chen, Chih </w:t>
            </w:r>
            <w:r w:rsidRPr="000526EF">
              <w:rPr>
                <w:sz w:val="24"/>
                <w:szCs w:val="24"/>
                <w:lang w:val="es-CR"/>
              </w:rPr>
              <w:t xml:space="preserve">y </w:t>
            </w:r>
            <w:proofErr w:type="spellStart"/>
            <w:r w:rsidRPr="000526EF">
              <w:rPr>
                <w:sz w:val="24"/>
                <w:szCs w:val="24"/>
                <w:lang w:val="es-CR"/>
              </w:rPr>
              <w:t>Yu</w:t>
            </w:r>
            <w:proofErr w:type="spellEnd"/>
            <w:r w:rsidRPr="000526EF">
              <w:rPr>
                <w:sz w:val="24"/>
                <w:szCs w:val="24"/>
                <w:lang w:val="es-CR"/>
              </w:rPr>
              <w:t>, Lucky. La necesidad de la investigación médica a nivel estudiantil. Contraluz. 1(1): 7; 1996.</w:t>
            </w:r>
          </w:p>
        </w:tc>
        <w:tc>
          <w:tcPr>
            <w:tcW w:w="357" w:type="dxa"/>
          </w:tcPr>
          <w:p w14:paraId="57AE8F83" w14:textId="77777777" w:rsidR="004E7C2B" w:rsidRPr="000526EF" w:rsidRDefault="004E7C2B" w:rsidP="00600E07">
            <w:pPr>
              <w:ind w:right="150"/>
            </w:pPr>
          </w:p>
        </w:tc>
        <w:tc>
          <w:tcPr>
            <w:tcW w:w="2611" w:type="dxa"/>
          </w:tcPr>
          <w:p w14:paraId="5EC477B8" w14:textId="77777777" w:rsidR="004E7C2B" w:rsidRPr="000526EF" w:rsidRDefault="004E7C2B" w:rsidP="00156847">
            <w:pPr>
              <w:pStyle w:val="Fecha"/>
            </w:pPr>
            <w:r w:rsidRPr="000526EF">
              <w:t>1996</w:t>
            </w:r>
          </w:p>
        </w:tc>
      </w:tr>
      <w:tr w:rsidR="004E7C2B" w:rsidRPr="000526EF" w14:paraId="689B6150" w14:textId="77777777" w:rsidTr="00667505">
        <w:tc>
          <w:tcPr>
            <w:tcW w:w="6393" w:type="dxa"/>
          </w:tcPr>
          <w:p w14:paraId="37C3C1AF" w14:textId="77777777" w:rsidR="004E7C2B" w:rsidRPr="000526EF" w:rsidRDefault="004E7C2B" w:rsidP="00600E07">
            <w:pPr>
              <w:pStyle w:val="Body1"/>
              <w:widowControl w:val="0"/>
              <w:numPr>
                <w:ilvl w:val="0"/>
                <w:numId w:val="11"/>
              </w:numPr>
              <w:tabs>
                <w:tab w:val="left" w:pos="180"/>
              </w:tabs>
              <w:ind w:left="142" w:right="150" w:hanging="142"/>
              <w:rPr>
                <w:b/>
                <w:bCs/>
                <w:sz w:val="24"/>
                <w:szCs w:val="24"/>
                <w:lang w:val="es-CR"/>
              </w:rPr>
            </w:pPr>
            <w:r w:rsidRPr="000526EF">
              <w:rPr>
                <w:sz w:val="24"/>
                <w:szCs w:val="24"/>
                <w:lang w:val="es-CR"/>
              </w:rPr>
              <w:t xml:space="preserve">Páez, Rolando; Acuña, Sylvia; </w:t>
            </w:r>
            <w:r w:rsidRPr="000526EF">
              <w:rPr>
                <w:b/>
                <w:bCs/>
                <w:sz w:val="24"/>
                <w:szCs w:val="24"/>
                <w:lang w:val="es-CR"/>
              </w:rPr>
              <w:t xml:space="preserve">Chen, Chih </w:t>
            </w:r>
            <w:r w:rsidRPr="000526EF">
              <w:rPr>
                <w:sz w:val="24"/>
                <w:szCs w:val="24"/>
                <w:lang w:val="es-CR"/>
              </w:rPr>
              <w:t xml:space="preserve">et al. Estudio de endoscopías digestivas altas. Revista Médica de Costa Rica y </w:t>
            </w:r>
            <w:r w:rsidRPr="000526EF">
              <w:rPr>
                <w:sz w:val="24"/>
                <w:szCs w:val="24"/>
                <w:lang w:val="es-CR"/>
              </w:rPr>
              <w:lastRenderedPageBreak/>
              <w:t>Centroamérica. LXIII (535): 43-48; 1996.</w:t>
            </w:r>
          </w:p>
        </w:tc>
        <w:tc>
          <w:tcPr>
            <w:tcW w:w="357" w:type="dxa"/>
          </w:tcPr>
          <w:p w14:paraId="6BEA2CE4" w14:textId="77777777" w:rsidR="004E7C2B" w:rsidRPr="000526EF" w:rsidRDefault="004E7C2B" w:rsidP="00600E07">
            <w:pPr>
              <w:ind w:right="150"/>
            </w:pPr>
          </w:p>
        </w:tc>
        <w:tc>
          <w:tcPr>
            <w:tcW w:w="2611" w:type="dxa"/>
          </w:tcPr>
          <w:p w14:paraId="11C90A43" w14:textId="77777777" w:rsidR="004E7C2B" w:rsidRPr="000526EF" w:rsidRDefault="004E7C2B" w:rsidP="00156847">
            <w:pPr>
              <w:pStyle w:val="Fecha"/>
            </w:pPr>
            <w:r w:rsidRPr="000526EF">
              <w:t>1996</w:t>
            </w:r>
          </w:p>
        </w:tc>
      </w:tr>
      <w:tr w:rsidR="004E7C2B" w:rsidRPr="000526EF" w14:paraId="09EB72B6" w14:textId="77777777" w:rsidTr="00667505">
        <w:tc>
          <w:tcPr>
            <w:tcW w:w="6393" w:type="dxa"/>
          </w:tcPr>
          <w:p w14:paraId="2BF12403" w14:textId="77777777" w:rsidR="004E7C2B" w:rsidRPr="000526EF" w:rsidRDefault="004E7C2B" w:rsidP="00600E07">
            <w:pPr>
              <w:pStyle w:val="Body1"/>
              <w:widowControl w:val="0"/>
              <w:numPr>
                <w:ilvl w:val="0"/>
                <w:numId w:val="11"/>
              </w:numPr>
              <w:tabs>
                <w:tab w:val="left" w:pos="180"/>
              </w:tabs>
              <w:ind w:left="142" w:right="150" w:hanging="142"/>
              <w:rPr>
                <w:sz w:val="24"/>
                <w:szCs w:val="24"/>
                <w:lang w:val="es-CR"/>
              </w:rPr>
            </w:pPr>
            <w:r w:rsidRPr="000526EF">
              <w:rPr>
                <w:sz w:val="24"/>
                <w:szCs w:val="24"/>
                <w:lang w:val="es-CR"/>
              </w:rPr>
              <w:t xml:space="preserve">Villegas, Maricela; Páez, Rolando; </w:t>
            </w:r>
            <w:r w:rsidRPr="000526EF">
              <w:rPr>
                <w:b/>
                <w:bCs/>
                <w:sz w:val="24"/>
                <w:szCs w:val="24"/>
                <w:lang w:val="es-CR"/>
              </w:rPr>
              <w:t xml:space="preserve">Chen, Chih </w:t>
            </w:r>
            <w:r w:rsidRPr="000526EF">
              <w:rPr>
                <w:sz w:val="24"/>
                <w:szCs w:val="24"/>
                <w:lang w:val="es-CR"/>
              </w:rPr>
              <w:t>et al. Tuberculosis intestinal. Revista Médica de Costa Rica y Centroamérica. LIII (534): 29-33; 1996.</w:t>
            </w:r>
          </w:p>
        </w:tc>
        <w:tc>
          <w:tcPr>
            <w:tcW w:w="357" w:type="dxa"/>
          </w:tcPr>
          <w:p w14:paraId="5CFF5AC9" w14:textId="77777777" w:rsidR="004E7C2B" w:rsidRPr="000526EF" w:rsidRDefault="004E7C2B" w:rsidP="00600E07">
            <w:pPr>
              <w:ind w:right="150"/>
            </w:pPr>
          </w:p>
        </w:tc>
        <w:tc>
          <w:tcPr>
            <w:tcW w:w="2611" w:type="dxa"/>
          </w:tcPr>
          <w:p w14:paraId="4B4AA6BD" w14:textId="77777777" w:rsidR="004E7C2B" w:rsidRPr="000526EF" w:rsidRDefault="004E7C2B" w:rsidP="00156847">
            <w:pPr>
              <w:pStyle w:val="Fecha"/>
            </w:pPr>
            <w:r w:rsidRPr="000526EF">
              <w:t>1996</w:t>
            </w:r>
          </w:p>
        </w:tc>
      </w:tr>
      <w:tr w:rsidR="004E7C2B" w:rsidRPr="000526EF" w14:paraId="568552D2" w14:textId="77777777" w:rsidTr="00667505">
        <w:tc>
          <w:tcPr>
            <w:tcW w:w="6393" w:type="dxa"/>
          </w:tcPr>
          <w:p w14:paraId="289C5FA0" w14:textId="77777777" w:rsidR="004E7C2B" w:rsidRPr="000526EF" w:rsidRDefault="004E7C2B" w:rsidP="00600E07">
            <w:pPr>
              <w:pStyle w:val="Body1"/>
              <w:widowControl w:val="0"/>
              <w:numPr>
                <w:ilvl w:val="0"/>
                <w:numId w:val="11"/>
              </w:numPr>
              <w:tabs>
                <w:tab w:val="left" w:pos="180"/>
              </w:tabs>
              <w:ind w:left="142" w:right="150" w:hanging="142"/>
              <w:rPr>
                <w:sz w:val="24"/>
                <w:szCs w:val="24"/>
                <w:lang w:val="es-CR"/>
              </w:rPr>
            </w:pPr>
            <w:r w:rsidRPr="000526EF">
              <w:rPr>
                <w:sz w:val="24"/>
                <w:szCs w:val="24"/>
                <w:lang w:val="es-CR"/>
              </w:rPr>
              <w:t xml:space="preserve">Páez, Rolando; </w:t>
            </w:r>
            <w:r w:rsidRPr="000526EF">
              <w:rPr>
                <w:b/>
                <w:bCs/>
                <w:sz w:val="24"/>
                <w:szCs w:val="24"/>
                <w:lang w:val="es-CR"/>
              </w:rPr>
              <w:t xml:space="preserve">Chen, Chih </w:t>
            </w:r>
            <w:r w:rsidRPr="000526EF">
              <w:rPr>
                <w:sz w:val="24"/>
                <w:szCs w:val="24"/>
                <w:lang w:val="es-CR"/>
              </w:rPr>
              <w:t>et al. Absceso paraesofágico post escleroterapia de várices. Revista Médica de Costa Rica y Centroamérica. LIII (534): 15-19; 1996.</w:t>
            </w:r>
          </w:p>
        </w:tc>
        <w:tc>
          <w:tcPr>
            <w:tcW w:w="357" w:type="dxa"/>
          </w:tcPr>
          <w:p w14:paraId="120D36BF" w14:textId="77777777" w:rsidR="004E7C2B" w:rsidRPr="000526EF" w:rsidRDefault="004E7C2B" w:rsidP="00600E07">
            <w:pPr>
              <w:ind w:right="150"/>
            </w:pPr>
          </w:p>
        </w:tc>
        <w:tc>
          <w:tcPr>
            <w:tcW w:w="2611" w:type="dxa"/>
          </w:tcPr>
          <w:p w14:paraId="1FFA0B04" w14:textId="77777777" w:rsidR="004E7C2B" w:rsidRPr="000526EF" w:rsidRDefault="004E7C2B" w:rsidP="00156847">
            <w:pPr>
              <w:pStyle w:val="Fecha"/>
            </w:pPr>
            <w:r w:rsidRPr="000526EF">
              <w:t>1996</w:t>
            </w:r>
          </w:p>
        </w:tc>
      </w:tr>
      <w:tr w:rsidR="004E7C2B" w:rsidRPr="000526EF" w14:paraId="0B4173F4" w14:textId="77777777" w:rsidTr="00667505">
        <w:tc>
          <w:tcPr>
            <w:tcW w:w="6393" w:type="dxa"/>
          </w:tcPr>
          <w:p w14:paraId="53C72F3C" w14:textId="77777777" w:rsidR="004E7C2B" w:rsidRPr="000526EF" w:rsidRDefault="004E7C2B" w:rsidP="00600E07">
            <w:pPr>
              <w:pStyle w:val="Body1"/>
              <w:widowControl w:val="0"/>
              <w:numPr>
                <w:ilvl w:val="0"/>
                <w:numId w:val="11"/>
              </w:numPr>
              <w:tabs>
                <w:tab w:val="left" w:pos="180"/>
              </w:tabs>
              <w:ind w:left="142" w:right="150" w:hanging="142"/>
              <w:rPr>
                <w:sz w:val="24"/>
                <w:szCs w:val="24"/>
                <w:lang w:val="es-CR"/>
              </w:rPr>
            </w:pPr>
            <w:r w:rsidRPr="000526EF">
              <w:rPr>
                <w:sz w:val="24"/>
                <w:szCs w:val="24"/>
                <w:lang w:val="es-CR"/>
              </w:rPr>
              <w:t xml:space="preserve">Páez, Rolando; Acuña, Sylvia; </w:t>
            </w:r>
            <w:r w:rsidRPr="000526EF">
              <w:rPr>
                <w:b/>
                <w:bCs/>
                <w:sz w:val="24"/>
                <w:szCs w:val="24"/>
                <w:lang w:val="es-CR"/>
              </w:rPr>
              <w:t xml:space="preserve">Chen, Chih </w:t>
            </w:r>
            <w:r w:rsidRPr="000526EF">
              <w:rPr>
                <w:sz w:val="24"/>
                <w:szCs w:val="24"/>
                <w:lang w:val="es-CR"/>
              </w:rPr>
              <w:t>et al. Estudio de biopsias obtenidas por gastroscopía. Revista Médica de Costa Rica y Centroamérica. LII (533): 149-153; 1995.</w:t>
            </w:r>
          </w:p>
        </w:tc>
        <w:tc>
          <w:tcPr>
            <w:tcW w:w="357" w:type="dxa"/>
          </w:tcPr>
          <w:p w14:paraId="1B6BEEAF" w14:textId="77777777" w:rsidR="004E7C2B" w:rsidRPr="000526EF" w:rsidRDefault="004E7C2B" w:rsidP="00600E07">
            <w:pPr>
              <w:ind w:right="150"/>
            </w:pPr>
          </w:p>
        </w:tc>
        <w:tc>
          <w:tcPr>
            <w:tcW w:w="2611" w:type="dxa"/>
          </w:tcPr>
          <w:p w14:paraId="16B079E8" w14:textId="77777777" w:rsidR="004E7C2B" w:rsidRPr="000526EF" w:rsidRDefault="004E7C2B" w:rsidP="00156847">
            <w:pPr>
              <w:pStyle w:val="Fecha"/>
            </w:pPr>
            <w:r w:rsidRPr="000526EF">
              <w:t>1995</w:t>
            </w:r>
          </w:p>
        </w:tc>
      </w:tr>
      <w:tr w:rsidR="004E7C2B" w:rsidRPr="000526EF" w14:paraId="4910EA81" w14:textId="77777777" w:rsidTr="00667505">
        <w:trPr>
          <w:trHeight w:val="885"/>
        </w:trPr>
        <w:tc>
          <w:tcPr>
            <w:tcW w:w="6393" w:type="dxa"/>
          </w:tcPr>
          <w:p w14:paraId="690A13BB" w14:textId="77777777" w:rsidR="004E7C2B" w:rsidRPr="000526EF" w:rsidRDefault="004E7C2B" w:rsidP="00600E07">
            <w:pPr>
              <w:pStyle w:val="Body1"/>
              <w:widowControl w:val="0"/>
              <w:numPr>
                <w:ilvl w:val="0"/>
                <w:numId w:val="11"/>
              </w:numPr>
              <w:tabs>
                <w:tab w:val="left" w:pos="180"/>
              </w:tabs>
              <w:ind w:left="142" w:right="150" w:hanging="142"/>
              <w:rPr>
                <w:sz w:val="24"/>
                <w:szCs w:val="24"/>
                <w:lang w:val="es-CR"/>
              </w:rPr>
            </w:pPr>
            <w:proofErr w:type="spellStart"/>
            <w:r w:rsidRPr="000526EF">
              <w:rPr>
                <w:sz w:val="24"/>
                <w:szCs w:val="24"/>
                <w:lang w:val="es-CR"/>
              </w:rPr>
              <w:t>Paéz</w:t>
            </w:r>
            <w:proofErr w:type="spellEnd"/>
            <w:r w:rsidRPr="000526EF">
              <w:rPr>
                <w:sz w:val="24"/>
                <w:szCs w:val="24"/>
                <w:lang w:val="es-CR"/>
              </w:rPr>
              <w:t xml:space="preserve">, Rolando; Kirsten, </w:t>
            </w:r>
            <w:proofErr w:type="spellStart"/>
            <w:r w:rsidRPr="000526EF">
              <w:rPr>
                <w:sz w:val="24"/>
                <w:szCs w:val="24"/>
                <w:lang w:val="es-CR"/>
              </w:rPr>
              <w:t>Visona</w:t>
            </w:r>
            <w:proofErr w:type="spellEnd"/>
            <w:r w:rsidRPr="000526EF">
              <w:rPr>
                <w:sz w:val="24"/>
                <w:szCs w:val="24"/>
                <w:lang w:val="es-CR"/>
              </w:rPr>
              <w:t xml:space="preserve">; Acuña, Sylvia; </w:t>
            </w:r>
            <w:r w:rsidRPr="000526EF">
              <w:rPr>
                <w:b/>
                <w:bCs/>
                <w:sz w:val="24"/>
                <w:szCs w:val="24"/>
                <w:lang w:val="es-CR"/>
              </w:rPr>
              <w:t xml:space="preserve">Chen, Chih </w:t>
            </w:r>
            <w:r w:rsidRPr="000526EF">
              <w:rPr>
                <w:sz w:val="24"/>
                <w:szCs w:val="24"/>
                <w:lang w:val="es-CR"/>
              </w:rPr>
              <w:t>et al. Prevalencia de marcadores de la hepatitis B en Zarcero. Revista Médica de Costa Rica y Centroamérica. LII (532): 119-121; 1995.</w:t>
            </w:r>
          </w:p>
        </w:tc>
        <w:tc>
          <w:tcPr>
            <w:tcW w:w="357" w:type="dxa"/>
          </w:tcPr>
          <w:p w14:paraId="42A3E0B3" w14:textId="77777777" w:rsidR="004E7C2B" w:rsidRPr="000526EF" w:rsidRDefault="004E7C2B" w:rsidP="00600E07">
            <w:pPr>
              <w:ind w:right="150"/>
            </w:pPr>
          </w:p>
        </w:tc>
        <w:tc>
          <w:tcPr>
            <w:tcW w:w="2611" w:type="dxa"/>
          </w:tcPr>
          <w:p w14:paraId="23EFFEDB" w14:textId="77777777" w:rsidR="004E7C2B" w:rsidRPr="000526EF" w:rsidRDefault="004E7C2B" w:rsidP="00156847">
            <w:pPr>
              <w:pStyle w:val="Fecha"/>
            </w:pPr>
            <w:r w:rsidRPr="000526EF">
              <w:t>1995</w:t>
            </w:r>
          </w:p>
        </w:tc>
      </w:tr>
    </w:tbl>
    <w:p w14:paraId="5317008E" w14:textId="77777777" w:rsidR="004E7C2B" w:rsidRPr="004E7C2B" w:rsidRDefault="004E7C2B" w:rsidP="000526EF">
      <w:pPr>
        <w:pStyle w:val="Textoindependiente"/>
      </w:pPr>
    </w:p>
    <w:p w14:paraId="5D23D48F" w14:textId="6F19FF5B" w:rsidR="004E7C2B" w:rsidRDefault="004E7C2B" w:rsidP="000526EF">
      <w:pPr>
        <w:pStyle w:val="Textoindependiente"/>
        <w:rPr>
          <w:i/>
        </w:rPr>
      </w:pPr>
      <w:proofErr w:type="spellStart"/>
      <w:r>
        <w:rPr>
          <w:i/>
        </w:rPr>
        <w:t>Capítulos</w:t>
      </w:r>
      <w:proofErr w:type="spellEnd"/>
      <w:r>
        <w:rPr>
          <w:i/>
        </w:rPr>
        <w:t xml:space="preserve"> de </w:t>
      </w:r>
      <w:proofErr w:type="spellStart"/>
      <w:r>
        <w:rPr>
          <w:i/>
        </w:rPr>
        <w:t>libros</w:t>
      </w:r>
      <w:proofErr w:type="spellEnd"/>
      <w:r>
        <w:rPr>
          <w:i/>
        </w:rPr>
        <w:t>:</w:t>
      </w:r>
    </w:p>
    <w:p w14:paraId="775C0688" w14:textId="77777777" w:rsidR="00677175" w:rsidRPr="000526EF" w:rsidRDefault="00677175" w:rsidP="000526EF">
      <w:pPr>
        <w:pStyle w:val="Textoindependiente"/>
        <w:rPr>
          <w:i/>
        </w:rPr>
      </w:pPr>
    </w:p>
    <w:tbl>
      <w:tblPr>
        <w:tblStyle w:val="CVDetails1"/>
        <w:tblW w:w="9356" w:type="dxa"/>
        <w:tblLayout w:type="fixed"/>
        <w:tblLook w:val="04A0" w:firstRow="1" w:lastRow="0" w:firstColumn="1" w:lastColumn="0" w:noHBand="0" w:noVBand="1"/>
      </w:tblPr>
      <w:tblGrid>
        <w:gridCol w:w="6432"/>
        <w:gridCol w:w="352"/>
        <w:gridCol w:w="2572"/>
      </w:tblGrid>
      <w:tr w:rsidR="004E7C2B" w:rsidRPr="000526EF" w14:paraId="71C019A9" w14:textId="77777777" w:rsidTr="004E7C2B">
        <w:tc>
          <w:tcPr>
            <w:tcW w:w="6432" w:type="dxa"/>
          </w:tcPr>
          <w:p w14:paraId="2DCFEC8D" w14:textId="77777777" w:rsidR="004E7C2B" w:rsidRPr="000526EF" w:rsidRDefault="004E7C2B" w:rsidP="004E7C2B">
            <w:pPr>
              <w:pStyle w:val="Listaconvietas"/>
              <w:tabs>
                <w:tab w:val="clear" w:pos="180"/>
                <w:tab w:val="left" w:pos="1134"/>
              </w:tabs>
              <w:ind w:left="142" w:hanging="142"/>
            </w:pPr>
            <w:r w:rsidRPr="000526EF">
              <w:rPr>
                <w:b/>
              </w:rPr>
              <w:t>Chen-Ku CH</w:t>
            </w:r>
            <w:r w:rsidRPr="000526EF">
              <w:t xml:space="preserve">. Vascular complications in Type 2 Diabetes. In: </w:t>
            </w:r>
            <w:proofErr w:type="spellStart"/>
            <w:r w:rsidRPr="000526EF">
              <w:t>Faintich</w:t>
            </w:r>
            <w:proofErr w:type="spellEnd"/>
            <w:r w:rsidRPr="000526EF">
              <w:t xml:space="preserve"> J, </w:t>
            </w:r>
            <w:proofErr w:type="spellStart"/>
            <w:r w:rsidRPr="000526EF">
              <w:t>Faintuch</w:t>
            </w:r>
            <w:proofErr w:type="spellEnd"/>
            <w:r w:rsidRPr="000526EF">
              <w:t xml:space="preserve"> S. (eds) Obesity and Diabetes. Springer, Cham. (</w:t>
            </w:r>
            <w:proofErr w:type="spellStart"/>
            <w:r w:rsidRPr="000526EF">
              <w:t>capítulo</w:t>
            </w:r>
            <w:proofErr w:type="spellEnd"/>
            <w:r w:rsidRPr="000526EF">
              <w:t xml:space="preserve"> de </w:t>
            </w:r>
            <w:proofErr w:type="spellStart"/>
            <w:r w:rsidRPr="000526EF">
              <w:t>libro</w:t>
            </w:r>
            <w:proofErr w:type="spellEnd"/>
            <w:r w:rsidRPr="000526EF">
              <w:t>)</w:t>
            </w:r>
          </w:p>
        </w:tc>
        <w:tc>
          <w:tcPr>
            <w:tcW w:w="352" w:type="dxa"/>
          </w:tcPr>
          <w:p w14:paraId="1CB2A468" w14:textId="77777777" w:rsidR="004E7C2B" w:rsidRDefault="004E7C2B" w:rsidP="00156847">
            <w:pPr>
              <w:pStyle w:val="Fecha"/>
              <w:ind w:left="1731" w:right="-751" w:hanging="313"/>
            </w:pPr>
          </w:p>
        </w:tc>
        <w:tc>
          <w:tcPr>
            <w:tcW w:w="2572" w:type="dxa"/>
          </w:tcPr>
          <w:p w14:paraId="0C59F2B1" w14:textId="77777777" w:rsidR="004E7C2B" w:rsidRPr="000526EF" w:rsidRDefault="004E7C2B" w:rsidP="00156847">
            <w:pPr>
              <w:pStyle w:val="Fecha"/>
              <w:ind w:left="1731" w:right="-751" w:hanging="313"/>
            </w:pPr>
            <w:r>
              <w:t>202020</w:t>
            </w:r>
            <w:r w:rsidRPr="000526EF">
              <w:t>2020</w:t>
            </w:r>
          </w:p>
        </w:tc>
      </w:tr>
      <w:tr w:rsidR="004E7C2B" w:rsidRPr="000526EF" w14:paraId="406E4C2F" w14:textId="77777777" w:rsidTr="004E7C2B">
        <w:tc>
          <w:tcPr>
            <w:tcW w:w="6432" w:type="dxa"/>
          </w:tcPr>
          <w:p w14:paraId="71A54C6C" w14:textId="77777777" w:rsidR="004E7C2B" w:rsidRPr="000526EF" w:rsidRDefault="004E7C2B" w:rsidP="004E7C2B">
            <w:pPr>
              <w:pStyle w:val="Listaconvietas"/>
              <w:tabs>
                <w:tab w:val="clear" w:pos="180"/>
                <w:tab w:val="left" w:pos="142"/>
              </w:tabs>
              <w:ind w:left="142" w:right="426" w:hanging="142"/>
              <w:rPr>
                <w:b/>
                <w:lang w:val="es-ES"/>
              </w:rPr>
            </w:pPr>
            <w:r w:rsidRPr="000526EF">
              <w:rPr>
                <w:b/>
                <w:lang w:val="es-ES"/>
              </w:rPr>
              <w:t xml:space="preserve">Chen-Ku CH. </w:t>
            </w:r>
            <w:r w:rsidRPr="000526EF">
              <w:rPr>
                <w:lang w:val="es-ES"/>
              </w:rPr>
              <w:t>Capítulo 2: Clasificación de tumores hipofisiarios. En: Principios fundamentales de tumores de hipófisis. Edición 2016. (Capítulo de libro). Disponible en: http://www.virtual.novartis.com.ar/capitulos.aspx?id=1</w:t>
            </w:r>
          </w:p>
        </w:tc>
        <w:tc>
          <w:tcPr>
            <w:tcW w:w="352" w:type="dxa"/>
          </w:tcPr>
          <w:p w14:paraId="6D71B7F4" w14:textId="77777777" w:rsidR="004E7C2B" w:rsidRPr="00240539" w:rsidRDefault="004E7C2B" w:rsidP="00156847">
            <w:pPr>
              <w:pStyle w:val="Fecha"/>
              <w:ind w:left="980" w:hanging="313"/>
              <w:rPr>
                <w:lang w:val="es-ES"/>
              </w:rPr>
            </w:pPr>
          </w:p>
        </w:tc>
        <w:tc>
          <w:tcPr>
            <w:tcW w:w="2572" w:type="dxa"/>
          </w:tcPr>
          <w:p w14:paraId="3EAAFB0F" w14:textId="77777777" w:rsidR="004E7C2B" w:rsidRPr="000526EF" w:rsidRDefault="004E7C2B" w:rsidP="00156847">
            <w:pPr>
              <w:pStyle w:val="Fecha"/>
              <w:ind w:left="980" w:hanging="313"/>
            </w:pPr>
            <w:r w:rsidRPr="000526EF">
              <w:t>2016</w:t>
            </w:r>
          </w:p>
        </w:tc>
      </w:tr>
      <w:tr w:rsidR="004E7C2B" w:rsidRPr="000526EF" w14:paraId="105ED84E" w14:textId="77777777" w:rsidTr="004E7C2B">
        <w:tc>
          <w:tcPr>
            <w:tcW w:w="6432" w:type="dxa"/>
          </w:tcPr>
          <w:p w14:paraId="626D89D4" w14:textId="77777777" w:rsidR="004E7C2B" w:rsidRPr="000526EF" w:rsidRDefault="004E7C2B" w:rsidP="004E7C2B">
            <w:pPr>
              <w:pStyle w:val="Listaconvietas"/>
              <w:tabs>
                <w:tab w:val="clear" w:pos="180"/>
                <w:tab w:val="left" w:pos="142"/>
              </w:tabs>
              <w:ind w:left="142" w:right="426" w:hanging="142"/>
              <w:rPr>
                <w:b/>
              </w:rPr>
            </w:pPr>
            <w:r w:rsidRPr="000526EF">
              <w:rPr>
                <w:b/>
                <w:lang w:val="es-ES"/>
              </w:rPr>
              <w:t xml:space="preserve">Chen-Ku CH. </w:t>
            </w:r>
            <w:r w:rsidRPr="000526EF">
              <w:rPr>
                <w:lang w:val="es-ES"/>
              </w:rPr>
              <w:t xml:space="preserve">Antiagregantes plaquetarios en diabetes mellitus. En: Cerdas S. Diabetes mellitus. En prensa. (Capítulo de </w:t>
            </w:r>
            <w:proofErr w:type="spellStart"/>
            <w:r w:rsidRPr="000526EF">
              <w:t>libro</w:t>
            </w:r>
            <w:proofErr w:type="spellEnd"/>
            <w:r w:rsidRPr="000526EF">
              <w:t>)</w:t>
            </w:r>
          </w:p>
        </w:tc>
        <w:tc>
          <w:tcPr>
            <w:tcW w:w="352" w:type="dxa"/>
          </w:tcPr>
          <w:p w14:paraId="1F4D734B" w14:textId="77777777" w:rsidR="004E7C2B" w:rsidRPr="000526EF" w:rsidRDefault="004E7C2B" w:rsidP="00156847">
            <w:pPr>
              <w:pStyle w:val="Fecha"/>
              <w:ind w:left="980" w:hanging="313"/>
            </w:pPr>
          </w:p>
        </w:tc>
        <w:tc>
          <w:tcPr>
            <w:tcW w:w="2572" w:type="dxa"/>
          </w:tcPr>
          <w:p w14:paraId="794CBF96" w14:textId="77777777" w:rsidR="004E7C2B" w:rsidRPr="000526EF" w:rsidRDefault="004E7C2B" w:rsidP="00156847">
            <w:pPr>
              <w:pStyle w:val="Fecha"/>
              <w:ind w:left="980" w:hanging="313"/>
            </w:pPr>
            <w:r w:rsidRPr="000526EF">
              <w:t>2016</w:t>
            </w:r>
          </w:p>
        </w:tc>
      </w:tr>
      <w:tr w:rsidR="004E7C2B" w:rsidRPr="000526EF" w14:paraId="0E49A8A8" w14:textId="77777777" w:rsidTr="004E7C2B">
        <w:tc>
          <w:tcPr>
            <w:tcW w:w="6432" w:type="dxa"/>
          </w:tcPr>
          <w:p w14:paraId="219CD0B9" w14:textId="77777777" w:rsidR="004E7C2B" w:rsidRPr="000526EF" w:rsidRDefault="004E7C2B" w:rsidP="004E7C2B">
            <w:pPr>
              <w:pStyle w:val="Listaconvietas"/>
              <w:tabs>
                <w:tab w:val="clear" w:pos="180"/>
                <w:tab w:val="left" w:pos="142"/>
              </w:tabs>
              <w:ind w:left="142" w:right="426" w:hanging="142"/>
              <w:rPr>
                <w:b/>
              </w:rPr>
            </w:pPr>
            <w:r w:rsidRPr="000526EF">
              <w:rPr>
                <w:b/>
                <w:lang w:val="es-ES"/>
              </w:rPr>
              <w:t xml:space="preserve">Chen-Ku CH. </w:t>
            </w:r>
            <w:r w:rsidRPr="000526EF">
              <w:rPr>
                <w:lang w:val="es-ES"/>
              </w:rPr>
              <w:t xml:space="preserve">Terapia basada en incretinas. En: Cerdas S. Diabetes mellitus. </w:t>
            </w:r>
            <w:r w:rsidRPr="000526EF">
              <w:t xml:space="preserve">En </w:t>
            </w:r>
            <w:proofErr w:type="spellStart"/>
            <w:r w:rsidRPr="000526EF">
              <w:t>prensa</w:t>
            </w:r>
            <w:proofErr w:type="spellEnd"/>
            <w:r w:rsidRPr="000526EF">
              <w:t>. (</w:t>
            </w:r>
            <w:proofErr w:type="spellStart"/>
            <w:r w:rsidRPr="000526EF">
              <w:t>Capítulo</w:t>
            </w:r>
            <w:proofErr w:type="spellEnd"/>
            <w:r w:rsidRPr="000526EF">
              <w:t xml:space="preserve"> de </w:t>
            </w:r>
            <w:proofErr w:type="spellStart"/>
            <w:r w:rsidRPr="000526EF">
              <w:t>libro</w:t>
            </w:r>
            <w:proofErr w:type="spellEnd"/>
            <w:r w:rsidRPr="000526EF">
              <w:t>)</w:t>
            </w:r>
          </w:p>
        </w:tc>
        <w:tc>
          <w:tcPr>
            <w:tcW w:w="352" w:type="dxa"/>
          </w:tcPr>
          <w:p w14:paraId="18001F61" w14:textId="77777777" w:rsidR="004E7C2B" w:rsidRPr="000526EF" w:rsidRDefault="004E7C2B" w:rsidP="00156847">
            <w:pPr>
              <w:pStyle w:val="Fecha"/>
              <w:ind w:left="980" w:hanging="313"/>
            </w:pPr>
          </w:p>
        </w:tc>
        <w:tc>
          <w:tcPr>
            <w:tcW w:w="2572" w:type="dxa"/>
          </w:tcPr>
          <w:p w14:paraId="57C07B5E" w14:textId="77777777" w:rsidR="004E7C2B" w:rsidRPr="000526EF" w:rsidRDefault="004E7C2B" w:rsidP="00156847">
            <w:pPr>
              <w:pStyle w:val="Fecha"/>
              <w:ind w:left="980" w:hanging="313"/>
            </w:pPr>
            <w:r w:rsidRPr="000526EF">
              <w:t>2016</w:t>
            </w:r>
          </w:p>
        </w:tc>
      </w:tr>
      <w:tr w:rsidR="004E7C2B" w:rsidRPr="000526EF" w14:paraId="56936CD9" w14:textId="77777777" w:rsidTr="004E7C2B">
        <w:tc>
          <w:tcPr>
            <w:tcW w:w="6432" w:type="dxa"/>
          </w:tcPr>
          <w:p w14:paraId="3AD7F0E6" w14:textId="77777777" w:rsidR="004E7C2B" w:rsidRPr="000526EF" w:rsidRDefault="004E7C2B" w:rsidP="004E7C2B">
            <w:pPr>
              <w:pStyle w:val="Prrafodelista"/>
              <w:widowControl w:val="0"/>
              <w:numPr>
                <w:ilvl w:val="0"/>
                <w:numId w:val="10"/>
              </w:numPr>
              <w:tabs>
                <w:tab w:val="left" w:pos="142"/>
              </w:tabs>
              <w:ind w:left="142" w:right="426" w:hanging="142"/>
            </w:pPr>
            <w:r w:rsidRPr="000526EF">
              <w:rPr>
                <w:b/>
                <w:lang w:val="es-ES"/>
              </w:rPr>
              <w:t>Chen-Ku CH</w:t>
            </w:r>
            <w:r w:rsidRPr="000526EF">
              <w:rPr>
                <w:lang w:val="es-ES"/>
              </w:rPr>
              <w:t xml:space="preserve">. El papel de la hipertensión arterial en las complicaciones crónicas de la diabetes mellitus. En: Esper E, </w:t>
            </w:r>
            <w:proofErr w:type="spellStart"/>
            <w:r w:rsidRPr="000526EF">
              <w:rPr>
                <w:lang w:val="es-ES"/>
              </w:rPr>
              <w:t>Kotliar</w:t>
            </w:r>
            <w:proofErr w:type="spellEnd"/>
            <w:r w:rsidRPr="000526EF">
              <w:rPr>
                <w:lang w:val="es-ES"/>
              </w:rPr>
              <w:t xml:space="preserve"> C. Tratado de mecánica vascular e hipertensión arterial. Buenos Aires, Editorial Inter-Médica S.A.I.C.I. 2010. </w:t>
            </w:r>
            <w:r w:rsidRPr="000526EF">
              <w:t>Pp 989-1000. (</w:t>
            </w:r>
            <w:proofErr w:type="spellStart"/>
            <w:r w:rsidRPr="000526EF">
              <w:t>capítulo</w:t>
            </w:r>
            <w:proofErr w:type="spellEnd"/>
            <w:r w:rsidRPr="000526EF">
              <w:t xml:space="preserve"> de </w:t>
            </w:r>
            <w:proofErr w:type="spellStart"/>
            <w:r w:rsidRPr="000526EF">
              <w:t>libro</w:t>
            </w:r>
            <w:proofErr w:type="spellEnd"/>
            <w:r w:rsidRPr="000526EF">
              <w:t>)</w:t>
            </w:r>
          </w:p>
        </w:tc>
        <w:tc>
          <w:tcPr>
            <w:tcW w:w="352" w:type="dxa"/>
          </w:tcPr>
          <w:p w14:paraId="0941866B" w14:textId="77777777" w:rsidR="004E7C2B" w:rsidRPr="000526EF" w:rsidRDefault="004E7C2B" w:rsidP="00156847">
            <w:pPr>
              <w:pStyle w:val="Fecha"/>
              <w:ind w:left="980" w:right="-649" w:hanging="313"/>
            </w:pPr>
          </w:p>
        </w:tc>
        <w:tc>
          <w:tcPr>
            <w:tcW w:w="2572" w:type="dxa"/>
          </w:tcPr>
          <w:p w14:paraId="31CE68B3" w14:textId="77777777" w:rsidR="004E7C2B" w:rsidRPr="000526EF" w:rsidRDefault="004E7C2B" w:rsidP="00156847">
            <w:pPr>
              <w:pStyle w:val="Fecha"/>
              <w:ind w:left="980" w:right="-649" w:hanging="313"/>
            </w:pPr>
            <w:r w:rsidRPr="000526EF">
              <w:t>2010</w:t>
            </w:r>
          </w:p>
        </w:tc>
      </w:tr>
      <w:tr w:rsidR="004E7C2B" w:rsidRPr="000526EF" w14:paraId="3847C533" w14:textId="77777777" w:rsidTr="004E7C2B">
        <w:tc>
          <w:tcPr>
            <w:tcW w:w="6432" w:type="dxa"/>
          </w:tcPr>
          <w:p w14:paraId="70C3A828" w14:textId="77777777" w:rsidR="004E7C2B" w:rsidRPr="000526EF" w:rsidRDefault="004E7C2B" w:rsidP="004E7C2B">
            <w:pPr>
              <w:pStyle w:val="Body1"/>
              <w:widowControl w:val="0"/>
              <w:numPr>
                <w:ilvl w:val="0"/>
                <w:numId w:val="11"/>
              </w:numPr>
              <w:tabs>
                <w:tab w:val="clear" w:pos="230"/>
                <w:tab w:val="left" w:pos="142"/>
              </w:tabs>
              <w:ind w:left="142" w:right="426" w:hanging="142"/>
              <w:rPr>
                <w:sz w:val="24"/>
                <w:szCs w:val="24"/>
                <w:lang w:val="es-CR"/>
              </w:rPr>
            </w:pPr>
            <w:r w:rsidRPr="000526EF">
              <w:rPr>
                <w:b/>
                <w:bCs/>
                <w:sz w:val="24"/>
                <w:szCs w:val="24"/>
                <w:lang w:val="es-CR"/>
              </w:rPr>
              <w:t>Chen-Ku CH</w:t>
            </w:r>
            <w:r w:rsidRPr="000526EF">
              <w:rPr>
                <w:sz w:val="24"/>
                <w:szCs w:val="24"/>
                <w:lang w:val="es-CR"/>
              </w:rPr>
              <w:t>:  Prevención de diabetes mellitus tipo 2. En: Mora, E. Diabetes Mellitus en Costa Rica. 2006 (capítulo de libro)</w:t>
            </w:r>
          </w:p>
        </w:tc>
        <w:tc>
          <w:tcPr>
            <w:tcW w:w="352" w:type="dxa"/>
          </w:tcPr>
          <w:p w14:paraId="1D16F2E1" w14:textId="77777777" w:rsidR="004E7C2B" w:rsidRPr="00240539" w:rsidRDefault="004E7C2B" w:rsidP="00156847">
            <w:pPr>
              <w:pStyle w:val="Fecha"/>
              <w:ind w:left="980" w:hanging="313"/>
              <w:rPr>
                <w:lang w:val="es-ES"/>
              </w:rPr>
            </w:pPr>
          </w:p>
        </w:tc>
        <w:tc>
          <w:tcPr>
            <w:tcW w:w="2572" w:type="dxa"/>
          </w:tcPr>
          <w:p w14:paraId="14706E65" w14:textId="77777777" w:rsidR="004E7C2B" w:rsidRPr="000526EF" w:rsidRDefault="004E7C2B" w:rsidP="00156847">
            <w:pPr>
              <w:pStyle w:val="Fecha"/>
              <w:ind w:left="980" w:hanging="313"/>
            </w:pPr>
            <w:r w:rsidRPr="000526EF">
              <w:t>2006</w:t>
            </w:r>
          </w:p>
        </w:tc>
      </w:tr>
      <w:tr w:rsidR="004E7C2B" w:rsidRPr="000526EF" w14:paraId="30890D7D" w14:textId="77777777" w:rsidTr="004E7C2B">
        <w:tc>
          <w:tcPr>
            <w:tcW w:w="6432" w:type="dxa"/>
          </w:tcPr>
          <w:p w14:paraId="34650B52" w14:textId="77777777" w:rsidR="004E7C2B" w:rsidRPr="000526EF" w:rsidRDefault="004E7C2B" w:rsidP="004E7C2B">
            <w:pPr>
              <w:pStyle w:val="Body1"/>
              <w:widowControl w:val="0"/>
              <w:numPr>
                <w:ilvl w:val="0"/>
                <w:numId w:val="11"/>
              </w:numPr>
              <w:tabs>
                <w:tab w:val="clear" w:pos="230"/>
                <w:tab w:val="left" w:pos="142"/>
              </w:tabs>
              <w:ind w:left="142" w:right="426" w:hanging="142"/>
              <w:rPr>
                <w:b/>
                <w:bCs/>
                <w:sz w:val="24"/>
                <w:szCs w:val="24"/>
                <w:lang w:val="es-CR"/>
              </w:rPr>
            </w:pPr>
            <w:r w:rsidRPr="000526EF">
              <w:rPr>
                <w:b/>
                <w:bCs/>
                <w:sz w:val="24"/>
                <w:szCs w:val="24"/>
                <w:lang w:val="es-CR"/>
              </w:rPr>
              <w:t>Chen-KU CH</w:t>
            </w:r>
            <w:r w:rsidRPr="000526EF">
              <w:rPr>
                <w:sz w:val="24"/>
                <w:szCs w:val="24"/>
                <w:lang w:val="es-CR"/>
              </w:rPr>
              <w:t>. Tratamiento de síndrome metabólico. En: Mora, E. Diabetes Mellitus en Costa Rica. 2006. (capítulo de libro)</w:t>
            </w:r>
          </w:p>
        </w:tc>
        <w:tc>
          <w:tcPr>
            <w:tcW w:w="352" w:type="dxa"/>
          </w:tcPr>
          <w:p w14:paraId="237021CE" w14:textId="77777777" w:rsidR="004E7C2B" w:rsidRPr="000526EF" w:rsidRDefault="004E7C2B" w:rsidP="00156847">
            <w:pPr>
              <w:pStyle w:val="Fecha"/>
              <w:ind w:left="980" w:hanging="313"/>
            </w:pPr>
          </w:p>
        </w:tc>
        <w:tc>
          <w:tcPr>
            <w:tcW w:w="2572" w:type="dxa"/>
          </w:tcPr>
          <w:p w14:paraId="1FCDAD96" w14:textId="77777777" w:rsidR="004E7C2B" w:rsidRPr="000526EF" w:rsidRDefault="004E7C2B" w:rsidP="00156847">
            <w:pPr>
              <w:pStyle w:val="Fecha"/>
              <w:ind w:left="980" w:hanging="313"/>
            </w:pPr>
            <w:r w:rsidRPr="000526EF">
              <w:t>2006</w:t>
            </w:r>
          </w:p>
        </w:tc>
      </w:tr>
    </w:tbl>
    <w:p w14:paraId="14DE437E" w14:textId="77777777" w:rsidR="004E7C2B" w:rsidRDefault="004E7C2B" w:rsidP="004E7C2B">
      <w:pPr>
        <w:pStyle w:val="Ttulo1"/>
        <w:ind w:left="0"/>
        <w:rPr>
          <w:rFonts w:ascii="Times New Roman" w:hAnsi="Times New Roman" w:cs="Times New Roman"/>
        </w:rPr>
      </w:pPr>
    </w:p>
    <w:p w14:paraId="76696935" w14:textId="6CDDD26B" w:rsidR="00DA2869" w:rsidRPr="000526EF" w:rsidRDefault="009458DD">
      <w:pPr>
        <w:pStyle w:val="Ttulo1"/>
        <w:rPr>
          <w:rFonts w:ascii="Times New Roman" w:hAnsi="Times New Roman" w:cs="Times New Roman"/>
        </w:rPr>
      </w:pPr>
      <w:proofErr w:type="spellStart"/>
      <w:r w:rsidRPr="000526EF">
        <w:rPr>
          <w:rFonts w:ascii="Times New Roman" w:hAnsi="Times New Roman" w:cs="Times New Roman"/>
        </w:rPr>
        <w:t>Trabajos</w:t>
      </w:r>
      <w:proofErr w:type="spellEnd"/>
      <w:r w:rsidRPr="000526EF">
        <w:rPr>
          <w:rFonts w:ascii="Times New Roman" w:hAnsi="Times New Roman" w:cs="Times New Roman"/>
        </w:rPr>
        <w:t xml:space="preserve"> </w:t>
      </w:r>
      <w:proofErr w:type="spellStart"/>
      <w:r w:rsidRPr="000526EF">
        <w:rPr>
          <w:rFonts w:ascii="Times New Roman" w:hAnsi="Times New Roman" w:cs="Times New Roman"/>
        </w:rPr>
        <w:t>presentados</w:t>
      </w:r>
      <w:proofErr w:type="spellEnd"/>
      <w:r w:rsidRPr="000526EF">
        <w:rPr>
          <w:rFonts w:ascii="Times New Roman" w:hAnsi="Times New Roman" w:cs="Times New Roman"/>
        </w:rPr>
        <w:t xml:space="preserve"> </w:t>
      </w:r>
      <w:proofErr w:type="spellStart"/>
      <w:r w:rsidRPr="000526EF">
        <w:rPr>
          <w:rFonts w:ascii="Times New Roman" w:hAnsi="Times New Roman" w:cs="Times New Roman"/>
        </w:rPr>
        <w:t>en</w:t>
      </w:r>
      <w:proofErr w:type="spellEnd"/>
      <w:r w:rsidRPr="000526EF">
        <w:rPr>
          <w:rFonts w:ascii="Times New Roman" w:hAnsi="Times New Roman" w:cs="Times New Roman"/>
        </w:rPr>
        <w:t xml:space="preserve"> </w:t>
      </w:r>
      <w:proofErr w:type="spellStart"/>
      <w:r w:rsidRPr="000526EF">
        <w:rPr>
          <w:rFonts w:ascii="Times New Roman" w:hAnsi="Times New Roman" w:cs="Times New Roman"/>
        </w:rPr>
        <w:t>congresos</w:t>
      </w:r>
      <w:proofErr w:type="spellEnd"/>
    </w:p>
    <w:tbl>
      <w:tblPr>
        <w:tblStyle w:val="CVDetails"/>
        <w:tblW w:w="5000" w:type="pct"/>
        <w:tblLook w:val="04A0" w:firstRow="1" w:lastRow="0" w:firstColumn="1" w:lastColumn="0" w:noHBand="0" w:noVBand="1"/>
      </w:tblPr>
      <w:tblGrid>
        <w:gridCol w:w="6391"/>
        <w:gridCol w:w="359"/>
        <w:gridCol w:w="2610"/>
      </w:tblGrid>
      <w:tr w:rsidR="006B6F73" w:rsidRPr="000526EF" w14:paraId="15E2CD87" w14:textId="77777777" w:rsidTr="009257E2">
        <w:tc>
          <w:tcPr>
            <w:tcW w:w="6391" w:type="dxa"/>
          </w:tcPr>
          <w:p w14:paraId="0E35973C" w14:textId="36B8B407" w:rsidR="006B6F73" w:rsidRPr="004F6C6B" w:rsidRDefault="004F6C6B">
            <w:pPr>
              <w:pStyle w:val="Listaconvietas"/>
              <w:rPr>
                <w:lang w:val="es-CR"/>
              </w:rPr>
            </w:pPr>
            <w:r>
              <w:t xml:space="preserve">Hyperkalemia prevalence and risk factors in chronic kidney disease and heart failure: insights from </w:t>
            </w:r>
            <w:proofErr w:type="spellStart"/>
            <w:r>
              <w:t>iCaReMe</w:t>
            </w:r>
            <w:proofErr w:type="spellEnd"/>
            <w:r>
              <w:t xml:space="preserve"> Registry Latin America Cohort. </w:t>
            </w:r>
            <w:r w:rsidRPr="004F6C6B">
              <w:rPr>
                <w:lang w:val="es-CR"/>
              </w:rPr>
              <w:t xml:space="preserve">Presentado en el congreso anual de la </w:t>
            </w:r>
            <w:proofErr w:type="spellStart"/>
            <w:r w:rsidRPr="004F6C6B">
              <w:rPr>
                <w:lang w:val="es-CR"/>
              </w:rPr>
              <w:t>European</w:t>
            </w:r>
            <w:proofErr w:type="spellEnd"/>
            <w:r w:rsidRPr="004F6C6B">
              <w:rPr>
                <w:lang w:val="es-CR"/>
              </w:rPr>
              <w:t xml:space="preserve"> Renal </w:t>
            </w:r>
            <w:proofErr w:type="spellStart"/>
            <w:r w:rsidRPr="004F6C6B">
              <w:rPr>
                <w:lang w:val="es-CR"/>
              </w:rPr>
              <w:t>Association</w:t>
            </w:r>
            <w:proofErr w:type="spellEnd"/>
            <w:r>
              <w:rPr>
                <w:lang w:val="es-CR"/>
              </w:rPr>
              <w:t xml:space="preserve">. </w:t>
            </w:r>
          </w:p>
        </w:tc>
        <w:tc>
          <w:tcPr>
            <w:tcW w:w="359" w:type="dxa"/>
          </w:tcPr>
          <w:p w14:paraId="38F791F8" w14:textId="77777777" w:rsidR="006B6F73" w:rsidRPr="004F6C6B" w:rsidRDefault="006B6F73">
            <w:pPr>
              <w:rPr>
                <w:lang w:val="es-CR"/>
              </w:rPr>
            </w:pPr>
          </w:p>
        </w:tc>
        <w:tc>
          <w:tcPr>
            <w:tcW w:w="2610" w:type="dxa"/>
          </w:tcPr>
          <w:p w14:paraId="0CA7A147" w14:textId="107FA6D3" w:rsidR="006B6F73" w:rsidRPr="000526EF" w:rsidRDefault="006B6F73">
            <w:pPr>
              <w:pStyle w:val="Fecha"/>
            </w:pPr>
            <w:r>
              <w:t>2025</w:t>
            </w:r>
          </w:p>
        </w:tc>
      </w:tr>
      <w:tr w:rsidR="00661179" w:rsidRPr="000526EF" w14:paraId="11290C8F" w14:textId="77777777" w:rsidTr="009257E2">
        <w:tc>
          <w:tcPr>
            <w:tcW w:w="6391" w:type="dxa"/>
          </w:tcPr>
          <w:p w14:paraId="44150AF5" w14:textId="2EED4407" w:rsidR="00661179" w:rsidRPr="000526EF" w:rsidRDefault="00661179">
            <w:pPr>
              <w:pStyle w:val="Listaconvietas"/>
            </w:pPr>
            <w:proofErr w:type="spellStart"/>
            <w:r w:rsidRPr="000526EF">
              <w:t>Osilodrostat</w:t>
            </w:r>
            <w:proofErr w:type="spellEnd"/>
            <w:r w:rsidRPr="000526EF">
              <w:t xml:space="preserve"> is an effective and well-tolerated treatment for Cushing’s disease: results from a Phase III study with an upfront, randomized, double-blind, </w:t>
            </w:r>
            <w:proofErr w:type="gramStart"/>
            <w:r w:rsidRPr="000526EF">
              <w:t>placebo controlled</w:t>
            </w:r>
            <w:proofErr w:type="gramEnd"/>
            <w:r w:rsidRPr="000526EF">
              <w:t xml:space="preserve"> trial (LINC 4). </w:t>
            </w:r>
            <w:proofErr w:type="spellStart"/>
            <w:r w:rsidRPr="000526EF">
              <w:t>Presentado</w:t>
            </w:r>
            <w:proofErr w:type="spellEnd"/>
            <w:r w:rsidRPr="000526EF">
              <w:t xml:space="preserve"> </w:t>
            </w:r>
            <w:proofErr w:type="spellStart"/>
            <w:r w:rsidRPr="000526EF">
              <w:t>en</w:t>
            </w:r>
            <w:proofErr w:type="spellEnd"/>
            <w:r w:rsidRPr="000526EF">
              <w:t xml:space="preserve"> el </w:t>
            </w:r>
            <w:proofErr w:type="spellStart"/>
            <w:r w:rsidRPr="000526EF">
              <w:t>congreso</w:t>
            </w:r>
            <w:proofErr w:type="spellEnd"/>
            <w:r w:rsidRPr="000526EF">
              <w:t xml:space="preserve"> </w:t>
            </w:r>
            <w:proofErr w:type="spellStart"/>
            <w:r w:rsidRPr="000526EF">
              <w:t>anual</w:t>
            </w:r>
            <w:proofErr w:type="spellEnd"/>
            <w:r w:rsidRPr="000526EF">
              <w:t xml:space="preserve"> de la Endocrine Society. </w:t>
            </w:r>
          </w:p>
        </w:tc>
        <w:tc>
          <w:tcPr>
            <w:tcW w:w="359" w:type="dxa"/>
          </w:tcPr>
          <w:p w14:paraId="76523024" w14:textId="77777777" w:rsidR="00661179" w:rsidRPr="000526EF" w:rsidRDefault="00661179"/>
        </w:tc>
        <w:tc>
          <w:tcPr>
            <w:tcW w:w="2610" w:type="dxa"/>
          </w:tcPr>
          <w:p w14:paraId="4A0DDECC" w14:textId="22AD33A8" w:rsidR="00661179" w:rsidRPr="000526EF" w:rsidRDefault="00661179">
            <w:pPr>
              <w:pStyle w:val="Fecha"/>
            </w:pPr>
            <w:r w:rsidRPr="000526EF">
              <w:t>2021</w:t>
            </w:r>
          </w:p>
        </w:tc>
      </w:tr>
      <w:tr w:rsidR="0078038B" w:rsidRPr="000526EF" w14:paraId="49262AF3" w14:textId="77777777" w:rsidTr="009257E2">
        <w:tc>
          <w:tcPr>
            <w:tcW w:w="6391" w:type="dxa"/>
          </w:tcPr>
          <w:p w14:paraId="4677C9B9" w14:textId="3F400503" w:rsidR="0078038B" w:rsidRPr="000526EF" w:rsidRDefault="0078038B">
            <w:pPr>
              <w:pStyle w:val="Listaconvietas"/>
              <w:rPr>
                <w:lang w:val="es-ES"/>
              </w:rPr>
            </w:pPr>
            <w:proofErr w:type="spellStart"/>
            <w:r w:rsidRPr="000526EF">
              <w:rPr>
                <w:lang w:val="es-ES"/>
              </w:rPr>
              <w:t>Microcarcinoma</w:t>
            </w:r>
            <w:proofErr w:type="spellEnd"/>
            <w:r w:rsidRPr="000526EF">
              <w:rPr>
                <w:lang w:val="es-ES"/>
              </w:rPr>
              <w:t xml:space="preserve"> papilar de tiroides: experiencia en el Hospital San Juan de Dios 2008-2018. Presentado en el XV Congreso Centroamericano de Endocrinología en Tegucigalpa, Honduras</w:t>
            </w:r>
          </w:p>
        </w:tc>
        <w:tc>
          <w:tcPr>
            <w:tcW w:w="359" w:type="dxa"/>
          </w:tcPr>
          <w:p w14:paraId="7C829904" w14:textId="77777777" w:rsidR="0078038B" w:rsidRPr="000526EF" w:rsidRDefault="0078038B">
            <w:pPr>
              <w:rPr>
                <w:lang w:val="es-ES"/>
              </w:rPr>
            </w:pPr>
          </w:p>
        </w:tc>
        <w:tc>
          <w:tcPr>
            <w:tcW w:w="2610" w:type="dxa"/>
          </w:tcPr>
          <w:p w14:paraId="3935345A" w14:textId="0D003450" w:rsidR="0078038B" w:rsidRPr="000526EF" w:rsidRDefault="0078038B">
            <w:pPr>
              <w:pStyle w:val="Fecha"/>
            </w:pPr>
            <w:r w:rsidRPr="000526EF">
              <w:t>2019</w:t>
            </w:r>
          </w:p>
        </w:tc>
      </w:tr>
      <w:tr w:rsidR="003E26B5" w:rsidRPr="000526EF" w14:paraId="200B7817" w14:textId="77777777" w:rsidTr="009257E2">
        <w:tc>
          <w:tcPr>
            <w:tcW w:w="6391" w:type="dxa"/>
          </w:tcPr>
          <w:p w14:paraId="1C88E61F" w14:textId="17CA8862" w:rsidR="003E26B5" w:rsidRPr="000526EF" w:rsidRDefault="003E26B5">
            <w:pPr>
              <w:pStyle w:val="Listaconvietas"/>
            </w:pPr>
            <w:r w:rsidRPr="000526EF">
              <w:t>4</w:t>
            </w:r>
            <w:r w:rsidRPr="000526EF">
              <w:rPr>
                <w:vertAlign w:val="superscript"/>
              </w:rPr>
              <w:t>th</w:t>
            </w:r>
            <w:r w:rsidRPr="000526EF">
              <w:t xml:space="preserve"> Latin America Congress on Controversies to Consensus in Diabetes, Obesity and Hypertension “Gender differences in metabolic control and complication rates in a cohort of type 2 diabeti</w:t>
            </w:r>
            <w:r w:rsidR="009F4331" w:rsidRPr="000526EF">
              <w:t>c</w:t>
            </w:r>
            <w:r w:rsidRPr="000526EF">
              <w:t xml:space="preserve"> patients from Central America”</w:t>
            </w:r>
          </w:p>
        </w:tc>
        <w:tc>
          <w:tcPr>
            <w:tcW w:w="359" w:type="dxa"/>
          </w:tcPr>
          <w:p w14:paraId="4AF0F1D4" w14:textId="77777777" w:rsidR="003E26B5" w:rsidRPr="000526EF" w:rsidRDefault="003E26B5"/>
        </w:tc>
        <w:tc>
          <w:tcPr>
            <w:tcW w:w="2610" w:type="dxa"/>
          </w:tcPr>
          <w:p w14:paraId="187A1F32" w14:textId="730AC34C" w:rsidR="003E26B5" w:rsidRPr="000526EF" w:rsidRDefault="003E26B5">
            <w:pPr>
              <w:pStyle w:val="Fecha"/>
            </w:pPr>
            <w:r w:rsidRPr="000526EF">
              <w:t>2017</w:t>
            </w:r>
          </w:p>
        </w:tc>
      </w:tr>
      <w:tr w:rsidR="00C14E6A" w:rsidRPr="000526EF" w14:paraId="354CD5B1" w14:textId="77777777" w:rsidTr="009257E2">
        <w:tc>
          <w:tcPr>
            <w:tcW w:w="6391" w:type="dxa"/>
          </w:tcPr>
          <w:p w14:paraId="078286D9" w14:textId="68ABD020" w:rsidR="00C14E6A" w:rsidRPr="000526EF" w:rsidRDefault="00C14E6A">
            <w:pPr>
              <w:pStyle w:val="Listaconvietas"/>
            </w:pPr>
            <w:r w:rsidRPr="000526EF">
              <w:t xml:space="preserve">Endocrine Society Annual Meeting “Medullary Thyroid Carcinoma: </w:t>
            </w:r>
            <w:proofErr w:type="gramStart"/>
            <w:r w:rsidRPr="000526EF">
              <w:t>a</w:t>
            </w:r>
            <w:proofErr w:type="gramEnd"/>
            <w:r w:rsidRPr="000526EF">
              <w:t xml:space="preserve"> Case Series from the San Juan de Dios Hospital”</w:t>
            </w:r>
          </w:p>
        </w:tc>
        <w:tc>
          <w:tcPr>
            <w:tcW w:w="359" w:type="dxa"/>
          </w:tcPr>
          <w:p w14:paraId="357BD8BF" w14:textId="77777777" w:rsidR="00C14E6A" w:rsidRPr="000526EF" w:rsidRDefault="00C14E6A"/>
        </w:tc>
        <w:tc>
          <w:tcPr>
            <w:tcW w:w="2610" w:type="dxa"/>
          </w:tcPr>
          <w:p w14:paraId="6B36EDC7" w14:textId="225C4B58" w:rsidR="00C14E6A" w:rsidRPr="000526EF" w:rsidRDefault="00C14E6A">
            <w:pPr>
              <w:pStyle w:val="Fecha"/>
            </w:pPr>
            <w:r w:rsidRPr="000526EF">
              <w:t>2016</w:t>
            </w:r>
          </w:p>
        </w:tc>
      </w:tr>
      <w:tr w:rsidR="003E5EBF" w:rsidRPr="000526EF" w14:paraId="2277CB79" w14:textId="77777777" w:rsidTr="009257E2">
        <w:tc>
          <w:tcPr>
            <w:tcW w:w="6391" w:type="dxa"/>
          </w:tcPr>
          <w:p w14:paraId="27605587" w14:textId="1874B131" w:rsidR="003E5EBF" w:rsidRPr="004F5F8B" w:rsidRDefault="003E5EBF">
            <w:pPr>
              <w:pStyle w:val="Listaconvietas"/>
              <w:rPr>
                <w:lang w:val="es-ES"/>
              </w:rPr>
            </w:pPr>
            <w:r w:rsidRPr="004F5F8B">
              <w:rPr>
                <w:lang w:val="es-ES"/>
              </w:rPr>
              <w:t>XIII Congreso Centroamericano y Centroamericano de Endocrinología “Metástasis inusuales de carcinoma papilar de tiroides: reporte de un caso con metástasis renal y retrofaríngeo”</w:t>
            </w:r>
          </w:p>
        </w:tc>
        <w:tc>
          <w:tcPr>
            <w:tcW w:w="359" w:type="dxa"/>
          </w:tcPr>
          <w:p w14:paraId="35BDE972" w14:textId="77777777" w:rsidR="003E5EBF" w:rsidRPr="000526EF" w:rsidRDefault="003E5EBF">
            <w:pPr>
              <w:rPr>
                <w:lang w:val="es-ES"/>
              </w:rPr>
            </w:pPr>
          </w:p>
        </w:tc>
        <w:tc>
          <w:tcPr>
            <w:tcW w:w="2610" w:type="dxa"/>
          </w:tcPr>
          <w:p w14:paraId="51B1863E" w14:textId="4A1D11AD" w:rsidR="003E5EBF" w:rsidRPr="000526EF" w:rsidRDefault="003E5EBF">
            <w:pPr>
              <w:pStyle w:val="Fecha"/>
            </w:pPr>
            <w:r w:rsidRPr="000526EF">
              <w:t>2014</w:t>
            </w:r>
          </w:p>
        </w:tc>
      </w:tr>
      <w:tr w:rsidR="003E5EBF" w:rsidRPr="000526EF" w14:paraId="50119886" w14:textId="77777777" w:rsidTr="009257E2">
        <w:tc>
          <w:tcPr>
            <w:tcW w:w="6391" w:type="dxa"/>
          </w:tcPr>
          <w:p w14:paraId="74391FAC" w14:textId="48AFAACF" w:rsidR="003E5EBF" w:rsidRPr="004F5F8B" w:rsidRDefault="003E5EBF">
            <w:pPr>
              <w:pStyle w:val="Listaconvietas"/>
              <w:rPr>
                <w:lang w:val="es-ES"/>
              </w:rPr>
            </w:pPr>
            <w:r w:rsidRPr="004F5F8B">
              <w:rPr>
                <w:lang w:val="es-ES"/>
              </w:rPr>
              <w:t>XIII Congreso Centroamericano y Centroamericano de Endocrinología “Cirugía ambulatoria en tiroides: experiencia en un único centro”</w:t>
            </w:r>
          </w:p>
        </w:tc>
        <w:tc>
          <w:tcPr>
            <w:tcW w:w="359" w:type="dxa"/>
          </w:tcPr>
          <w:p w14:paraId="4E81068A" w14:textId="77777777" w:rsidR="003E5EBF" w:rsidRPr="000526EF" w:rsidRDefault="003E5EBF">
            <w:pPr>
              <w:rPr>
                <w:lang w:val="es-ES"/>
              </w:rPr>
            </w:pPr>
          </w:p>
        </w:tc>
        <w:tc>
          <w:tcPr>
            <w:tcW w:w="2610" w:type="dxa"/>
          </w:tcPr>
          <w:p w14:paraId="46E4BC1E" w14:textId="583BF5B5" w:rsidR="003E5EBF" w:rsidRPr="000526EF" w:rsidRDefault="003E5EBF">
            <w:pPr>
              <w:pStyle w:val="Fecha"/>
            </w:pPr>
            <w:r w:rsidRPr="000526EF">
              <w:t>2014</w:t>
            </w:r>
          </w:p>
        </w:tc>
      </w:tr>
      <w:tr w:rsidR="003E5EBF" w:rsidRPr="000526EF" w14:paraId="1D8D9326" w14:textId="77777777" w:rsidTr="009257E2">
        <w:tc>
          <w:tcPr>
            <w:tcW w:w="6391" w:type="dxa"/>
          </w:tcPr>
          <w:p w14:paraId="6BB9D8BB" w14:textId="13CEB842" w:rsidR="003E5EBF" w:rsidRPr="004F5F8B" w:rsidRDefault="003E5EBF">
            <w:pPr>
              <w:pStyle w:val="Listaconvietas"/>
              <w:rPr>
                <w:lang w:val="es-ES"/>
              </w:rPr>
            </w:pPr>
            <w:r w:rsidRPr="004F5F8B">
              <w:rPr>
                <w:lang w:val="es-ES"/>
              </w:rPr>
              <w:t>XIII Congreso Centroamericano y Centroamericano de Endocrinología “Características epidemiológicas del carcinoma diferenciado de tiroides tratados en el Hospital San Juan de Dios en los años 2008-2013”</w:t>
            </w:r>
          </w:p>
        </w:tc>
        <w:tc>
          <w:tcPr>
            <w:tcW w:w="359" w:type="dxa"/>
          </w:tcPr>
          <w:p w14:paraId="53BC5EAA" w14:textId="77777777" w:rsidR="003E5EBF" w:rsidRPr="000526EF" w:rsidRDefault="003E5EBF">
            <w:pPr>
              <w:rPr>
                <w:lang w:val="es-ES"/>
              </w:rPr>
            </w:pPr>
          </w:p>
        </w:tc>
        <w:tc>
          <w:tcPr>
            <w:tcW w:w="2610" w:type="dxa"/>
          </w:tcPr>
          <w:p w14:paraId="7C888CC6" w14:textId="0F4E151F" w:rsidR="003E5EBF" w:rsidRPr="000526EF" w:rsidRDefault="003E5EBF">
            <w:pPr>
              <w:pStyle w:val="Fecha"/>
            </w:pPr>
            <w:r w:rsidRPr="000526EF">
              <w:t>2014</w:t>
            </w:r>
          </w:p>
        </w:tc>
      </w:tr>
      <w:tr w:rsidR="003E5EBF" w:rsidRPr="000526EF" w14:paraId="2B8FD9B5" w14:textId="77777777" w:rsidTr="009257E2">
        <w:tc>
          <w:tcPr>
            <w:tcW w:w="6391" w:type="dxa"/>
          </w:tcPr>
          <w:p w14:paraId="0D533696" w14:textId="5E61EE2C" w:rsidR="003E5EBF" w:rsidRPr="004F5F8B" w:rsidRDefault="003E5EBF">
            <w:pPr>
              <w:pStyle w:val="Listaconvietas"/>
              <w:rPr>
                <w:lang w:val="es-ES"/>
              </w:rPr>
            </w:pPr>
            <w:r w:rsidRPr="004F5F8B">
              <w:rPr>
                <w:lang w:val="es-ES"/>
              </w:rPr>
              <w:t>XIII Congreso Centroamericano y Centroamericano de Endocrinología “Impacto del cambio en el protocolo de tratamiento con I131 en pacientes con carcinoma diferenciado de tiroides de bajo riesgo en el Hospital San Juan de Dios”</w:t>
            </w:r>
            <w:r w:rsidR="00C60D12" w:rsidRPr="004F5F8B">
              <w:rPr>
                <w:lang w:val="es-ES"/>
              </w:rPr>
              <w:t xml:space="preserve">. </w:t>
            </w:r>
            <w:r w:rsidR="00C60D12" w:rsidRPr="004F5F8B">
              <w:rPr>
                <w:b/>
                <w:i/>
                <w:lang w:val="es-ES"/>
              </w:rPr>
              <w:t>Trabajo ganador del primer lugar de trabajos libres en dicho congreso.</w:t>
            </w:r>
            <w:r w:rsidR="00C60D12" w:rsidRPr="004F5F8B">
              <w:rPr>
                <w:lang w:val="es-ES"/>
              </w:rPr>
              <w:t xml:space="preserve"> </w:t>
            </w:r>
          </w:p>
        </w:tc>
        <w:tc>
          <w:tcPr>
            <w:tcW w:w="359" w:type="dxa"/>
          </w:tcPr>
          <w:p w14:paraId="4C61D0B0" w14:textId="77777777" w:rsidR="003E5EBF" w:rsidRPr="000526EF" w:rsidRDefault="003E5EBF">
            <w:pPr>
              <w:rPr>
                <w:lang w:val="es-ES"/>
              </w:rPr>
            </w:pPr>
          </w:p>
        </w:tc>
        <w:tc>
          <w:tcPr>
            <w:tcW w:w="2610" w:type="dxa"/>
          </w:tcPr>
          <w:p w14:paraId="5F8FD29E" w14:textId="418CFD1C" w:rsidR="003E5EBF" w:rsidRPr="000526EF" w:rsidRDefault="003E5EBF">
            <w:pPr>
              <w:pStyle w:val="Fecha"/>
            </w:pPr>
            <w:r w:rsidRPr="000526EF">
              <w:t>2014</w:t>
            </w:r>
          </w:p>
        </w:tc>
      </w:tr>
      <w:tr w:rsidR="00054716" w:rsidRPr="000526EF" w14:paraId="69776901" w14:textId="77777777" w:rsidTr="009257E2">
        <w:tc>
          <w:tcPr>
            <w:tcW w:w="6391" w:type="dxa"/>
          </w:tcPr>
          <w:p w14:paraId="47C1CD3F" w14:textId="4C2E0549" w:rsidR="00054716" w:rsidRPr="000526EF" w:rsidRDefault="003E5EBF">
            <w:pPr>
              <w:pStyle w:val="Listaconvietas"/>
            </w:pPr>
            <w:r w:rsidRPr="000526EF">
              <w:t xml:space="preserve">American Head and Neck Surgery 2013 Annual Meeting </w:t>
            </w:r>
            <w:r w:rsidR="00054716" w:rsidRPr="000526EF">
              <w:t xml:space="preserve">“Predictive value of stimulated postoperative thyroglobulin levels in patients with differentiated thyroid carcinoma” </w:t>
            </w:r>
            <w:proofErr w:type="spellStart"/>
            <w:r w:rsidR="00054716" w:rsidRPr="000526EF">
              <w:lastRenderedPageBreak/>
              <w:t>presentado</w:t>
            </w:r>
            <w:proofErr w:type="spellEnd"/>
            <w:r w:rsidR="00054716" w:rsidRPr="000526EF">
              <w:t xml:space="preserve"> </w:t>
            </w:r>
            <w:proofErr w:type="spellStart"/>
            <w:r w:rsidR="00054716" w:rsidRPr="000526EF">
              <w:t>en</w:t>
            </w:r>
            <w:proofErr w:type="spellEnd"/>
            <w:r w:rsidR="00054716" w:rsidRPr="000526EF">
              <w:t xml:space="preserve"> la </w:t>
            </w:r>
            <w:proofErr w:type="spellStart"/>
            <w:r w:rsidR="00054716" w:rsidRPr="000526EF">
              <w:t>reunión</w:t>
            </w:r>
            <w:proofErr w:type="spellEnd"/>
            <w:r w:rsidR="00054716" w:rsidRPr="000526EF">
              <w:t xml:space="preserve"> </w:t>
            </w:r>
            <w:proofErr w:type="spellStart"/>
            <w:r w:rsidR="00054716" w:rsidRPr="000526EF">
              <w:t>anual</w:t>
            </w:r>
            <w:proofErr w:type="spellEnd"/>
            <w:r w:rsidR="00054716" w:rsidRPr="000526EF">
              <w:t xml:space="preserve"> del American Head and Neck Surgery</w:t>
            </w:r>
          </w:p>
        </w:tc>
        <w:tc>
          <w:tcPr>
            <w:tcW w:w="359" w:type="dxa"/>
          </w:tcPr>
          <w:p w14:paraId="70EBC2F9" w14:textId="77777777" w:rsidR="00054716" w:rsidRPr="000526EF" w:rsidRDefault="00054716"/>
        </w:tc>
        <w:tc>
          <w:tcPr>
            <w:tcW w:w="2610" w:type="dxa"/>
          </w:tcPr>
          <w:p w14:paraId="1FA3C98A" w14:textId="2D41B1E6" w:rsidR="00054716" w:rsidRPr="000526EF" w:rsidRDefault="00054716">
            <w:pPr>
              <w:pStyle w:val="Fecha"/>
            </w:pPr>
            <w:r w:rsidRPr="000526EF">
              <w:t>2013</w:t>
            </w:r>
          </w:p>
        </w:tc>
      </w:tr>
      <w:tr w:rsidR="00DA2869" w:rsidRPr="000526EF" w14:paraId="147DF5EF" w14:textId="77777777" w:rsidTr="009257E2">
        <w:sdt>
          <w:sdtPr>
            <w:id w:val="17159674"/>
            <w:placeholder>
              <w:docPart w:val="8F57382419A0644093FF95B479233AC3"/>
            </w:placeholder>
          </w:sdtPr>
          <w:sdtContent>
            <w:tc>
              <w:tcPr>
                <w:tcW w:w="6391" w:type="dxa"/>
              </w:tcPr>
              <w:p w14:paraId="44F61D20" w14:textId="0DAC7D2D" w:rsidR="00DA2869" w:rsidRPr="000526EF" w:rsidRDefault="009458DD">
                <w:pPr>
                  <w:pStyle w:val="Listaconvietas"/>
                </w:pPr>
                <w:r w:rsidRPr="000526EF">
                  <w:t>20th Annual Meeting &amp; Clinical Congress of the Ameri</w:t>
                </w:r>
                <w:r w:rsidR="00AB3E0C" w:rsidRPr="000526EF">
                  <w:t>can Association of Cl</w:t>
                </w:r>
                <w:r w:rsidR="007B21BE">
                  <w:t>i</w:t>
                </w:r>
                <w:r w:rsidR="00AB3E0C" w:rsidRPr="000526EF">
                  <w:t xml:space="preserve">nical </w:t>
                </w:r>
                <w:r w:rsidRPr="000526EF">
                  <w:t>Endocrinologists “Hba1c levels in a diabetic Costa Rica cohort”</w:t>
                </w:r>
              </w:p>
            </w:tc>
          </w:sdtContent>
        </w:sdt>
        <w:tc>
          <w:tcPr>
            <w:tcW w:w="359" w:type="dxa"/>
          </w:tcPr>
          <w:p w14:paraId="30C82CAB" w14:textId="77777777" w:rsidR="00DA2869" w:rsidRPr="000526EF" w:rsidRDefault="00DA2869"/>
        </w:tc>
        <w:tc>
          <w:tcPr>
            <w:tcW w:w="2610" w:type="dxa"/>
          </w:tcPr>
          <w:p w14:paraId="0A666002" w14:textId="77777777" w:rsidR="00DA2869" w:rsidRPr="000526EF" w:rsidRDefault="009458DD">
            <w:pPr>
              <w:pStyle w:val="Fecha"/>
            </w:pPr>
            <w:r w:rsidRPr="000526EF">
              <w:t>2011</w:t>
            </w:r>
          </w:p>
        </w:tc>
      </w:tr>
      <w:tr w:rsidR="00DA2869" w:rsidRPr="000526EF" w14:paraId="03013E2A" w14:textId="77777777" w:rsidTr="009257E2">
        <w:sdt>
          <w:sdtPr>
            <w:id w:val="17159675"/>
            <w:placeholder>
              <w:docPart w:val="B6E5BAF9E99A5D428B1A3D7ED767FFC7"/>
            </w:placeholder>
          </w:sdtPr>
          <w:sdtContent>
            <w:tc>
              <w:tcPr>
                <w:tcW w:w="6391" w:type="dxa"/>
              </w:tcPr>
              <w:p w14:paraId="3F50970F" w14:textId="575B8A73" w:rsidR="00DA2869" w:rsidRPr="000526EF" w:rsidRDefault="009458DD">
                <w:pPr>
                  <w:pStyle w:val="Listaconvietas"/>
                </w:pPr>
                <w:r w:rsidRPr="000526EF">
                  <w:t>20th Annual Meeting &amp; Clinical Congress of the Ameri</w:t>
                </w:r>
                <w:r w:rsidR="00AB3E0C" w:rsidRPr="000526EF">
                  <w:t>can Association of Cl</w:t>
                </w:r>
                <w:r w:rsidR="007B21BE">
                  <w:t>i</w:t>
                </w:r>
                <w:r w:rsidR="00AB3E0C" w:rsidRPr="000526EF">
                  <w:t xml:space="preserve">nical </w:t>
                </w:r>
                <w:r w:rsidRPr="000526EF">
                  <w:t>Endocrinologists “Prolactinomas at the San Juan de Dios Ho</w:t>
                </w:r>
                <w:r w:rsidR="00AB3E0C" w:rsidRPr="000526EF">
                  <w:t xml:space="preserve">spital in Costa Rica: a </w:t>
                </w:r>
                <w:r w:rsidRPr="000526EF">
                  <w:t>single center experience”</w:t>
                </w:r>
              </w:p>
            </w:tc>
          </w:sdtContent>
        </w:sdt>
        <w:tc>
          <w:tcPr>
            <w:tcW w:w="359" w:type="dxa"/>
          </w:tcPr>
          <w:p w14:paraId="11BFEDFF" w14:textId="77777777" w:rsidR="00DA2869" w:rsidRPr="000526EF" w:rsidRDefault="00DA2869"/>
        </w:tc>
        <w:tc>
          <w:tcPr>
            <w:tcW w:w="2610" w:type="dxa"/>
          </w:tcPr>
          <w:p w14:paraId="0B1A176C" w14:textId="77777777" w:rsidR="00DA2869" w:rsidRPr="000526EF" w:rsidRDefault="009458DD">
            <w:pPr>
              <w:pStyle w:val="Fecha"/>
            </w:pPr>
            <w:r w:rsidRPr="000526EF">
              <w:t>2011</w:t>
            </w:r>
          </w:p>
        </w:tc>
      </w:tr>
      <w:tr w:rsidR="007C7B0C" w:rsidRPr="000526EF" w14:paraId="61236ECB" w14:textId="77777777" w:rsidTr="009257E2">
        <w:tc>
          <w:tcPr>
            <w:tcW w:w="6391" w:type="dxa"/>
          </w:tcPr>
          <w:p w14:paraId="61BA8003" w14:textId="77777777" w:rsidR="007C7B0C" w:rsidRPr="000526EF" w:rsidRDefault="004161FD">
            <w:pPr>
              <w:pStyle w:val="Listaconvietas"/>
            </w:pPr>
            <w:r w:rsidRPr="000526EF">
              <w:t xml:space="preserve">World Congress on Thyroid Cancer. “Completeness of thyroidectomy based on postoperative thyroglobulin level and its predictive value”. </w:t>
            </w:r>
            <w:proofErr w:type="spellStart"/>
            <w:r w:rsidRPr="000526EF">
              <w:rPr>
                <w:b/>
                <w:i/>
              </w:rPr>
              <w:t>Trabajo</w:t>
            </w:r>
            <w:proofErr w:type="spellEnd"/>
            <w:r w:rsidRPr="000526EF">
              <w:rPr>
                <w:b/>
                <w:i/>
              </w:rPr>
              <w:t xml:space="preserve"> </w:t>
            </w:r>
            <w:proofErr w:type="spellStart"/>
            <w:r w:rsidRPr="000526EF">
              <w:rPr>
                <w:b/>
                <w:i/>
              </w:rPr>
              <w:t>seleccionado</w:t>
            </w:r>
            <w:proofErr w:type="spellEnd"/>
            <w:r w:rsidRPr="000526EF">
              <w:rPr>
                <w:b/>
                <w:i/>
              </w:rPr>
              <w:t xml:space="preserve"> para </w:t>
            </w:r>
            <w:proofErr w:type="spellStart"/>
            <w:r w:rsidRPr="000526EF">
              <w:rPr>
                <w:b/>
                <w:i/>
              </w:rPr>
              <w:t>presentación</w:t>
            </w:r>
            <w:proofErr w:type="spellEnd"/>
            <w:r w:rsidRPr="000526EF">
              <w:rPr>
                <w:b/>
                <w:i/>
              </w:rPr>
              <w:t xml:space="preserve"> oral.</w:t>
            </w:r>
            <w:r w:rsidRPr="000526EF">
              <w:t xml:space="preserve"> </w:t>
            </w:r>
          </w:p>
        </w:tc>
        <w:tc>
          <w:tcPr>
            <w:tcW w:w="359" w:type="dxa"/>
          </w:tcPr>
          <w:p w14:paraId="4ACDDA1E" w14:textId="77777777" w:rsidR="007C7B0C" w:rsidRPr="000526EF" w:rsidRDefault="007C7B0C"/>
        </w:tc>
        <w:tc>
          <w:tcPr>
            <w:tcW w:w="2610" w:type="dxa"/>
          </w:tcPr>
          <w:p w14:paraId="56359860" w14:textId="77777777" w:rsidR="007C7B0C" w:rsidRPr="000526EF" w:rsidRDefault="004161FD">
            <w:pPr>
              <w:pStyle w:val="Fecha"/>
            </w:pPr>
            <w:r w:rsidRPr="000526EF">
              <w:t>2009</w:t>
            </w:r>
          </w:p>
        </w:tc>
      </w:tr>
      <w:tr w:rsidR="00DA2869" w:rsidRPr="000526EF" w14:paraId="40F9C2F3" w14:textId="77777777" w:rsidTr="009257E2">
        <w:sdt>
          <w:sdtPr>
            <w:id w:val="17159676"/>
            <w:placeholder>
              <w:docPart w:val="E756A3992501304B9B483E001352BF93"/>
            </w:placeholder>
          </w:sdtPr>
          <w:sdtContent>
            <w:tc>
              <w:tcPr>
                <w:tcW w:w="6391" w:type="dxa"/>
              </w:tcPr>
              <w:p w14:paraId="275E4C5F" w14:textId="77777777" w:rsidR="00DA2869" w:rsidRPr="000526EF" w:rsidRDefault="009458DD">
                <w:pPr>
                  <w:pStyle w:val="Listaconvietas"/>
                </w:pPr>
                <w:r w:rsidRPr="000526EF">
                  <w:t>18th Annual Meeting &amp; Clinical Congress of t</w:t>
                </w:r>
                <w:r w:rsidR="00AB3E0C" w:rsidRPr="000526EF">
                  <w:t xml:space="preserve">he American Association of </w:t>
                </w:r>
                <w:r w:rsidRPr="000526EF">
                  <w:t>Clinical Endocrinologists “Vitamin D deficiency in Costa Rica: initial report on a case-control study”</w:t>
                </w:r>
              </w:p>
            </w:tc>
          </w:sdtContent>
        </w:sdt>
        <w:tc>
          <w:tcPr>
            <w:tcW w:w="359" w:type="dxa"/>
          </w:tcPr>
          <w:p w14:paraId="67A49E31" w14:textId="77777777" w:rsidR="00DA2869" w:rsidRPr="000526EF" w:rsidRDefault="00DA2869"/>
        </w:tc>
        <w:tc>
          <w:tcPr>
            <w:tcW w:w="2610" w:type="dxa"/>
          </w:tcPr>
          <w:p w14:paraId="3155BB28" w14:textId="77777777" w:rsidR="00DA2869" w:rsidRPr="000526EF" w:rsidRDefault="009458DD">
            <w:pPr>
              <w:pStyle w:val="Fecha"/>
            </w:pPr>
            <w:r w:rsidRPr="000526EF">
              <w:t>2009</w:t>
            </w:r>
          </w:p>
        </w:tc>
      </w:tr>
      <w:tr w:rsidR="009458DD" w:rsidRPr="000526EF" w14:paraId="27C5A990" w14:textId="77777777" w:rsidTr="009257E2">
        <w:tc>
          <w:tcPr>
            <w:tcW w:w="6391" w:type="dxa"/>
          </w:tcPr>
          <w:p w14:paraId="48B8C0D0" w14:textId="77777777" w:rsidR="009458DD" w:rsidRPr="000526EF" w:rsidRDefault="009458DD">
            <w:pPr>
              <w:pStyle w:val="Listaconvietas"/>
            </w:pPr>
            <w:r w:rsidRPr="000526EF">
              <w:t>18th Annual Meeting &amp; Clinical Congress of t</w:t>
            </w:r>
            <w:r w:rsidR="00AB3E0C" w:rsidRPr="000526EF">
              <w:t xml:space="preserve">he American Association of </w:t>
            </w:r>
            <w:r w:rsidRPr="000526EF">
              <w:t>Clinical Endocrinologists “Clinical characteristi</w:t>
            </w:r>
            <w:r w:rsidR="00AB3E0C" w:rsidRPr="000526EF">
              <w:t xml:space="preserve">cs and treatment results of </w:t>
            </w:r>
            <w:r w:rsidRPr="000526EF">
              <w:t>acromegalic patients at the Hospital San Juan</w:t>
            </w:r>
            <w:r w:rsidR="00AB3E0C" w:rsidRPr="000526EF">
              <w:t xml:space="preserve"> de Dios of Costa Rica—2008 </w:t>
            </w:r>
            <w:r w:rsidRPr="000526EF">
              <w:t xml:space="preserve">update”. </w:t>
            </w:r>
            <w:proofErr w:type="spellStart"/>
            <w:r w:rsidRPr="000526EF">
              <w:rPr>
                <w:b/>
                <w:i/>
              </w:rPr>
              <w:t>Trabajo</w:t>
            </w:r>
            <w:proofErr w:type="spellEnd"/>
            <w:r w:rsidRPr="000526EF">
              <w:rPr>
                <w:b/>
                <w:i/>
              </w:rPr>
              <w:t xml:space="preserve"> </w:t>
            </w:r>
            <w:proofErr w:type="spellStart"/>
            <w:r w:rsidRPr="000526EF">
              <w:rPr>
                <w:b/>
                <w:i/>
              </w:rPr>
              <w:t>ganador</w:t>
            </w:r>
            <w:proofErr w:type="spellEnd"/>
            <w:r w:rsidRPr="000526EF">
              <w:rPr>
                <w:b/>
                <w:i/>
              </w:rPr>
              <w:t xml:space="preserve"> </w:t>
            </w:r>
            <w:proofErr w:type="gramStart"/>
            <w:r w:rsidRPr="000526EF">
              <w:rPr>
                <w:b/>
                <w:i/>
              </w:rPr>
              <w:t>del  International</w:t>
            </w:r>
            <w:proofErr w:type="gramEnd"/>
            <w:r w:rsidRPr="000526EF">
              <w:rPr>
                <w:b/>
                <w:i/>
              </w:rPr>
              <w:t xml:space="preserve"> Travel Grant.</w:t>
            </w:r>
          </w:p>
        </w:tc>
        <w:tc>
          <w:tcPr>
            <w:tcW w:w="359" w:type="dxa"/>
          </w:tcPr>
          <w:p w14:paraId="72C9D1E9" w14:textId="77777777" w:rsidR="009458DD" w:rsidRPr="000526EF" w:rsidRDefault="009458DD"/>
        </w:tc>
        <w:tc>
          <w:tcPr>
            <w:tcW w:w="2610" w:type="dxa"/>
          </w:tcPr>
          <w:p w14:paraId="4386DC7E" w14:textId="77777777" w:rsidR="009458DD" w:rsidRPr="000526EF" w:rsidRDefault="009458DD">
            <w:pPr>
              <w:pStyle w:val="Fecha"/>
            </w:pPr>
            <w:r w:rsidRPr="000526EF">
              <w:t>2009</w:t>
            </w:r>
          </w:p>
        </w:tc>
      </w:tr>
      <w:tr w:rsidR="009458DD" w:rsidRPr="000526EF" w14:paraId="45983078" w14:textId="77777777" w:rsidTr="009257E2">
        <w:tc>
          <w:tcPr>
            <w:tcW w:w="6391" w:type="dxa"/>
          </w:tcPr>
          <w:p w14:paraId="6506C058" w14:textId="77777777" w:rsidR="009458DD" w:rsidRPr="000526EF" w:rsidRDefault="009458DD">
            <w:pPr>
              <w:pStyle w:val="Listaconvietas"/>
            </w:pPr>
            <w:r w:rsidRPr="000526EF">
              <w:t>18th Annual Meeting &amp; Clinical Congress of t</w:t>
            </w:r>
            <w:r w:rsidR="00AB3E0C" w:rsidRPr="000526EF">
              <w:t xml:space="preserve">he American Association of </w:t>
            </w:r>
            <w:r w:rsidRPr="000526EF">
              <w:t>Clinical Endocrinologists “Extensive clinical experience in Sheehan’s Syndrome: a report on 60 cases “</w:t>
            </w:r>
          </w:p>
        </w:tc>
        <w:tc>
          <w:tcPr>
            <w:tcW w:w="359" w:type="dxa"/>
          </w:tcPr>
          <w:p w14:paraId="4F0DD14D" w14:textId="77777777" w:rsidR="009458DD" w:rsidRPr="000526EF" w:rsidRDefault="009458DD"/>
        </w:tc>
        <w:tc>
          <w:tcPr>
            <w:tcW w:w="2610" w:type="dxa"/>
          </w:tcPr>
          <w:p w14:paraId="60234EF0" w14:textId="77777777" w:rsidR="009458DD" w:rsidRPr="000526EF" w:rsidRDefault="009458DD">
            <w:pPr>
              <w:pStyle w:val="Fecha"/>
            </w:pPr>
            <w:r w:rsidRPr="000526EF">
              <w:t>2009</w:t>
            </w:r>
          </w:p>
        </w:tc>
      </w:tr>
      <w:tr w:rsidR="009458DD" w:rsidRPr="000526EF" w14:paraId="78CCDCC6" w14:textId="77777777" w:rsidTr="009257E2">
        <w:tc>
          <w:tcPr>
            <w:tcW w:w="6391" w:type="dxa"/>
          </w:tcPr>
          <w:p w14:paraId="7A8838EB" w14:textId="77777777" w:rsidR="009458DD" w:rsidRPr="000526EF" w:rsidRDefault="009458DD">
            <w:pPr>
              <w:pStyle w:val="Listaconvietas"/>
            </w:pPr>
            <w:r w:rsidRPr="000526EF">
              <w:tab/>
              <w:t>13th International Congress of Endocrinology</w:t>
            </w:r>
            <w:proofErr w:type="gramStart"/>
            <w:r w:rsidRPr="000526EF">
              <w:t xml:space="preserve"> </w:t>
            </w:r>
            <w:r w:rsidRPr="000526EF">
              <w:rPr>
                <w:lang w:val="pt-BR"/>
              </w:rPr>
              <w:t xml:space="preserve"> </w:t>
            </w:r>
            <w:r w:rsidRPr="000526EF">
              <w:t xml:space="preserve"> “</w:t>
            </w:r>
            <w:proofErr w:type="gramEnd"/>
            <w:r w:rsidRPr="000526EF">
              <w:t>Cost effectiveness analysis of osteoporosis treatment using FRAX index at the Hospital San Juan de Dios of Costa Rica”</w:t>
            </w:r>
          </w:p>
        </w:tc>
        <w:tc>
          <w:tcPr>
            <w:tcW w:w="359" w:type="dxa"/>
          </w:tcPr>
          <w:p w14:paraId="56FC7A98" w14:textId="77777777" w:rsidR="009458DD" w:rsidRPr="000526EF" w:rsidRDefault="009458DD"/>
        </w:tc>
        <w:tc>
          <w:tcPr>
            <w:tcW w:w="2610" w:type="dxa"/>
          </w:tcPr>
          <w:p w14:paraId="2EF7F05D" w14:textId="77777777" w:rsidR="009458DD" w:rsidRPr="000526EF" w:rsidRDefault="009458DD">
            <w:pPr>
              <w:pStyle w:val="Fecha"/>
            </w:pPr>
            <w:r w:rsidRPr="000526EF">
              <w:t>2008</w:t>
            </w:r>
          </w:p>
        </w:tc>
      </w:tr>
      <w:tr w:rsidR="009458DD" w:rsidRPr="000526EF" w14:paraId="327DFF27" w14:textId="77777777" w:rsidTr="009257E2">
        <w:tc>
          <w:tcPr>
            <w:tcW w:w="6391" w:type="dxa"/>
          </w:tcPr>
          <w:p w14:paraId="663E9296" w14:textId="36E29690" w:rsidR="009458DD" w:rsidRPr="000526EF" w:rsidRDefault="00A95F13">
            <w:pPr>
              <w:pStyle w:val="Listaconvietas"/>
            </w:pPr>
            <w:r w:rsidRPr="000526EF">
              <w:t>1</w:t>
            </w:r>
            <w:r w:rsidR="009458DD" w:rsidRPr="000526EF">
              <w:t>3th International Congress of Endocrinology “Type 1 diabetes metabolic control and epidemiologic characteristics at the Hospital San Juan de Dios of Costa Rica”</w:t>
            </w:r>
          </w:p>
        </w:tc>
        <w:tc>
          <w:tcPr>
            <w:tcW w:w="359" w:type="dxa"/>
          </w:tcPr>
          <w:p w14:paraId="098A6BAC" w14:textId="77777777" w:rsidR="009458DD" w:rsidRPr="000526EF" w:rsidRDefault="009458DD"/>
        </w:tc>
        <w:tc>
          <w:tcPr>
            <w:tcW w:w="2610" w:type="dxa"/>
          </w:tcPr>
          <w:p w14:paraId="1E515D88" w14:textId="77777777" w:rsidR="009458DD" w:rsidRPr="000526EF" w:rsidRDefault="009458DD">
            <w:pPr>
              <w:pStyle w:val="Fecha"/>
            </w:pPr>
            <w:r w:rsidRPr="000526EF">
              <w:t>2008</w:t>
            </w:r>
          </w:p>
        </w:tc>
      </w:tr>
      <w:tr w:rsidR="009458DD" w:rsidRPr="000526EF" w14:paraId="5991EA0A" w14:textId="77777777" w:rsidTr="009257E2">
        <w:tc>
          <w:tcPr>
            <w:tcW w:w="6391" w:type="dxa"/>
          </w:tcPr>
          <w:p w14:paraId="26B23F5B" w14:textId="77777777" w:rsidR="009458DD" w:rsidRPr="000526EF" w:rsidRDefault="009458DD">
            <w:pPr>
              <w:pStyle w:val="Listaconvietas"/>
            </w:pPr>
            <w:r w:rsidRPr="000526EF">
              <w:t>13th International Congress of Endocrinology “</w:t>
            </w:r>
            <w:proofErr w:type="spellStart"/>
            <w:r w:rsidRPr="000526EF">
              <w:rPr>
                <w:lang w:val="pt-BR"/>
              </w:rPr>
              <w:t>Effectiveness</w:t>
            </w:r>
            <w:proofErr w:type="spellEnd"/>
            <w:r w:rsidRPr="000526EF">
              <w:rPr>
                <w:lang w:val="pt-BR"/>
              </w:rPr>
              <w:t xml:space="preserve"> </w:t>
            </w:r>
            <w:proofErr w:type="spellStart"/>
            <w:r w:rsidRPr="000526EF">
              <w:rPr>
                <w:lang w:val="pt-BR"/>
              </w:rPr>
              <w:t>of</w:t>
            </w:r>
            <w:proofErr w:type="spellEnd"/>
            <w:r w:rsidRPr="000526EF">
              <w:rPr>
                <w:lang w:val="pt-BR"/>
              </w:rPr>
              <w:t xml:space="preserve"> </w:t>
            </w:r>
            <w:proofErr w:type="spellStart"/>
            <w:r w:rsidRPr="000526EF">
              <w:rPr>
                <w:lang w:val="pt-BR"/>
              </w:rPr>
              <w:t>different</w:t>
            </w:r>
            <w:proofErr w:type="spellEnd"/>
            <w:r w:rsidRPr="000526EF">
              <w:rPr>
                <w:lang w:val="pt-BR"/>
              </w:rPr>
              <w:t xml:space="preserve"> doses </w:t>
            </w:r>
            <w:proofErr w:type="spellStart"/>
            <w:r w:rsidRPr="000526EF">
              <w:rPr>
                <w:lang w:val="pt-BR"/>
              </w:rPr>
              <w:t>of</w:t>
            </w:r>
            <w:proofErr w:type="spellEnd"/>
            <w:r w:rsidRPr="000526EF">
              <w:rPr>
                <w:lang w:val="pt-BR"/>
              </w:rPr>
              <w:t xml:space="preserve"> </w:t>
            </w:r>
            <w:proofErr w:type="spellStart"/>
            <w:r w:rsidRPr="000526EF">
              <w:rPr>
                <w:lang w:val="pt-BR"/>
              </w:rPr>
              <w:t>radioiodine</w:t>
            </w:r>
            <w:proofErr w:type="spellEnd"/>
            <w:r w:rsidRPr="000526EF">
              <w:rPr>
                <w:lang w:val="pt-BR"/>
              </w:rPr>
              <w:t xml:space="preserve"> in </w:t>
            </w:r>
            <w:proofErr w:type="spellStart"/>
            <w:r w:rsidRPr="000526EF">
              <w:rPr>
                <w:lang w:val="pt-BR"/>
              </w:rPr>
              <w:t>differentiated</w:t>
            </w:r>
            <w:proofErr w:type="spellEnd"/>
            <w:r w:rsidRPr="000526EF">
              <w:rPr>
                <w:lang w:val="pt-BR"/>
              </w:rPr>
              <w:t xml:space="preserve"> </w:t>
            </w:r>
            <w:proofErr w:type="spellStart"/>
            <w:r w:rsidRPr="000526EF">
              <w:rPr>
                <w:lang w:val="pt-BR"/>
              </w:rPr>
              <w:t>thyroid</w:t>
            </w:r>
            <w:proofErr w:type="spellEnd"/>
            <w:r w:rsidRPr="000526EF">
              <w:rPr>
                <w:lang w:val="pt-BR"/>
              </w:rPr>
              <w:t xml:space="preserve"> </w:t>
            </w:r>
            <w:proofErr w:type="spellStart"/>
            <w:r w:rsidRPr="000526EF">
              <w:rPr>
                <w:lang w:val="pt-BR"/>
              </w:rPr>
              <w:t>cancer</w:t>
            </w:r>
            <w:proofErr w:type="spellEnd"/>
            <w:r w:rsidRPr="000526EF">
              <w:rPr>
                <w:lang w:val="pt-BR"/>
              </w:rPr>
              <w:t xml:space="preserve"> </w:t>
            </w:r>
            <w:proofErr w:type="spellStart"/>
            <w:r w:rsidRPr="000526EF">
              <w:rPr>
                <w:lang w:val="pt-BR"/>
              </w:rPr>
              <w:t>at</w:t>
            </w:r>
            <w:proofErr w:type="spellEnd"/>
            <w:r w:rsidRPr="000526EF">
              <w:rPr>
                <w:lang w:val="pt-BR"/>
              </w:rPr>
              <w:t xml:space="preserve"> </w:t>
            </w:r>
            <w:proofErr w:type="spellStart"/>
            <w:r w:rsidRPr="000526EF">
              <w:rPr>
                <w:lang w:val="pt-BR"/>
              </w:rPr>
              <w:t>the</w:t>
            </w:r>
            <w:proofErr w:type="spellEnd"/>
            <w:r w:rsidRPr="000526EF">
              <w:rPr>
                <w:lang w:val="pt-BR"/>
              </w:rPr>
              <w:t xml:space="preserve"> S</w:t>
            </w:r>
            <w:r w:rsidR="00AB3E0C" w:rsidRPr="000526EF">
              <w:rPr>
                <w:lang w:val="pt-BR"/>
              </w:rPr>
              <w:t xml:space="preserve">an Juan de Dios Hospital in </w:t>
            </w:r>
            <w:r w:rsidRPr="000526EF">
              <w:rPr>
                <w:lang w:val="pt-BR"/>
              </w:rPr>
              <w:t>Costa Rica”</w:t>
            </w:r>
          </w:p>
        </w:tc>
        <w:tc>
          <w:tcPr>
            <w:tcW w:w="359" w:type="dxa"/>
          </w:tcPr>
          <w:p w14:paraId="1F3544C7" w14:textId="77777777" w:rsidR="009458DD" w:rsidRPr="000526EF" w:rsidRDefault="009458DD"/>
        </w:tc>
        <w:tc>
          <w:tcPr>
            <w:tcW w:w="2610" w:type="dxa"/>
          </w:tcPr>
          <w:p w14:paraId="599C3B0B" w14:textId="77777777" w:rsidR="009458DD" w:rsidRPr="000526EF" w:rsidRDefault="009458DD">
            <w:pPr>
              <w:pStyle w:val="Fecha"/>
            </w:pPr>
            <w:r w:rsidRPr="000526EF">
              <w:t>2008</w:t>
            </w:r>
          </w:p>
        </w:tc>
      </w:tr>
      <w:tr w:rsidR="009458DD" w:rsidRPr="000526EF" w14:paraId="251A8DCC" w14:textId="77777777" w:rsidTr="009257E2">
        <w:tc>
          <w:tcPr>
            <w:tcW w:w="6391" w:type="dxa"/>
          </w:tcPr>
          <w:p w14:paraId="4DCC61B1" w14:textId="77777777" w:rsidR="009458DD" w:rsidRPr="004F5F8B" w:rsidRDefault="00AB3E0C">
            <w:pPr>
              <w:pStyle w:val="Listaconvietas"/>
              <w:rPr>
                <w:lang w:val="es-ES"/>
              </w:rPr>
            </w:pPr>
            <w:r w:rsidRPr="000526EF">
              <w:rPr>
                <w:lang w:val="es-CR"/>
              </w:rPr>
              <w:t>LXVIII Congreso Médico Nacional “Características epidemiológicas de los pacientes con carcinoma diferenciado de tiroides incluidos en el protocolo de tratamiento con I</w:t>
            </w:r>
            <w:r w:rsidRPr="000526EF">
              <w:rPr>
                <w:vertAlign w:val="superscript"/>
                <w:lang w:val="es-CR"/>
              </w:rPr>
              <w:t>131</w:t>
            </w:r>
            <w:r w:rsidRPr="000526EF">
              <w:rPr>
                <w:lang w:val="es-CR"/>
              </w:rPr>
              <w:t xml:space="preserve"> en el Hospital San Juan de Dios”</w:t>
            </w:r>
          </w:p>
        </w:tc>
        <w:tc>
          <w:tcPr>
            <w:tcW w:w="359" w:type="dxa"/>
          </w:tcPr>
          <w:p w14:paraId="34CC97E5" w14:textId="77777777" w:rsidR="009458DD" w:rsidRPr="000526EF" w:rsidRDefault="009458DD">
            <w:pPr>
              <w:rPr>
                <w:lang w:val="es-ES"/>
              </w:rPr>
            </w:pPr>
          </w:p>
        </w:tc>
        <w:tc>
          <w:tcPr>
            <w:tcW w:w="2610" w:type="dxa"/>
          </w:tcPr>
          <w:p w14:paraId="27EC08CE" w14:textId="77777777" w:rsidR="009458DD" w:rsidRPr="000526EF" w:rsidRDefault="00AB3E0C">
            <w:pPr>
              <w:pStyle w:val="Fecha"/>
            </w:pPr>
            <w:r w:rsidRPr="000526EF">
              <w:t>2006</w:t>
            </w:r>
          </w:p>
        </w:tc>
      </w:tr>
      <w:tr w:rsidR="00AB3E0C" w:rsidRPr="000526EF" w14:paraId="3F8315F3" w14:textId="77777777" w:rsidTr="009257E2">
        <w:tc>
          <w:tcPr>
            <w:tcW w:w="6391" w:type="dxa"/>
          </w:tcPr>
          <w:p w14:paraId="06BE7F1D" w14:textId="77777777" w:rsidR="00AB3E0C" w:rsidRPr="000526EF" w:rsidRDefault="00AB3E0C" w:rsidP="00AB3E0C">
            <w:pPr>
              <w:pStyle w:val="Prrafodelista"/>
              <w:widowControl w:val="0"/>
              <w:numPr>
                <w:ilvl w:val="0"/>
                <w:numId w:val="11"/>
              </w:numPr>
              <w:ind w:left="142" w:hanging="142"/>
              <w:rPr>
                <w:lang w:val="es-CR"/>
              </w:rPr>
            </w:pPr>
            <w:r w:rsidRPr="000526EF">
              <w:rPr>
                <w:lang w:val="es-CR"/>
              </w:rPr>
              <w:t>LXVIII Congreso Médico Nacional “Presentación clínica inicial de pacientes con enfermedad de Addison en el Hospital San Juan de Dios”</w:t>
            </w:r>
          </w:p>
        </w:tc>
        <w:tc>
          <w:tcPr>
            <w:tcW w:w="359" w:type="dxa"/>
          </w:tcPr>
          <w:p w14:paraId="551F3142" w14:textId="77777777" w:rsidR="00AB3E0C" w:rsidRPr="000526EF" w:rsidRDefault="00AB3E0C">
            <w:pPr>
              <w:rPr>
                <w:lang w:val="es-ES"/>
              </w:rPr>
            </w:pPr>
          </w:p>
        </w:tc>
        <w:tc>
          <w:tcPr>
            <w:tcW w:w="2610" w:type="dxa"/>
          </w:tcPr>
          <w:p w14:paraId="28B193E2" w14:textId="77777777" w:rsidR="00AB3E0C" w:rsidRPr="000526EF" w:rsidRDefault="00AB3E0C">
            <w:pPr>
              <w:pStyle w:val="Fecha"/>
            </w:pPr>
            <w:r w:rsidRPr="000526EF">
              <w:t>2006</w:t>
            </w:r>
          </w:p>
        </w:tc>
      </w:tr>
      <w:tr w:rsidR="00AB3E0C" w:rsidRPr="000526EF" w14:paraId="0F0E942D" w14:textId="77777777" w:rsidTr="009257E2">
        <w:tc>
          <w:tcPr>
            <w:tcW w:w="6391" w:type="dxa"/>
          </w:tcPr>
          <w:p w14:paraId="22EDE4BE" w14:textId="77777777" w:rsidR="00AB3E0C" w:rsidRPr="000526EF" w:rsidRDefault="00AB3E0C" w:rsidP="00AB3E0C">
            <w:pPr>
              <w:pStyle w:val="Prrafodelista"/>
              <w:widowControl w:val="0"/>
              <w:numPr>
                <w:ilvl w:val="0"/>
                <w:numId w:val="11"/>
              </w:numPr>
              <w:ind w:left="142" w:hanging="142"/>
              <w:rPr>
                <w:lang w:val="es-CR"/>
              </w:rPr>
            </w:pPr>
            <w:r w:rsidRPr="000526EF">
              <w:rPr>
                <w:lang w:val="es-CR"/>
              </w:rPr>
              <w:t>LXVIII Congreso Médico Nacional “Características epidemiológicas y estado actual de acromegálicos controlados en el Servicio de Endocrinología del Hospital San Juan de Dios”</w:t>
            </w:r>
          </w:p>
        </w:tc>
        <w:tc>
          <w:tcPr>
            <w:tcW w:w="359" w:type="dxa"/>
          </w:tcPr>
          <w:p w14:paraId="1B6D2238" w14:textId="77777777" w:rsidR="00AB3E0C" w:rsidRPr="000526EF" w:rsidRDefault="00AB3E0C">
            <w:pPr>
              <w:rPr>
                <w:lang w:val="es-ES"/>
              </w:rPr>
            </w:pPr>
          </w:p>
        </w:tc>
        <w:tc>
          <w:tcPr>
            <w:tcW w:w="2610" w:type="dxa"/>
          </w:tcPr>
          <w:p w14:paraId="44C685FA" w14:textId="77777777" w:rsidR="00AB3E0C" w:rsidRPr="000526EF" w:rsidRDefault="00AB3E0C">
            <w:pPr>
              <w:pStyle w:val="Fecha"/>
            </w:pPr>
            <w:r w:rsidRPr="000526EF">
              <w:t>2006</w:t>
            </w:r>
          </w:p>
        </w:tc>
      </w:tr>
      <w:tr w:rsidR="00AB3E0C" w:rsidRPr="000526EF" w14:paraId="06D9DA41" w14:textId="77777777" w:rsidTr="009257E2">
        <w:tc>
          <w:tcPr>
            <w:tcW w:w="6391" w:type="dxa"/>
          </w:tcPr>
          <w:p w14:paraId="3D573958" w14:textId="77777777" w:rsidR="00AB3E0C" w:rsidRPr="000526EF" w:rsidRDefault="00AB3E0C" w:rsidP="00AB3E0C">
            <w:pPr>
              <w:pStyle w:val="Prrafodelista"/>
              <w:widowControl w:val="0"/>
              <w:numPr>
                <w:ilvl w:val="0"/>
                <w:numId w:val="11"/>
              </w:numPr>
              <w:ind w:left="142" w:hanging="142"/>
            </w:pPr>
            <w:r w:rsidRPr="000526EF">
              <w:lastRenderedPageBreak/>
              <w:t>The Endocrine Society’s 87th Annual Meeting “Weight gain during holidays in Costa Ricans”</w:t>
            </w:r>
          </w:p>
        </w:tc>
        <w:tc>
          <w:tcPr>
            <w:tcW w:w="359" w:type="dxa"/>
          </w:tcPr>
          <w:p w14:paraId="563FCB3F" w14:textId="77777777" w:rsidR="00AB3E0C" w:rsidRPr="000526EF" w:rsidRDefault="00AB3E0C"/>
        </w:tc>
        <w:tc>
          <w:tcPr>
            <w:tcW w:w="2610" w:type="dxa"/>
          </w:tcPr>
          <w:p w14:paraId="68650767" w14:textId="77777777" w:rsidR="00AB3E0C" w:rsidRPr="000526EF" w:rsidRDefault="00AB3E0C">
            <w:pPr>
              <w:pStyle w:val="Fecha"/>
            </w:pPr>
            <w:r w:rsidRPr="000526EF">
              <w:t>2005</w:t>
            </w:r>
          </w:p>
        </w:tc>
      </w:tr>
      <w:tr w:rsidR="00AB3E0C" w:rsidRPr="000526EF" w14:paraId="481753F9" w14:textId="77777777" w:rsidTr="009257E2">
        <w:tc>
          <w:tcPr>
            <w:tcW w:w="6391" w:type="dxa"/>
          </w:tcPr>
          <w:p w14:paraId="6E96AF4D" w14:textId="77777777" w:rsidR="00AB3E0C" w:rsidRPr="000526EF" w:rsidRDefault="00AB3E0C" w:rsidP="00AB3E0C">
            <w:pPr>
              <w:pStyle w:val="Prrafodelista"/>
              <w:widowControl w:val="0"/>
              <w:numPr>
                <w:ilvl w:val="0"/>
                <w:numId w:val="11"/>
              </w:numPr>
              <w:ind w:left="142" w:hanging="142"/>
            </w:pPr>
            <w:r w:rsidRPr="000526EF">
              <w:t>The Endocrine Society’s 87th Annual Meeting “Undiagnosed vertebral fractures prevalence at the Hospital San Juan de Dios in Costa Rica”</w:t>
            </w:r>
          </w:p>
        </w:tc>
        <w:tc>
          <w:tcPr>
            <w:tcW w:w="359" w:type="dxa"/>
          </w:tcPr>
          <w:p w14:paraId="25D005F3" w14:textId="77777777" w:rsidR="00AB3E0C" w:rsidRPr="000526EF" w:rsidRDefault="00AB3E0C"/>
        </w:tc>
        <w:tc>
          <w:tcPr>
            <w:tcW w:w="2610" w:type="dxa"/>
          </w:tcPr>
          <w:p w14:paraId="38810130" w14:textId="77777777" w:rsidR="00AB3E0C" w:rsidRPr="000526EF" w:rsidRDefault="00AB3E0C">
            <w:pPr>
              <w:pStyle w:val="Fecha"/>
            </w:pPr>
            <w:r w:rsidRPr="000526EF">
              <w:t>2005</w:t>
            </w:r>
          </w:p>
        </w:tc>
      </w:tr>
      <w:tr w:rsidR="00AB3E0C" w:rsidRPr="000526EF" w14:paraId="368104AA" w14:textId="77777777" w:rsidTr="009257E2">
        <w:tc>
          <w:tcPr>
            <w:tcW w:w="6391" w:type="dxa"/>
          </w:tcPr>
          <w:p w14:paraId="41FD4083" w14:textId="77777777" w:rsidR="00AB3E0C" w:rsidRPr="000526EF" w:rsidRDefault="00AB3E0C" w:rsidP="00AB3E0C">
            <w:pPr>
              <w:pStyle w:val="Prrafodelista"/>
              <w:widowControl w:val="0"/>
              <w:numPr>
                <w:ilvl w:val="0"/>
                <w:numId w:val="11"/>
              </w:numPr>
              <w:ind w:left="142" w:hanging="142"/>
            </w:pPr>
            <w:r w:rsidRPr="000526EF">
              <w:t xml:space="preserve">The Endocrine Society’s 85th Annual Meeting “Pediatric Type 1 Diabetes Mellitus in Costa Rica: </w:t>
            </w:r>
            <w:proofErr w:type="spellStart"/>
            <w:r w:rsidRPr="000526EF">
              <w:t>Clnical</w:t>
            </w:r>
            <w:proofErr w:type="spellEnd"/>
            <w:r w:rsidRPr="000526EF">
              <w:t xml:space="preserve"> Presentation, Complications, and Glycemic Control 1999-2001”</w:t>
            </w:r>
          </w:p>
        </w:tc>
        <w:tc>
          <w:tcPr>
            <w:tcW w:w="359" w:type="dxa"/>
          </w:tcPr>
          <w:p w14:paraId="2BA0BF40" w14:textId="77777777" w:rsidR="00AB3E0C" w:rsidRPr="000526EF" w:rsidRDefault="00AB3E0C"/>
        </w:tc>
        <w:tc>
          <w:tcPr>
            <w:tcW w:w="2610" w:type="dxa"/>
          </w:tcPr>
          <w:p w14:paraId="50D5D609" w14:textId="77777777" w:rsidR="00AB3E0C" w:rsidRPr="000526EF" w:rsidRDefault="00AB3E0C">
            <w:pPr>
              <w:pStyle w:val="Fecha"/>
            </w:pPr>
            <w:r w:rsidRPr="000526EF">
              <w:t>2003</w:t>
            </w:r>
          </w:p>
        </w:tc>
      </w:tr>
      <w:tr w:rsidR="00AB3E0C" w:rsidRPr="000526EF" w14:paraId="1416FDDE" w14:textId="77777777" w:rsidTr="009257E2">
        <w:tc>
          <w:tcPr>
            <w:tcW w:w="6391" w:type="dxa"/>
          </w:tcPr>
          <w:p w14:paraId="0E9CCF18" w14:textId="263E094F" w:rsidR="00AB3E0C" w:rsidRPr="000526EF" w:rsidRDefault="00AB3E0C" w:rsidP="00AB3E0C">
            <w:pPr>
              <w:pStyle w:val="Prrafodelista"/>
              <w:widowControl w:val="0"/>
              <w:numPr>
                <w:ilvl w:val="0"/>
                <w:numId w:val="11"/>
              </w:numPr>
              <w:ind w:left="142" w:hanging="142"/>
            </w:pPr>
            <w:r w:rsidRPr="000526EF">
              <w:t>12th Annual Meeting &amp; Clinical Congress of the American Association of Clinical Endocrinologists “Metabolic Control, Comorbidities, and Complications in Costa Rican Patients with Diabetes Mellitus”</w:t>
            </w:r>
            <w:r w:rsidR="00177E3A" w:rsidRPr="000526EF">
              <w:t xml:space="preserve"> </w:t>
            </w:r>
            <w:proofErr w:type="spellStart"/>
            <w:r w:rsidR="00177E3A" w:rsidRPr="000526EF">
              <w:rPr>
                <w:b/>
                <w:i/>
              </w:rPr>
              <w:t>Trabajo</w:t>
            </w:r>
            <w:proofErr w:type="spellEnd"/>
            <w:r w:rsidR="00177E3A" w:rsidRPr="000526EF">
              <w:rPr>
                <w:b/>
                <w:i/>
              </w:rPr>
              <w:t xml:space="preserve"> </w:t>
            </w:r>
            <w:proofErr w:type="spellStart"/>
            <w:r w:rsidR="00177E3A" w:rsidRPr="000526EF">
              <w:rPr>
                <w:b/>
                <w:i/>
              </w:rPr>
              <w:t>ganador</w:t>
            </w:r>
            <w:proofErr w:type="spellEnd"/>
            <w:r w:rsidR="00177E3A" w:rsidRPr="000526EF">
              <w:rPr>
                <w:b/>
                <w:i/>
              </w:rPr>
              <w:t xml:space="preserve"> del International Travel Grant</w:t>
            </w:r>
          </w:p>
        </w:tc>
        <w:tc>
          <w:tcPr>
            <w:tcW w:w="359" w:type="dxa"/>
          </w:tcPr>
          <w:p w14:paraId="30C17D53" w14:textId="77777777" w:rsidR="00AB3E0C" w:rsidRPr="000526EF" w:rsidRDefault="00AB3E0C"/>
        </w:tc>
        <w:tc>
          <w:tcPr>
            <w:tcW w:w="2610" w:type="dxa"/>
          </w:tcPr>
          <w:p w14:paraId="09F19613" w14:textId="77777777" w:rsidR="00AB3E0C" w:rsidRPr="000526EF" w:rsidRDefault="00AB3E0C">
            <w:pPr>
              <w:pStyle w:val="Fecha"/>
            </w:pPr>
            <w:r w:rsidRPr="000526EF">
              <w:t>2003</w:t>
            </w:r>
          </w:p>
        </w:tc>
      </w:tr>
      <w:tr w:rsidR="00AB3E0C" w:rsidRPr="000526EF" w14:paraId="0E045045" w14:textId="77777777" w:rsidTr="009257E2">
        <w:tc>
          <w:tcPr>
            <w:tcW w:w="6391" w:type="dxa"/>
          </w:tcPr>
          <w:p w14:paraId="5115F282" w14:textId="77777777" w:rsidR="00AB3E0C" w:rsidRPr="000526EF" w:rsidRDefault="00AB3E0C" w:rsidP="00AB3E0C">
            <w:pPr>
              <w:pStyle w:val="Prrafodelista"/>
              <w:widowControl w:val="0"/>
              <w:numPr>
                <w:ilvl w:val="0"/>
                <w:numId w:val="11"/>
              </w:numPr>
              <w:ind w:left="142" w:hanging="142"/>
            </w:pPr>
            <w:r w:rsidRPr="000526EF">
              <w:t xml:space="preserve">12th Annual Meeting &amp; Clinical Congress of the American Association of Clinical Endocrinologists “Hyperglycemic Effects of an Intravenous Bolus of Methylprednisolone in Patients </w:t>
            </w:r>
            <w:proofErr w:type="gramStart"/>
            <w:r w:rsidRPr="000526EF">
              <w:t>With</w:t>
            </w:r>
            <w:proofErr w:type="gramEnd"/>
            <w:r w:rsidRPr="000526EF">
              <w:t xml:space="preserve"> Asthma”</w:t>
            </w:r>
          </w:p>
        </w:tc>
        <w:tc>
          <w:tcPr>
            <w:tcW w:w="359" w:type="dxa"/>
          </w:tcPr>
          <w:p w14:paraId="52053C4B" w14:textId="77777777" w:rsidR="00AB3E0C" w:rsidRPr="000526EF" w:rsidRDefault="00AB3E0C"/>
        </w:tc>
        <w:tc>
          <w:tcPr>
            <w:tcW w:w="2610" w:type="dxa"/>
          </w:tcPr>
          <w:p w14:paraId="2DE6E5A2" w14:textId="77777777" w:rsidR="00AB3E0C" w:rsidRPr="000526EF" w:rsidRDefault="00AB3E0C">
            <w:pPr>
              <w:pStyle w:val="Fecha"/>
            </w:pPr>
            <w:r w:rsidRPr="000526EF">
              <w:t>2003</w:t>
            </w:r>
          </w:p>
        </w:tc>
      </w:tr>
      <w:tr w:rsidR="00AB3E0C" w:rsidRPr="000526EF" w14:paraId="77693B30" w14:textId="77777777" w:rsidTr="009257E2">
        <w:tc>
          <w:tcPr>
            <w:tcW w:w="6391" w:type="dxa"/>
          </w:tcPr>
          <w:p w14:paraId="5688276E" w14:textId="77777777" w:rsidR="00AB3E0C" w:rsidRPr="004F5F8B" w:rsidRDefault="00AB3E0C" w:rsidP="00AB3E0C">
            <w:pPr>
              <w:pStyle w:val="Prrafodelista"/>
              <w:widowControl w:val="0"/>
              <w:numPr>
                <w:ilvl w:val="0"/>
                <w:numId w:val="11"/>
              </w:numPr>
              <w:ind w:left="142" w:hanging="142"/>
              <w:rPr>
                <w:lang w:val="es-ES"/>
              </w:rPr>
            </w:pPr>
            <w:r w:rsidRPr="000526EF">
              <w:rPr>
                <w:lang w:val="es-CR"/>
              </w:rPr>
              <w:t>LXIV Congreso Médico Nacional “Relación entre índice de masa corporal y la dosis de metilprednisolona con la respuesta supresora de TSH inducida por esteroides en pacientes asmáticos”</w:t>
            </w:r>
          </w:p>
        </w:tc>
        <w:tc>
          <w:tcPr>
            <w:tcW w:w="359" w:type="dxa"/>
          </w:tcPr>
          <w:p w14:paraId="405D81ED" w14:textId="77777777" w:rsidR="00AB3E0C" w:rsidRPr="000526EF" w:rsidRDefault="00AB3E0C">
            <w:pPr>
              <w:rPr>
                <w:lang w:val="es-ES"/>
              </w:rPr>
            </w:pPr>
          </w:p>
        </w:tc>
        <w:tc>
          <w:tcPr>
            <w:tcW w:w="2610" w:type="dxa"/>
          </w:tcPr>
          <w:p w14:paraId="5E4E2834" w14:textId="77777777" w:rsidR="00AB3E0C" w:rsidRPr="000526EF" w:rsidRDefault="00AB3E0C">
            <w:pPr>
              <w:pStyle w:val="Fecha"/>
            </w:pPr>
            <w:r w:rsidRPr="000526EF">
              <w:t>2002</w:t>
            </w:r>
          </w:p>
        </w:tc>
      </w:tr>
      <w:tr w:rsidR="00AB3E0C" w:rsidRPr="000526EF" w14:paraId="5899D879" w14:textId="77777777" w:rsidTr="009257E2">
        <w:tc>
          <w:tcPr>
            <w:tcW w:w="6391" w:type="dxa"/>
          </w:tcPr>
          <w:p w14:paraId="1B109AA6" w14:textId="77777777" w:rsidR="00AB3E0C" w:rsidRPr="000526EF" w:rsidRDefault="00AB3E0C" w:rsidP="00AB3E0C">
            <w:pPr>
              <w:pStyle w:val="Prrafodelista"/>
              <w:widowControl w:val="0"/>
              <w:numPr>
                <w:ilvl w:val="0"/>
                <w:numId w:val="11"/>
              </w:numPr>
              <w:ind w:left="142" w:hanging="142"/>
              <w:rPr>
                <w:lang w:val="es-CR"/>
              </w:rPr>
            </w:pPr>
            <w:r w:rsidRPr="000526EF">
              <w:rPr>
                <w:lang w:val="es-CR"/>
              </w:rPr>
              <w:t xml:space="preserve">LXIV Congreso Médico Nacional “Relación entre índice de masa corporal y la dosis de metilprednisolona con la respuesta </w:t>
            </w:r>
            <w:proofErr w:type="spellStart"/>
            <w:r w:rsidRPr="000526EF">
              <w:rPr>
                <w:lang w:val="es-CR"/>
              </w:rPr>
              <w:t>hiperglicemiante</w:t>
            </w:r>
            <w:proofErr w:type="spellEnd"/>
            <w:r w:rsidRPr="000526EF">
              <w:rPr>
                <w:lang w:val="es-CR"/>
              </w:rPr>
              <w:t xml:space="preserve"> inducida por esteroides en pacientes asmáticos”</w:t>
            </w:r>
          </w:p>
        </w:tc>
        <w:tc>
          <w:tcPr>
            <w:tcW w:w="359" w:type="dxa"/>
          </w:tcPr>
          <w:p w14:paraId="67098FAB" w14:textId="77777777" w:rsidR="00AB3E0C" w:rsidRPr="000526EF" w:rsidRDefault="00AB3E0C">
            <w:pPr>
              <w:rPr>
                <w:lang w:val="es-ES"/>
              </w:rPr>
            </w:pPr>
          </w:p>
        </w:tc>
        <w:tc>
          <w:tcPr>
            <w:tcW w:w="2610" w:type="dxa"/>
          </w:tcPr>
          <w:p w14:paraId="74D98A41" w14:textId="77777777" w:rsidR="00AB3E0C" w:rsidRPr="000526EF" w:rsidRDefault="00AB3E0C">
            <w:pPr>
              <w:pStyle w:val="Fecha"/>
            </w:pPr>
            <w:r w:rsidRPr="000526EF">
              <w:t>2002</w:t>
            </w:r>
          </w:p>
        </w:tc>
      </w:tr>
      <w:tr w:rsidR="00AB3E0C" w:rsidRPr="000526EF" w14:paraId="535AFD5E" w14:textId="77777777" w:rsidTr="009257E2">
        <w:tc>
          <w:tcPr>
            <w:tcW w:w="6391" w:type="dxa"/>
          </w:tcPr>
          <w:p w14:paraId="21127359" w14:textId="77777777" w:rsidR="00AB3E0C" w:rsidRPr="000526EF" w:rsidRDefault="00AB3E0C" w:rsidP="00AB3E0C">
            <w:pPr>
              <w:pStyle w:val="Prrafodelista"/>
              <w:widowControl w:val="0"/>
              <w:numPr>
                <w:ilvl w:val="0"/>
                <w:numId w:val="11"/>
              </w:numPr>
              <w:ind w:left="142" w:hanging="142"/>
              <w:rPr>
                <w:lang w:val="es-CR"/>
              </w:rPr>
            </w:pPr>
            <w:r w:rsidRPr="000526EF">
              <w:rPr>
                <w:lang w:val="es-CR"/>
              </w:rPr>
              <w:t xml:space="preserve">IV Congreso Centroamericano y del Caribe de Endocrinología “Test de estimulación de calcitonina con </w:t>
            </w:r>
            <w:proofErr w:type="spellStart"/>
            <w:r w:rsidRPr="000526EF">
              <w:rPr>
                <w:lang w:val="es-CR"/>
              </w:rPr>
              <w:t>omeprazole</w:t>
            </w:r>
            <w:proofErr w:type="spellEnd"/>
            <w:r w:rsidRPr="000526EF">
              <w:rPr>
                <w:lang w:val="es-CR"/>
              </w:rPr>
              <w:t>”</w:t>
            </w:r>
          </w:p>
        </w:tc>
        <w:tc>
          <w:tcPr>
            <w:tcW w:w="359" w:type="dxa"/>
          </w:tcPr>
          <w:p w14:paraId="5BDFEB8E" w14:textId="77777777" w:rsidR="00AB3E0C" w:rsidRPr="000526EF" w:rsidRDefault="00AB3E0C">
            <w:pPr>
              <w:rPr>
                <w:lang w:val="es-ES"/>
              </w:rPr>
            </w:pPr>
          </w:p>
        </w:tc>
        <w:tc>
          <w:tcPr>
            <w:tcW w:w="2610" w:type="dxa"/>
          </w:tcPr>
          <w:p w14:paraId="385C98B4" w14:textId="77777777" w:rsidR="00AB3E0C" w:rsidRPr="000526EF" w:rsidRDefault="00AB3E0C">
            <w:pPr>
              <w:pStyle w:val="Fecha"/>
            </w:pPr>
            <w:r w:rsidRPr="000526EF">
              <w:t>2002</w:t>
            </w:r>
          </w:p>
        </w:tc>
      </w:tr>
      <w:tr w:rsidR="00AB3E0C" w:rsidRPr="000526EF" w14:paraId="11D1939B" w14:textId="77777777" w:rsidTr="009257E2">
        <w:tc>
          <w:tcPr>
            <w:tcW w:w="6391" w:type="dxa"/>
          </w:tcPr>
          <w:p w14:paraId="64B6E007" w14:textId="77777777" w:rsidR="00AB3E0C" w:rsidRPr="000526EF" w:rsidRDefault="00AB3E0C" w:rsidP="00AB3E0C">
            <w:pPr>
              <w:pStyle w:val="Prrafodelista"/>
              <w:widowControl w:val="0"/>
              <w:numPr>
                <w:ilvl w:val="0"/>
                <w:numId w:val="11"/>
              </w:numPr>
              <w:ind w:left="142" w:hanging="142"/>
              <w:rPr>
                <w:lang w:val="es-CR"/>
              </w:rPr>
            </w:pPr>
            <w:r w:rsidRPr="000526EF">
              <w:rPr>
                <w:lang w:val="es-CR"/>
              </w:rPr>
              <w:t xml:space="preserve">IV Congreso Centroamericano y del Caribe de Endocrinología “Efecto de la metilprednisolona sobre los niveles de glicemia”. </w:t>
            </w:r>
            <w:r w:rsidRPr="000526EF">
              <w:rPr>
                <w:b/>
                <w:i/>
                <w:lang w:val="es-CR"/>
              </w:rPr>
              <w:t xml:space="preserve">Trabajo ganador del primer premio de </w:t>
            </w:r>
            <w:proofErr w:type="spellStart"/>
            <w:r w:rsidRPr="000526EF">
              <w:rPr>
                <w:b/>
                <w:i/>
                <w:lang w:val="es-CR"/>
              </w:rPr>
              <w:t>trabjos</w:t>
            </w:r>
            <w:proofErr w:type="spellEnd"/>
            <w:r w:rsidRPr="000526EF">
              <w:rPr>
                <w:b/>
                <w:i/>
                <w:lang w:val="es-CR"/>
              </w:rPr>
              <w:t xml:space="preserve"> libres.</w:t>
            </w:r>
          </w:p>
        </w:tc>
        <w:tc>
          <w:tcPr>
            <w:tcW w:w="359" w:type="dxa"/>
          </w:tcPr>
          <w:p w14:paraId="56BD676D" w14:textId="77777777" w:rsidR="00AB3E0C" w:rsidRPr="000526EF" w:rsidRDefault="00AB3E0C"/>
        </w:tc>
        <w:tc>
          <w:tcPr>
            <w:tcW w:w="2610" w:type="dxa"/>
          </w:tcPr>
          <w:p w14:paraId="3B35963E" w14:textId="77777777" w:rsidR="00AB3E0C" w:rsidRPr="000526EF" w:rsidRDefault="00AB3E0C">
            <w:pPr>
              <w:pStyle w:val="Fecha"/>
            </w:pPr>
            <w:r w:rsidRPr="000526EF">
              <w:t>2002</w:t>
            </w:r>
          </w:p>
        </w:tc>
      </w:tr>
      <w:tr w:rsidR="00AB3E0C" w:rsidRPr="000526EF" w14:paraId="1D278BEF" w14:textId="77777777" w:rsidTr="009257E2">
        <w:tc>
          <w:tcPr>
            <w:tcW w:w="6391" w:type="dxa"/>
          </w:tcPr>
          <w:p w14:paraId="301854EF" w14:textId="77777777" w:rsidR="00AB3E0C" w:rsidRPr="000526EF" w:rsidRDefault="00AB3E0C" w:rsidP="00AB3E0C">
            <w:pPr>
              <w:pStyle w:val="Prrafodelista"/>
              <w:widowControl w:val="0"/>
              <w:numPr>
                <w:ilvl w:val="0"/>
                <w:numId w:val="11"/>
              </w:numPr>
              <w:ind w:left="142" w:hanging="142"/>
              <w:rPr>
                <w:lang w:val="es-CR"/>
              </w:rPr>
            </w:pPr>
            <w:r w:rsidRPr="000526EF">
              <w:rPr>
                <w:lang w:val="es-CR"/>
              </w:rPr>
              <w:t>IV Congreso Centroamericano y del Caribe de Endocrinología “Efecto de la metilprednisolona sobre los niveles de TSH”</w:t>
            </w:r>
          </w:p>
        </w:tc>
        <w:tc>
          <w:tcPr>
            <w:tcW w:w="359" w:type="dxa"/>
          </w:tcPr>
          <w:p w14:paraId="307F346F" w14:textId="77777777" w:rsidR="00AB3E0C" w:rsidRPr="000526EF" w:rsidRDefault="00AB3E0C">
            <w:pPr>
              <w:rPr>
                <w:lang w:val="es-ES"/>
              </w:rPr>
            </w:pPr>
          </w:p>
        </w:tc>
        <w:tc>
          <w:tcPr>
            <w:tcW w:w="2610" w:type="dxa"/>
          </w:tcPr>
          <w:p w14:paraId="1B0B5779" w14:textId="77777777" w:rsidR="00AB3E0C" w:rsidRPr="000526EF" w:rsidRDefault="00AB3E0C">
            <w:pPr>
              <w:pStyle w:val="Fecha"/>
            </w:pPr>
            <w:r w:rsidRPr="000526EF">
              <w:t>2002</w:t>
            </w:r>
          </w:p>
        </w:tc>
      </w:tr>
      <w:tr w:rsidR="00AB3E0C" w:rsidRPr="000526EF" w14:paraId="79B882D0" w14:textId="77777777" w:rsidTr="009257E2">
        <w:tc>
          <w:tcPr>
            <w:tcW w:w="6391" w:type="dxa"/>
          </w:tcPr>
          <w:p w14:paraId="11301489" w14:textId="77777777" w:rsidR="00AB3E0C" w:rsidRPr="000526EF" w:rsidRDefault="00AB3E0C" w:rsidP="00AB3E0C">
            <w:pPr>
              <w:pStyle w:val="Prrafodelista"/>
              <w:widowControl w:val="0"/>
              <w:numPr>
                <w:ilvl w:val="0"/>
                <w:numId w:val="11"/>
              </w:numPr>
              <w:ind w:left="142" w:hanging="142"/>
              <w:rPr>
                <w:lang w:val="es-CR"/>
              </w:rPr>
            </w:pPr>
            <w:r w:rsidRPr="000526EF">
              <w:rPr>
                <w:lang w:val="es-CR"/>
              </w:rPr>
              <w:t>LVIII Congreso Médico Nacional realizado en el Hotel Herradura. “Estudio epidemiológico de pacientes con displasia gástrica del Hospital Calderón Guardia entre 1992-1995.”</w:t>
            </w:r>
          </w:p>
        </w:tc>
        <w:tc>
          <w:tcPr>
            <w:tcW w:w="359" w:type="dxa"/>
          </w:tcPr>
          <w:p w14:paraId="7C9094E5" w14:textId="77777777" w:rsidR="00AB3E0C" w:rsidRPr="000526EF" w:rsidRDefault="00AB3E0C">
            <w:pPr>
              <w:rPr>
                <w:lang w:val="es-ES"/>
              </w:rPr>
            </w:pPr>
          </w:p>
        </w:tc>
        <w:tc>
          <w:tcPr>
            <w:tcW w:w="2610" w:type="dxa"/>
          </w:tcPr>
          <w:p w14:paraId="51AD202F" w14:textId="77777777" w:rsidR="00AB3E0C" w:rsidRPr="000526EF" w:rsidRDefault="00AB3E0C">
            <w:pPr>
              <w:pStyle w:val="Fecha"/>
            </w:pPr>
            <w:r w:rsidRPr="000526EF">
              <w:t>1996</w:t>
            </w:r>
          </w:p>
        </w:tc>
      </w:tr>
      <w:tr w:rsidR="00AB3E0C" w:rsidRPr="000526EF" w14:paraId="62A83D2F" w14:textId="77777777" w:rsidTr="009257E2">
        <w:tc>
          <w:tcPr>
            <w:tcW w:w="6391" w:type="dxa"/>
          </w:tcPr>
          <w:p w14:paraId="367F5A4D" w14:textId="77777777" w:rsidR="00AB3E0C" w:rsidRPr="000526EF" w:rsidRDefault="00AB3E0C" w:rsidP="00AB3E0C">
            <w:pPr>
              <w:pStyle w:val="Prrafodelista"/>
              <w:widowControl w:val="0"/>
              <w:numPr>
                <w:ilvl w:val="0"/>
                <w:numId w:val="11"/>
              </w:numPr>
              <w:ind w:left="142" w:hanging="142"/>
              <w:rPr>
                <w:lang w:val="es-CR"/>
              </w:rPr>
            </w:pPr>
            <w:r w:rsidRPr="000526EF">
              <w:rPr>
                <w:lang w:val="es-CR"/>
              </w:rPr>
              <w:t>LVIII Congreso Médico Nacional realizado en el Hotel Herradura. “Repercusiones psicosociales de la carrera de medicina en los estudiantes”.</w:t>
            </w:r>
          </w:p>
        </w:tc>
        <w:tc>
          <w:tcPr>
            <w:tcW w:w="359" w:type="dxa"/>
          </w:tcPr>
          <w:p w14:paraId="4EB815D0" w14:textId="77777777" w:rsidR="00AB3E0C" w:rsidRPr="000526EF" w:rsidRDefault="00AB3E0C">
            <w:pPr>
              <w:rPr>
                <w:lang w:val="es-ES"/>
              </w:rPr>
            </w:pPr>
          </w:p>
        </w:tc>
        <w:tc>
          <w:tcPr>
            <w:tcW w:w="2610" w:type="dxa"/>
          </w:tcPr>
          <w:p w14:paraId="07299E3D" w14:textId="77777777" w:rsidR="00AB3E0C" w:rsidRPr="000526EF" w:rsidRDefault="00AB3E0C">
            <w:pPr>
              <w:pStyle w:val="Fecha"/>
            </w:pPr>
            <w:r w:rsidRPr="000526EF">
              <w:t>1996</w:t>
            </w:r>
          </w:p>
        </w:tc>
      </w:tr>
      <w:tr w:rsidR="00AB3E0C" w:rsidRPr="000526EF" w14:paraId="0299096F" w14:textId="77777777" w:rsidTr="009257E2">
        <w:tc>
          <w:tcPr>
            <w:tcW w:w="6391" w:type="dxa"/>
          </w:tcPr>
          <w:p w14:paraId="6B4028A9" w14:textId="77777777" w:rsidR="00AB3E0C" w:rsidRPr="000526EF" w:rsidRDefault="00AB3E0C" w:rsidP="00AB3E0C">
            <w:pPr>
              <w:pStyle w:val="Prrafodelista"/>
              <w:widowControl w:val="0"/>
              <w:numPr>
                <w:ilvl w:val="0"/>
                <w:numId w:val="11"/>
              </w:numPr>
              <w:ind w:left="142" w:hanging="142"/>
              <w:rPr>
                <w:lang w:val="es-CR"/>
              </w:rPr>
            </w:pPr>
            <w:r w:rsidRPr="000526EF">
              <w:rPr>
                <w:lang w:val="es-CR"/>
              </w:rPr>
              <w:t>I Congreso Científico Centroamericano de la Confederación Centroamericana de Sociedades Científicas de Estudiantes de Medicina en Managua, Nicaragua. “Repercusiones psicosociales de la carrera de medicina en sus estudiantes.”</w:t>
            </w:r>
          </w:p>
        </w:tc>
        <w:tc>
          <w:tcPr>
            <w:tcW w:w="359" w:type="dxa"/>
          </w:tcPr>
          <w:p w14:paraId="1764CD83" w14:textId="77777777" w:rsidR="00AB3E0C" w:rsidRPr="000526EF" w:rsidRDefault="00AB3E0C">
            <w:pPr>
              <w:rPr>
                <w:lang w:val="es-ES"/>
              </w:rPr>
            </w:pPr>
          </w:p>
        </w:tc>
        <w:tc>
          <w:tcPr>
            <w:tcW w:w="2610" w:type="dxa"/>
          </w:tcPr>
          <w:p w14:paraId="112CE6A5" w14:textId="77777777" w:rsidR="00AB3E0C" w:rsidRPr="000526EF" w:rsidRDefault="00AB3E0C">
            <w:pPr>
              <w:pStyle w:val="Fecha"/>
            </w:pPr>
            <w:r w:rsidRPr="000526EF">
              <w:t>1996</w:t>
            </w:r>
          </w:p>
        </w:tc>
      </w:tr>
      <w:tr w:rsidR="00AB3E0C" w:rsidRPr="000526EF" w14:paraId="5231685A" w14:textId="77777777" w:rsidTr="009257E2">
        <w:tc>
          <w:tcPr>
            <w:tcW w:w="6391" w:type="dxa"/>
          </w:tcPr>
          <w:p w14:paraId="440B915C" w14:textId="77777777" w:rsidR="00AB3E0C" w:rsidRPr="000526EF" w:rsidRDefault="00AB3E0C" w:rsidP="00AB3E0C">
            <w:pPr>
              <w:pStyle w:val="Prrafodelista"/>
              <w:widowControl w:val="0"/>
              <w:numPr>
                <w:ilvl w:val="0"/>
                <w:numId w:val="11"/>
              </w:numPr>
              <w:ind w:left="142" w:hanging="142"/>
              <w:rPr>
                <w:lang w:val="es-CR"/>
              </w:rPr>
            </w:pPr>
            <w:r w:rsidRPr="000526EF">
              <w:rPr>
                <w:lang w:val="es-CR"/>
              </w:rPr>
              <w:t>LVII Congreso Médico Nacional Regional - Pérez Zeledón, Golfito. “</w:t>
            </w:r>
            <w:proofErr w:type="spellStart"/>
            <w:r w:rsidRPr="000526EF">
              <w:rPr>
                <w:lang w:val="es-CR"/>
              </w:rPr>
              <w:t>Colangiopancreatografía</w:t>
            </w:r>
            <w:proofErr w:type="spellEnd"/>
            <w:r w:rsidRPr="000526EF">
              <w:rPr>
                <w:lang w:val="es-CR"/>
              </w:rPr>
              <w:t xml:space="preserve"> endoscópica retrógrada en el hospital Dr. Calderón Guardia”. Trabajo ganador del primer premio de trabajos libres.</w:t>
            </w:r>
          </w:p>
        </w:tc>
        <w:tc>
          <w:tcPr>
            <w:tcW w:w="359" w:type="dxa"/>
          </w:tcPr>
          <w:p w14:paraId="0AD44C72" w14:textId="77777777" w:rsidR="00AB3E0C" w:rsidRPr="000526EF" w:rsidRDefault="00AB3E0C">
            <w:pPr>
              <w:rPr>
                <w:lang w:val="es-ES"/>
              </w:rPr>
            </w:pPr>
          </w:p>
        </w:tc>
        <w:tc>
          <w:tcPr>
            <w:tcW w:w="2610" w:type="dxa"/>
          </w:tcPr>
          <w:p w14:paraId="0D85699D" w14:textId="77777777" w:rsidR="00AB3E0C" w:rsidRPr="000526EF" w:rsidRDefault="00AB3E0C">
            <w:pPr>
              <w:pStyle w:val="Fecha"/>
            </w:pPr>
            <w:r w:rsidRPr="000526EF">
              <w:t>1995</w:t>
            </w:r>
          </w:p>
        </w:tc>
      </w:tr>
    </w:tbl>
    <w:p w14:paraId="4C7D2700" w14:textId="77777777" w:rsidR="00DA2869" w:rsidRPr="000526EF" w:rsidRDefault="00AB3E0C">
      <w:pPr>
        <w:pStyle w:val="Ttulo1"/>
        <w:rPr>
          <w:rFonts w:ascii="Times New Roman" w:hAnsi="Times New Roman" w:cs="Times New Roman"/>
        </w:rPr>
      </w:pPr>
      <w:proofErr w:type="spellStart"/>
      <w:r w:rsidRPr="000526EF">
        <w:rPr>
          <w:rFonts w:ascii="Times New Roman" w:hAnsi="Times New Roman" w:cs="Times New Roman"/>
        </w:rPr>
        <w:lastRenderedPageBreak/>
        <w:t>Participación</w:t>
      </w:r>
      <w:proofErr w:type="spellEnd"/>
      <w:r w:rsidRPr="000526EF">
        <w:rPr>
          <w:rFonts w:ascii="Times New Roman" w:hAnsi="Times New Roman" w:cs="Times New Roman"/>
        </w:rPr>
        <w:t xml:space="preserve"> </w:t>
      </w:r>
      <w:proofErr w:type="spellStart"/>
      <w:r w:rsidRPr="000526EF">
        <w:rPr>
          <w:rFonts w:ascii="Times New Roman" w:hAnsi="Times New Roman" w:cs="Times New Roman"/>
        </w:rPr>
        <w:t>en</w:t>
      </w:r>
      <w:proofErr w:type="spellEnd"/>
      <w:r w:rsidRPr="000526EF">
        <w:rPr>
          <w:rFonts w:ascii="Times New Roman" w:hAnsi="Times New Roman" w:cs="Times New Roman"/>
        </w:rPr>
        <w:t xml:space="preserve"> </w:t>
      </w:r>
      <w:proofErr w:type="spellStart"/>
      <w:r w:rsidRPr="000526EF">
        <w:rPr>
          <w:rFonts w:ascii="Times New Roman" w:hAnsi="Times New Roman" w:cs="Times New Roman"/>
        </w:rPr>
        <w:t>estudios</w:t>
      </w:r>
      <w:proofErr w:type="spellEnd"/>
      <w:r w:rsidRPr="000526EF">
        <w:rPr>
          <w:rFonts w:ascii="Times New Roman" w:hAnsi="Times New Roman" w:cs="Times New Roman"/>
        </w:rPr>
        <w:t xml:space="preserve"> </w:t>
      </w:r>
      <w:proofErr w:type="spellStart"/>
      <w:r w:rsidRPr="000526EF">
        <w:rPr>
          <w:rFonts w:ascii="Times New Roman" w:hAnsi="Times New Roman" w:cs="Times New Roman"/>
        </w:rPr>
        <w:t>clínicos</w:t>
      </w:r>
      <w:proofErr w:type="spellEnd"/>
    </w:p>
    <w:p w14:paraId="784E10D3" w14:textId="77777777" w:rsidR="00AB3E0C" w:rsidRPr="000526EF" w:rsidRDefault="00AB3E0C" w:rsidP="00AB3E0C">
      <w:pPr>
        <w:pStyle w:val="Subttulo"/>
        <w:rPr>
          <w:rFonts w:ascii="Times New Roman" w:hAnsi="Times New Roman" w:cs="Times New Roman"/>
        </w:rPr>
      </w:pPr>
      <w:r w:rsidRPr="000526EF">
        <w:rPr>
          <w:rFonts w:ascii="Times New Roman" w:hAnsi="Times New Roman" w:cs="Times New Roman"/>
        </w:rPr>
        <w:t xml:space="preserve">Como </w:t>
      </w:r>
      <w:proofErr w:type="spellStart"/>
      <w:r w:rsidRPr="000526EF">
        <w:rPr>
          <w:rFonts w:ascii="Times New Roman" w:hAnsi="Times New Roman" w:cs="Times New Roman"/>
        </w:rPr>
        <w:t>investigador</w:t>
      </w:r>
      <w:proofErr w:type="spellEnd"/>
      <w:r w:rsidRPr="000526EF">
        <w:rPr>
          <w:rFonts w:ascii="Times New Roman" w:hAnsi="Times New Roman" w:cs="Times New Roman"/>
        </w:rPr>
        <w:t xml:space="preserve"> principal</w:t>
      </w:r>
    </w:p>
    <w:tbl>
      <w:tblPr>
        <w:tblStyle w:val="CVDetails"/>
        <w:tblW w:w="5000" w:type="pct"/>
        <w:tblLook w:val="04A0" w:firstRow="1" w:lastRow="0" w:firstColumn="1" w:lastColumn="0" w:noHBand="0" w:noVBand="1"/>
      </w:tblPr>
      <w:tblGrid>
        <w:gridCol w:w="6391"/>
        <w:gridCol w:w="359"/>
        <w:gridCol w:w="2610"/>
      </w:tblGrid>
      <w:tr w:rsidR="009F6237" w:rsidRPr="000526EF" w14:paraId="0A1C282F" w14:textId="77777777">
        <w:tc>
          <w:tcPr>
            <w:tcW w:w="3414" w:type="pct"/>
          </w:tcPr>
          <w:p w14:paraId="5491D45D" w14:textId="753E4C9E" w:rsidR="009F6237" w:rsidRPr="000526EF" w:rsidRDefault="009F6237">
            <w:pPr>
              <w:pStyle w:val="Listaconvietas"/>
              <w:rPr>
                <w:rFonts w:eastAsia="Calibri"/>
                <w:lang w:val="es-ES"/>
              </w:rPr>
            </w:pPr>
            <w:r w:rsidRPr="000526EF">
              <w:rPr>
                <w:color w:val="000000" w:themeColor="text1"/>
                <w:lang w:val="es-CR"/>
              </w:rPr>
              <w:t xml:space="preserve">Estudio abierto, multicéntrico y de continuación para evaluar la seguridad a largo plazo en pacientes con síndrome de Cushing endógeno que finalizaron un estudio previo patrocinado por Novartis con </w:t>
            </w:r>
            <w:proofErr w:type="spellStart"/>
            <w:r w:rsidRPr="000526EF">
              <w:rPr>
                <w:color w:val="000000" w:themeColor="text1"/>
                <w:lang w:val="es-CR"/>
              </w:rPr>
              <w:t>osilodrostat</w:t>
            </w:r>
            <w:proofErr w:type="spellEnd"/>
            <w:r w:rsidRPr="000526EF">
              <w:rPr>
                <w:color w:val="000000" w:themeColor="text1"/>
                <w:lang w:val="es-CR"/>
              </w:rPr>
              <w:t xml:space="preserve"> (LCI699) y que a juicio del investigador, se benefician del tratamiento continuado con </w:t>
            </w:r>
            <w:proofErr w:type="spellStart"/>
            <w:r w:rsidRPr="000526EF">
              <w:rPr>
                <w:color w:val="000000" w:themeColor="text1"/>
                <w:lang w:val="es-CR"/>
              </w:rPr>
              <w:t>osilodrostat</w:t>
            </w:r>
            <w:proofErr w:type="spellEnd"/>
          </w:p>
        </w:tc>
        <w:tc>
          <w:tcPr>
            <w:tcW w:w="192" w:type="pct"/>
          </w:tcPr>
          <w:p w14:paraId="798CC7EE" w14:textId="77777777" w:rsidR="009F6237" w:rsidRPr="000526EF" w:rsidRDefault="009F6237">
            <w:pPr>
              <w:rPr>
                <w:lang w:val="es-ES"/>
              </w:rPr>
            </w:pPr>
          </w:p>
        </w:tc>
        <w:tc>
          <w:tcPr>
            <w:tcW w:w="1394" w:type="pct"/>
          </w:tcPr>
          <w:p w14:paraId="28DEE5A1" w14:textId="3DDC1176" w:rsidR="009F6237" w:rsidRPr="000526EF" w:rsidRDefault="009F6237">
            <w:pPr>
              <w:pStyle w:val="Fecha"/>
              <w:rPr>
                <w:lang w:val="es-ES"/>
              </w:rPr>
            </w:pPr>
            <w:r w:rsidRPr="000526EF">
              <w:rPr>
                <w:lang w:val="es-ES"/>
              </w:rPr>
              <w:t>2021</w:t>
            </w:r>
          </w:p>
        </w:tc>
      </w:tr>
      <w:tr w:rsidR="005008E2" w:rsidRPr="000526EF" w14:paraId="034B19CD" w14:textId="77777777">
        <w:tc>
          <w:tcPr>
            <w:tcW w:w="3414" w:type="pct"/>
          </w:tcPr>
          <w:p w14:paraId="6BC6687A" w14:textId="20E4D031" w:rsidR="005008E2" w:rsidRPr="000526EF" w:rsidRDefault="005008E2">
            <w:pPr>
              <w:pStyle w:val="Listaconvietas"/>
              <w:rPr>
                <w:rFonts w:eastAsia="Calibri"/>
              </w:rPr>
            </w:pPr>
            <w:r w:rsidRPr="000526EF">
              <w:rPr>
                <w:rFonts w:eastAsia="Calibri"/>
              </w:rPr>
              <w:t xml:space="preserve">Efficacy and safety evaluation of </w:t>
            </w:r>
            <w:proofErr w:type="spellStart"/>
            <w:r w:rsidRPr="000526EF">
              <w:rPr>
                <w:rFonts w:eastAsia="Calibri"/>
              </w:rPr>
              <w:t>osilodrostat</w:t>
            </w:r>
            <w:proofErr w:type="spellEnd"/>
            <w:r w:rsidRPr="000526EF">
              <w:rPr>
                <w:rFonts w:eastAsia="Calibri"/>
              </w:rPr>
              <w:t xml:space="preserve"> in Cushing’s Disease</w:t>
            </w:r>
            <w:r w:rsidR="008A0468" w:rsidRPr="000526EF">
              <w:rPr>
                <w:rFonts w:eastAsia="Calibri"/>
              </w:rPr>
              <w:t xml:space="preserve"> (LINC-4)</w:t>
            </w:r>
          </w:p>
        </w:tc>
        <w:tc>
          <w:tcPr>
            <w:tcW w:w="192" w:type="pct"/>
          </w:tcPr>
          <w:p w14:paraId="35A309C8" w14:textId="77777777" w:rsidR="005008E2" w:rsidRPr="000526EF" w:rsidRDefault="005008E2"/>
        </w:tc>
        <w:tc>
          <w:tcPr>
            <w:tcW w:w="1394" w:type="pct"/>
          </w:tcPr>
          <w:p w14:paraId="4ABB0211" w14:textId="41B09EC9" w:rsidR="005008E2" w:rsidRPr="000526EF" w:rsidRDefault="005008E2">
            <w:pPr>
              <w:pStyle w:val="Fecha"/>
            </w:pPr>
            <w:r w:rsidRPr="000526EF">
              <w:t>2017</w:t>
            </w:r>
          </w:p>
        </w:tc>
      </w:tr>
      <w:tr w:rsidR="00D03855" w:rsidRPr="000526EF" w14:paraId="23C6F31D" w14:textId="77777777">
        <w:tc>
          <w:tcPr>
            <w:tcW w:w="3414" w:type="pct"/>
          </w:tcPr>
          <w:p w14:paraId="22A14417" w14:textId="0632150C" w:rsidR="00D03855" w:rsidRPr="000526EF" w:rsidRDefault="00D03855">
            <w:pPr>
              <w:pStyle w:val="Listaconvietas"/>
            </w:pPr>
            <w:r w:rsidRPr="000526EF">
              <w:rPr>
                <w:rFonts w:eastAsia="Calibri"/>
              </w:rPr>
              <w:t xml:space="preserve">DISCOVER: </w:t>
            </w:r>
            <w:proofErr w:type="spellStart"/>
            <w:r w:rsidRPr="000526EF">
              <w:rPr>
                <w:rFonts w:eastAsia="Calibri"/>
              </w:rPr>
              <w:t>DISCOVERing</w:t>
            </w:r>
            <w:proofErr w:type="spellEnd"/>
            <w:r w:rsidRPr="000526EF">
              <w:rPr>
                <w:rFonts w:eastAsia="Calibri"/>
              </w:rPr>
              <w:t xml:space="preserve"> Treatment Reality of Type 2 Diabetes in Real World Settings. (</w:t>
            </w:r>
            <w:proofErr w:type="spellStart"/>
            <w:r w:rsidRPr="000526EF">
              <w:rPr>
                <w:rFonts w:eastAsia="Calibri"/>
              </w:rPr>
              <w:t>Coordinador</w:t>
            </w:r>
            <w:proofErr w:type="spellEnd"/>
            <w:r w:rsidRPr="000526EF">
              <w:rPr>
                <w:rFonts w:eastAsia="Calibri"/>
              </w:rPr>
              <w:t xml:space="preserve"> </w:t>
            </w:r>
            <w:proofErr w:type="gramStart"/>
            <w:r w:rsidRPr="000526EF">
              <w:rPr>
                <w:rFonts w:eastAsia="Calibri"/>
              </w:rPr>
              <w:t>para Centro</w:t>
            </w:r>
            <w:proofErr w:type="gramEnd"/>
            <w:r w:rsidRPr="000526EF">
              <w:rPr>
                <w:rFonts w:eastAsia="Calibri"/>
              </w:rPr>
              <w:t xml:space="preserve"> América)</w:t>
            </w:r>
          </w:p>
        </w:tc>
        <w:tc>
          <w:tcPr>
            <w:tcW w:w="192" w:type="pct"/>
          </w:tcPr>
          <w:p w14:paraId="1FBDF5EE" w14:textId="77777777" w:rsidR="00D03855" w:rsidRPr="000526EF" w:rsidRDefault="00D03855"/>
        </w:tc>
        <w:tc>
          <w:tcPr>
            <w:tcW w:w="1394" w:type="pct"/>
          </w:tcPr>
          <w:p w14:paraId="5590818D" w14:textId="4A5E1991" w:rsidR="00D03855" w:rsidRPr="000526EF" w:rsidRDefault="00D03855">
            <w:pPr>
              <w:pStyle w:val="Fecha"/>
            </w:pPr>
            <w:r w:rsidRPr="000526EF">
              <w:t>2015</w:t>
            </w:r>
          </w:p>
        </w:tc>
      </w:tr>
      <w:tr w:rsidR="00DA2869" w:rsidRPr="000526EF" w14:paraId="6B6C320B" w14:textId="77777777">
        <w:sdt>
          <w:sdtPr>
            <w:id w:val="17159767"/>
            <w:placeholder>
              <w:docPart w:val="E63565B6E50E5849B7288643475C3DB1"/>
            </w:placeholder>
          </w:sdtPr>
          <w:sdtContent>
            <w:tc>
              <w:tcPr>
                <w:tcW w:w="3414" w:type="pct"/>
              </w:tcPr>
              <w:p w14:paraId="65E86915" w14:textId="77777777" w:rsidR="00DA2869" w:rsidRPr="000526EF" w:rsidRDefault="00AB3E0C">
                <w:pPr>
                  <w:pStyle w:val="Listaconvietas"/>
                </w:pPr>
                <w:r w:rsidRPr="000526EF">
                  <w:t>A multicenter, double blind, placebo controlled randomiz</w:t>
                </w:r>
                <w:r w:rsidR="00A26714" w:rsidRPr="000526EF">
                  <w:t xml:space="preserve">ed study of the efficacy and </w:t>
                </w:r>
                <w:r w:rsidRPr="000526EF">
                  <w:t>safety of two rimonabant/metformin combinations for r</w:t>
                </w:r>
                <w:r w:rsidR="00A26714" w:rsidRPr="000526EF">
                  <w:t xml:space="preserve">educing A1C in the treatment </w:t>
                </w:r>
                <w:r w:rsidRPr="000526EF">
                  <w:t>of patients with type 2 diabetes mellitus who are not on current drug therapy.</w:t>
                </w:r>
              </w:p>
            </w:tc>
          </w:sdtContent>
        </w:sdt>
        <w:tc>
          <w:tcPr>
            <w:tcW w:w="192" w:type="pct"/>
          </w:tcPr>
          <w:p w14:paraId="20144357" w14:textId="77777777" w:rsidR="00DA2869" w:rsidRPr="000526EF" w:rsidRDefault="00DA2869"/>
        </w:tc>
        <w:tc>
          <w:tcPr>
            <w:tcW w:w="1394" w:type="pct"/>
          </w:tcPr>
          <w:p w14:paraId="44682BFC" w14:textId="77777777" w:rsidR="00DA2869" w:rsidRPr="000526EF" w:rsidRDefault="00AB3E0C">
            <w:pPr>
              <w:pStyle w:val="Fecha"/>
            </w:pPr>
            <w:r w:rsidRPr="000526EF">
              <w:t>2008</w:t>
            </w:r>
          </w:p>
        </w:tc>
      </w:tr>
      <w:tr w:rsidR="00DA2869" w:rsidRPr="000526EF" w14:paraId="5329579A" w14:textId="77777777">
        <w:sdt>
          <w:sdtPr>
            <w:id w:val="17159680"/>
            <w:placeholder>
              <w:docPart w:val="B69B2BC52982CF448EECE62EF404A5EA"/>
            </w:placeholder>
          </w:sdtPr>
          <w:sdtContent>
            <w:tc>
              <w:tcPr>
                <w:tcW w:w="3414" w:type="pct"/>
              </w:tcPr>
              <w:p w14:paraId="30C8C57C" w14:textId="77777777" w:rsidR="00DA2869" w:rsidRPr="000526EF" w:rsidRDefault="00A26714">
                <w:pPr>
                  <w:pStyle w:val="Listaconvietas"/>
                </w:pPr>
                <w:r w:rsidRPr="000526EF">
                  <w:rPr>
                    <w:kern w:val="28"/>
                  </w:rPr>
                  <w:t xml:space="preserve">A multicenter, randomized, double blind clinical trial to evaluate the safety and tolerability of 24 weeks treatment with vildagliptin (50 mg </w:t>
                </w:r>
                <w:proofErr w:type="spellStart"/>
                <w:r w:rsidRPr="000526EF">
                  <w:rPr>
                    <w:kern w:val="28"/>
                  </w:rPr>
                  <w:t>qd</w:t>
                </w:r>
                <w:proofErr w:type="spellEnd"/>
                <w:r w:rsidRPr="000526EF">
                  <w:rPr>
                    <w:kern w:val="28"/>
                  </w:rPr>
                  <w:t xml:space="preserve"> or 100 mg </w:t>
                </w:r>
                <w:proofErr w:type="spellStart"/>
                <w:r w:rsidRPr="000526EF">
                  <w:rPr>
                    <w:kern w:val="28"/>
                  </w:rPr>
                  <w:t>qd</w:t>
                </w:r>
                <w:proofErr w:type="spellEnd"/>
                <w:r w:rsidRPr="000526EF">
                  <w:rPr>
                    <w:kern w:val="28"/>
                  </w:rPr>
                  <w:t>) versus placebo in patients with type 2 diabetes and moderate renal insufficiency</w:t>
                </w:r>
              </w:p>
            </w:tc>
          </w:sdtContent>
        </w:sdt>
        <w:tc>
          <w:tcPr>
            <w:tcW w:w="192" w:type="pct"/>
          </w:tcPr>
          <w:p w14:paraId="214CF8B2" w14:textId="77777777" w:rsidR="00DA2869" w:rsidRPr="000526EF" w:rsidRDefault="00DA2869"/>
        </w:tc>
        <w:tc>
          <w:tcPr>
            <w:tcW w:w="1394" w:type="pct"/>
          </w:tcPr>
          <w:p w14:paraId="20ED858E" w14:textId="77777777" w:rsidR="00DA2869" w:rsidRPr="000526EF" w:rsidRDefault="00A26714">
            <w:pPr>
              <w:pStyle w:val="Fecha"/>
            </w:pPr>
            <w:r w:rsidRPr="000526EF">
              <w:t>2007</w:t>
            </w:r>
          </w:p>
        </w:tc>
      </w:tr>
      <w:tr w:rsidR="00DA2869" w:rsidRPr="000526EF" w14:paraId="296A4675" w14:textId="77777777">
        <w:sdt>
          <w:sdtPr>
            <w:id w:val="17159681"/>
            <w:placeholder>
              <w:docPart w:val="75E4AEEFE467AB4BB420C838A185BA3A"/>
            </w:placeholder>
          </w:sdtPr>
          <w:sdtContent>
            <w:tc>
              <w:tcPr>
                <w:tcW w:w="3414" w:type="pct"/>
              </w:tcPr>
              <w:p w14:paraId="74127F91" w14:textId="4F6B47FC" w:rsidR="00DA2869" w:rsidRPr="00ED7D9A" w:rsidRDefault="00A26714">
                <w:pPr>
                  <w:pStyle w:val="Listaconvietas"/>
                  <w:rPr>
                    <w:lang w:val="es-ES"/>
                  </w:rPr>
                </w:pPr>
                <w:r w:rsidRPr="000526EF">
                  <w:rPr>
                    <w:kern w:val="28"/>
                    <w:lang w:val="es-ES"/>
                  </w:rPr>
                  <w:t xml:space="preserve">Estudio de rango de dosis diaria única de GSK189075 versus placebo en el tratamiento de la diabetes mellitus tipo 2 sin exposición previa al tratamiento. </w:t>
                </w:r>
                <w:r w:rsidRPr="00ED7D9A">
                  <w:rPr>
                    <w:kern w:val="28"/>
                    <w:lang w:val="es-ES"/>
                  </w:rPr>
                  <w:t>Protocolo KG2110375</w:t>
                </w:r>
              </w:p>
            </w:tc>
          </w:sdtContent>
        </w:sdt>
        <w:tc>
          <w:tcPr>
            <w:tcW w:w="192" w:type="pct"/>
          </w:tcPr>
          <w:p w14:paraId="04B4C89A" w14:textId="77777777" w:rsidR="00DA2869" w:rsidRPr="00ED7D9A" w:rsidRDefault="00DA2869">
            <w:pPr>
              <w:rPr>
                <w:lang w:val="es-ES"/>
              </w:rPr>
            </w:pPr>
          </w:p>
        </w:tc>
        <w:tc>
          <w:tcPr>
            <w:tcW w:w="1394" w:type="pct"/>
          </w:tcPr>
          <w:p w14:paraId="26807737" w14:textId="77777777" w:rsidR="00DA2869" w:rsidRPr="000526EF" w:rsidRDefault="00A26714">
            <w:pPr>
              <w:pStyle w:val="Fecha"/>
            </w:pPr>
            <w:r w:rsidRPr="000526EF">
              <w:t>2007</w:t>
            </w:r>
          </w:p>
        </w:tc>
      </w:tr>
      <w:tr w:rsidR="00DA2869" w:rsidRPr="000526EF" w14:paraId="65099A42" w14:textId="77777777">
        <w:sdt>
          <w:sdtPr>
            <w:id w:val="17159682"/>
            <w:placeholder>
              <w:docPart w:val="7980CDCB715AAC40996488C72F4C77E3"/>
            </w:placeholder>
          </w:sdtPr>
          <w:sdtContent>
            <w:tc>
              <w:tcPr>
                <w:tcW w:w="3414" w:type="pct"/>
              </w:tcPr>
              <w:p w14:paraId="6D1DC94C" w14:textId="77777777" w:rsidR="00DA2869" w:rsidRPr="000526EF" w:rsidRDefault="00A26714" w:rsidP="00A26714">
                <w:pPr>
                  <w:pStyle w:val="Prrafodelista"/>
                  <w:widowControl w:val="0"/>
                  <w:numPr>
                    <w:ilvl w:val="0"/>
                    <w:numId w:val="11"/>
                  </w:numPr>
                  <w:ind w:left="142" w:hanging="142"/>
                  <w:rPr>
                    <w:lang w:val="es-CR"/>
                  </w:rPr>
                </w:pPr>
                <w:r w:rsidRPr="000526EF">
                  <w:rPr>
                    <w:lang w:val="es-CR"/>
                  </w:rPr>
                  <w:t xml:space="preserve">Estudio </w:t>
                </w:r>
                <w:r w:rsidRPr="000526EF">
                  <w:rPr>
                    <w:kern w:val="28"/>
                    <w:lang w:val="es-ES"/>
                  </w:rPr>
                  <w:t xml:space="preserve">de Rango de Dosis de GSK189075 Versus Placebo en el Tratamiento de Sujetos con Diabetes Mellitus Tipo 2 sin Tratamiento Previo </w:t>
                </w:r>
              </w:p>
            </w:tc>
          </w:sdtContent>
        </w:sdt>
        <w:tc>
          <w:tcPr>
            <w:tcW w:w="192" w:type="pct"/>
          </w:tcPr>
          <w:p w14:paraId="2AC05DCD" w14:textId="77777777" w:rsidR="00DA2869" w:rsidRPr="000526EF" w:rsidRDefault="00DA2869">
            <w:pPr>
              <w:rPr>
                <w:lang w:val="es-ES"/>
              </w:rPr>
            </w:pPr>
          </w:p>
        </w:tc>
        <w:tc>
          <w:tcPr>
            <w:tcW w:w="1394" w:type="pct"/>
          </w:tcPr>
          <w:p w14:paraId="30DB383F" w14:textId="77777777" w:rsidR="00DA2869" w:rsidRPr="000526EF" w:rsidRDefault="00A26714">
            <w:pPr>
              <w:pStyle w:val="Fecha"/>
            </w:pPr>
            <w:r w:rsidRPr="000526EF">
              <w:t>2007</w:t>
            </w:r>
          </w:p>
        </w:tc>
      </w:tr>
      <w:tr w:rsidR="00A26714" w:rsidRPr="000526EF" w14:paraId="5A10AAC5" w14:textId="77777777">
        <w:tc>
          <w:tcPr>
            <w:tcW w:w="3414" w:type="pct"/>
          </w:tcPr>
          <w:p w14:paraId="3C6FB9DB" w14:textId="77777777" w:rsidR="00A26714" w:rsidRPr="000526EF" w:rsidRDefault="00A26714" w:rsidP="00A26714">
            <w:pPr>
              <w:pStyle w:val="Prrafodelista"/>
              <w:widowControl w:val="0"/>
              <w:numPr>
                <w:ilvl w:val="0"/>
                <w:numId w:val="11"/>
              </w:numPr>
              <w:ind w:left="142" w:hanging="142"/>
            </w:pPr>
            <w:r w:rsidRPr="000526EF">
              <w:t xml:space="preserve">A </w:t>
            </w:r>
            <w:proofErr w:type="spellStart"/>
            <w:r w:rsidRPr="000526EF">
              <w:t>Randomised</w:t>
            </w:r>
            <w:proofErr w:type="spellEnd"/>
            <w:r w:rsidRPr="000526EF">
              <w:t xml:space="preserve">, Double Blind, Placebo Controlled, Parallel Group Study to Assess the Effect of the Endothelin Receptor Antagonist </w:t>
            </w:r>
            <w:proofErr w:type="spellStart"/>
            <w:r w:rsidRPr="000526EF">
              <w:t>Avosentan</w:t>
            </w:r>
            <w:proofErr w:type="spellEnd"/>
            <w:r w:rsidRPr="000526EF">
              <w:t xml:space="preserve"> on Time to Doubling of Serum Creatinine, End Stage Renal Disease or Death in Patients </w:t>
            </w:r>
            <w:proofErr w:type="gramStart"/>
            <w:r w:rsidRPr="000526EF">
              <w:t>With</w:t>
            </w:r>
            <w:proofErr w:type="gramEnd"/>
            <w:r w:rsidRPr="000526EF">
              <w:t xml:space="preserve"> Type 2 Diabetes Mellitus and Diabetic </w:t>
            </w:r>
            <w:proofErr w:type="gramStart"/>
            <w:r w:rsidRPr="000526EF">
              <w:t>Nephropathy  (</w:t>
            </w:r>
            <w:proofErr w:type="gramEnd"/>
            <w:r w:rsidRPr="000526EF">
              <w:t>ASCEND trial)</w:t>
            </w:r>
          </w:p>
          <w:p w14:paraId="2539E545" w14:textId="77777777" w:rsidR="00A26714" w:rsidRPr="000526EF" w:rsidRDefault="00A26714" w:rsidP="00A26714">
            <w:pPr>
              <w:pStyle w:val="Prrafodelista"/>
              <w:widowControl w:val="0"/>
              <w:ind w:left="142"/>
            </w:pPr>
          </w:p>
        </w:tc>
        <w:tc>
          <w:tcPr>
            <w:tcW w:w="192" w:type="pct"/>
          </w:tcPr>
          <w:p w14:paraId="391D5252" w14:textId="77777777" w:rsidR="00A26714" w:rsidRPr="000526EF" w:rsidRDefault="00A26714"/>
        </w:tc>
        <w:tc>
          <w:tcPr>
            <w:tcW w:w="1394" w:type="pct"/>
          </w:tcPr>
          <w:p w14:paraId="34EBEDDB" w14:textId="77777777" w:rsidR="00A26714" w:rsidRPr="000526EF" w:rsidRDefault="00A26714">
            <w:pPr>
              <w:pStyle w:val="Fecha"/>
            </w:pPr>
            <w:r w:rsidRPr="000526EF">
              <w:t>2006</w:t>
            </w:r>
          </w:p>
        </w:tc>
      </w:tr>
      <w:tr w:rsidR="00A26714" w:rsidRPr="000526EF" w14:paraId="5BE9F7C6" w14:textId="77777777">
        <w:tc>
          <w:tcPr>
            <w:tcW w:w="3414" w:type="pct"/>
          </w:tcPr>
          <w:p w14:paraId="4C743AF5" w14:textId="77777777" w:rsidR="00A26714" w:rsidRPr="000526EF" w:rsidRDefault="00A26714" w:rsidP="00A26714">
            <w:pPr>
              <w:pStyle w:val="Subttulo"/>
              <w:rPr>
                <w:rFonts w:ascii="Times New Roman" w:hAnsi="Times New Roman" w:cs="Times New Roman"/>
              </w:rPr>
            </w:pPr>
            <w:r w:rsidRPr="000526EF">
              <w:rPr>
                <w:rFonts w:ascii="Times New Roman" w:hAnsi="Times New Roman" w:cs="Times New Roman"/>
              </w:rPr>
              <w:t xml:space="preserve">Como </w:t>
            </w:r>
            <w:proofErr w:type="spellStart"/>
            <w:r w:rsidRPr="000526EF">
              <w:rPr>
                <w:rFonts w:ascii="Times New Roman" w:hAnsi="Times New Roman" w:cs="Times New Roman"/>
              </w:rPr>
              <w:t>subinvestigador</w:t>
            </w:r>
            <w:proofErr w:type="spellEnd"/>
          </w:p>
        </w:tc>
        <w:tc>
          <w:tcPr>
            <w:tcW w:w="192" w:type="pct"/>
          </w:tcPr>
          <w:p w14:paraId="2206985B" w14:textId="77777777" w:rsidR="00A26714" w:rsidRPr="000526EF" w:rsidRDefault="00A26714"/>
        </w:tc>
        <w:tc>
          <w:tcPr>
            <w:tcW w:w="1394" w:type="pct"/>
          </w:tcPr>
          <w:p w14:paraId="720F9C3E" w14:textId="77777777" w:rsidR="00A26714" w:rsidRPr="000526EF" w:rsidRDefault="00A26714">
            <w:pPr>
              <w:pStyle w:val="Fecha"/>
            </w:pPr>
          </w:p>
        </w:tc>
      </w:tr>
      <w:tr w:rsidR="00A26714" w:rsidRPr="000526EF" w14:paraId="50F3A9FE" w14:textId="77777777">
        <w:tc>
          <w:tcPr>
            <w:tcW w:w="3414" w:type="pct"/>
          </w:tcPr>
          <w:p w14:paraId="39D34D82" w14:textId="77777777" w:rsidR="00A26714" w:rsidRPr="000526EF" w:rsidRDefault="00A26714" w:rsidP="00A26714">
            <w:pPr>
              <w:pStyle w:val="Prrafodelista"/>
              <w:numPr>
                <w:ilvl w:val="0"/>
                <w:numId w:val="11"/>
              </w:numPr>
              <w:ind w:left="142" w:hanging="142"/>
            </w:pPr>
            <w:r w:rsidRPr="000526EF">
              <w:t>A multicenter, Randomized, Double-Blind Study of the Co-Administration of Sitagliptin and Pioglitazone in Patients with Type 2 Diabetes Who Have Inadequate Glycemic Control</w:t>
            </w:r>
          </w:p>
        </w:tc>
        <w:tc>
          <w:tcPr>
            <w:tcW w:w="192" w:type="pct"/>
          </w:tcPr>
          <w:p w14:paraId="7A514140" w14:textId="77777777" w:rsidR="00A26714" w:rsidRPr="000526EF" w:rsidRDefault="00A26714"/>
        </w:tc>
        <w:tc>
          <w:tcPr>
            <w:tcW w:w="1394" w:type="pct"/>
          </w:tcPr>
          <w:p w14:paraId="1A4129F7" w14:textId="77777777" w:rsidR="00A26714" w:rsidRPr="000526EF" w:rsidRDefault="00A26714">
            <w:pPr>
              <w:pStyle w:val="Fecha"/>
            </w:pPr>
            <w:r w:rsidRPr="000526EF">
              <w:t>2009</w:t>
            </w:r>
          </w:p>
        </w:tc>
      </w:tr>
      <w:tr w:rsidR="00A26714" w:rsidRPr="000526EF" w14:paraId="17CAF4DE" w14:textId="77777777">
        <w:tc>
          <w:tcPr>
            <w:tcW w:w="3414" w:type="pct"/>
          </w:tcPr>
          <w:p w14:paraId="2ECD5722" w14:textId="77777777" w:rsidR="00A26714" w:rsidRPr="004F5F8B" w:rsidRDefault="00A26714" w:rsidP="00A26714">
            <w:pPr>
              <w:pStyle w:val="Prrafodelista"/>
              <w:numPr>
                <w:ilvl w:val="0"/>
                <w:numId w:val="11"/>
              </w:numPr>
              <w:ind w:left="142" w:hanging="142"/>
              <w:rPr>
                <w:lang w:val="es-ES"/>
              </w:rPr>
            </w:pPr>
            <w:r w:rsidRPr="000526EF">
              <w:rPr>
                <w:kern w:val="28"/>
                <w:lang w:val="es-CR"/>
              </w:rPr>
              <w:t xml:space="preserve">Un Estudio Clínico de Fase III, </w:t>
            </w:r>
            <w:proofErr w:type="spellStart"/>
            <w:r w:rsidRPr="000526EF">
              <w:rPr>
                <w:kern w:val="28"/>
                <w:lang w:val="es-CR"/>
              </w:rPr>
              <w:t>Randomizado</w:t>
            </w:r>
            <w:proofErr w:type="spellEnd"/>
            <w:r w:rsidRPr="000526EF">
              <w:rPr>
                <w:kern w:val="28"/>
                <w:lang w:val="es-CR"/>
              </w:rPr>
              <w:t>, Controlado con Comparador Activo (</w:t>
            </w:r>
            <w:proofErr w:type="spellStart"/>
            <w:r w:rsidRPr="000526EF">
              <w:rPr>
                <w:kern w:val="28"/>
                <w:lang w:val="es-CR"/>
              </w:rPr>
              <w:t>Pioglitazona</w:t>
            </w:r>
            <w:proofErr w:type="spellEnd"/>
            <w:r w:rsidRPr="000526EF">
              <w:rPr>
                <w:kern w:val="28"/>
                <w:lang w:val="es-CR"/>
              </w:rPr>
              <w:t xml:space="preserve">) para Estudiar la Eficacia y Seguridad de MK0431A (Una tableta a de Combinación Fija de </w:t>
            </w:r>
            <w:proofErr w:type="spellStart"/>
            <w:r w:rsidRPr="000526EF">
              <w:rPr>
                <w:kern w:val="28"/>
                <w:lang w:val="es-CR"/>
              </w:rPr>
              <w:t>Sitagliptina</w:t>
            </w:r>
            <w:proofErr w:type="spellEnd"/>
            <w:r w:rsidRPr="000526EF">
              <w:rPr>
                <w:kern w:val="28"/>
                <w:lang w:val="es-CR"/>
              </w:rPr>
              <w:t xml:space="preserve"> y Metformina de Dosis Fija) en Pacientes con Diabetes Mellitus Tipo 2</w:t>
            </w:r>
          </w:p>
        </w:tc>
        <w:tc>
          <w:tcPr>
            <w:tcW w:w="192" w:type="pct"/>
          </w:tcPr>
          <w:p w14:paraId="16946F5F" w14:textId="77777777" w:rsidR="00A26714" w:rsidRPr="000526EF" w:rsidRDefault="00A26714">
            <w:pPr>
              <w:rPr>
                <w:lang w:val="es-ES"/>
              </w:rPr>
            </w:pPr>
          </w:p>
        </w:tc>
        <w:tc>
          <w:tcPr>
            <w:tcW w:w="1394" w:type="pct"/>
          </w:tcPr>
          <w:p w14:paraId="578155F1" w14:textId="77777777" w:rsidR="00A26714" w:rsidRPr="000526EF" w:rsidRDefault="00A26714">
            <w:pPr>
              <w:pStyle w:val="Fecha"/>
            </w:pPr>
            <w:r w:rsidRPr="000526EF">
              <w:t>2008</w:t>
            </w:r>
          </w:p>
        </w:tc>
      </w:tr>
      <w:tr w:rsidR="00A26714" w:rsidRPr="000526EF" w14:paraId="1F3EE48F" w14:textId="77777777">
        <w:tc>
          <w:tcPr>
            <w:tcW w:w="3414" w:type="pct"/>
          </w:tcPr>
          <w:p w14:paraId="602094DB" w14:textId="77777777" w:rsidR="00A26714" w:rsidRPr="000526EF" w:rsidRDefault="00A26714" w:rsidP="00A26714">
            <w:pPr>
              <w:pStyle w:val="Prrafodelista"/>
              <w:numPr>
                <w:ilvl w:val="0"/>
                <w:numId w:val="11"/>
              </w:numPr>
              <w:ind w:left="142" w:hanging="142"/>
              <w:rPr>
                <w:kern w:val="28"/>
                <w:lang w:val="es-CR"/>
              </w:rPr>
            </w:pPr>
            <w:r w:rsidRPr="000526EF">
              <w:rPr>
                <w:kern w:val="28"/>
                <w:lang w:val="es-ES"/>
              </w:rPr>
              <w:lastRenderedPageBreak/>
              <w:t xml:space="preserve">Un Estudio de Fase III, Multicéntrico, en Doble Ciego, </w:t>
            </w:r>
            <w:proofErr w:type="spellStart"/>
            <w:r w:rsidRPr="000526EF">
              <w:rPr>
                <w:kern w:val="28"/>
                <w:lang w:val="es-ES"/>
              </w:rPr>
              <w:t>Randomizado</w:t>
            </w:r>
            <w:proofErr w:type="spellEnd"/>
            <w:r w:rsidRPr="000526EF">
              <w:rPr>
                <w:kern w:val="28"/>
                <w:lang w:val="es-ES"/>
              </w:rPr>
              <w:t xml:space="preserve"> para Evaluar la Seguridad y Eficacia de la Adición de </w:t>
            </w:r>
            <w:proofErr w:type="spellStart"/>
            <w:r w:rsidRPr="000526EF">
              <w:rPr>
                <w:kern w:val="28"/>
                <w:lang w:val="es-ES"/>
              </w:rPr>
              <w:t>Sitagliptina</w:t>
            </w:r>
            <w:proofErr w:type="spellEnd"/>
            <w:r w:rsidRPr="000526EF">
              <w:rPr>
                <w:kern w:val="28"/>
                <w:lang w:val="es-ES"/>
              </w:rPr>
              <w:t xml:space="preserve"> en Comparación con la Adición de Glimepirida en Pacientes con Diabetes Mellitus Tipo 2 y con Control Glucémico Inadecuado que Reciben Metformina</w:t>
            </w:r>
          </w:p>
        </w:tc>
        <w:tc>
          <w:tcPr>
            <w:tcW w:w="192" w:type="pct"/>
          </w:tcPr>
          <w:p w14:paraId="5CFB75D7" w14:textId="77777777" w:rsidR="00A26714" w:rsidRPr="000526EF" w:rsidRDefault="00A26714">
            <w:pPr>
              <w:rPr>
                <w:lang w:val="es-ES"/>
              </w:rPr>
            </w:pPr>
          </w:p>
        </w:tc>
        <w:tc>
          <w:tcPr>
            <w:tcW w:w="1394" w:type="pct"/>
          </w:tcPr>
          <w:p w14:paraId="35E4A29B" w14:textId="77777777" w:rsidR="00A26714" w:rsidRPr="000526EF" w:rsidRDefault="00A26714">
            <w:pPr>
              <w:pStyle w:val="Fecha"/>
            </w:pPr>
            <w:r w:rsidRPr="000526EF">
              <w:t>2008</w:t>
            </w:r>
          </w:p>
        </w:tc>
      </w:tr>
      <w:tr w:rsidR="00A26714" w:rsidRPr="000526EF" w14:paraId="0BDA567E" w14:textId="77777777">
        <w:tc>
          <w:tcPr>
            <w:tcW w:w="3414" w:type="pct"/>
          </w:tcPr>
          <w:p w14:paraId="4AD30A08" w14:textId="77777777" w:rsidR="00A26714" w:rsidRPr="000526EF" w:rsidRDefault="00A26714" w:rsidP="00A26714">
            <w:pPr>
              <w:pStyle w:val="Prrafodelista"/>
              <w:numPr>
                <w:ilvl w:val="0"/>
                <w:numId w:val="11"/>
              </w:numPr>
              <w:ind w:left="142" w:hanging="142"/>
              <w:rPr>
                <w:kern w:val="28"/>
                <w:lang w:val="es-ES"/>
              </w:rPr>
            </w:pPr>
            <w:r w:rsidRPr="000526EF">
              <w:rPr>
                <w:lang w:val="es-CR"/>
              </w:rPr>
              <w:t xml:space="preserve">Un estudio multicéntrico, </w:t>
            </w:r>
            <w:proofErr w:type="spellStart"/>
            <w:r w:rsidRPr="000526EF">
              <w:rPr>
                <w:lang w:val="es-CR"/>
              </w:rPr>
              <w:t>randomizado</w:t>
            </w:r>
            <w:proofErr w:type="spellEnd"/>
            <w:r w:rsidRPr="000526EF">
              <w:rPr>
                <w:lang w:val="es-CR"/>
              </w:rPr>
              <w:t>, doble ciego, cruzado para evaluar la eficacia en la alteración de los lípidos y la seguridad en la tableta de combinación con la coadministración de MK-0524B en comparación con la coadministración de MK-0524A + simvastatina en pacientes con hipercolesterolemia primaria y dislipidemia mixta.</w:t>
            </w:r>
          </w:p>
        </w:tc>
        <w:tc>
          <w:tcPr>
            <w:tcW w:w="192" w:type="pct"/>
          </w:tcPr>
          <w:p w14:paraId="1D34A4B5" w14:textId="77777777" w:rsidR="00A26714" w:rsidRPr="000526EF" w:rsidRDefault="00A26714">
            <w:pPr>
              <w:rPr>
                <w:lang w:val="es-ES"/>
              </w:rPr>
            </w:pPr>
          </w:p>
        </w:tc>
        <w:tc>
          <w:tcPr>
            <w:tcW w:w="1394" w:type="pct"/>
          </w:tcPr>
          <w:p w14:paraId="079F7864" w14:textId="77777777" w:rsidR="00A26714" w:rsidRPr="000526EF" w:rsidRDefault="00A26714">
            <w:pPr>
              <w:pStyle w:val="Fecha"/>
            </w:pPr>
            <w:r w:rsidRPr="000526EF">
              <w:t>2007</w:t>
            </w:r>
          </w:p>
        </w:tc>
      </w:tr>
      <w:tr w:rsidR="00A26714" w:rsidRPr="000526EF" w14:paraId="6451B433" w14:textId="77777777">
        <w:tc>
          <w:tcPr>
            <w:tcW w:w="3414" w:type="pct"/>
          </w:tcPr>
          <w:p w14:paraId="5234E229" w14:textId="52165C0D" w:rsidR="00A26714" w:rsidRPr="000526EF" w:rsidRDefault="00A26714" w:rsidP="00A26714">
            <w:pPr>
              <w:pStyle w:val="Prrafodelista"/>
              <w:widowControl w:val="0"/>
              <w:numPr>
                <w:ilvl w:val="0"/>
                <w:numId w:val="11"/>
              </w:numPr>
              <w:ind w:left="142" w:hanging="142"/>
            </w:pPr>
            <w:r w:rsidRPr="000526EF">
              <w:t xml:space="preserve">A multicenter, randomized, double blind, </w:t>
            </w:r>
            <w:proofErr w:type="spellStart"/>
            <w:r w:rsidRPr="000526EF">
              <w:t>tit</w:t>
            </w:r>
            <w:r w:rsidR="00E12C8B">
              <w:t>rH</w:t>
            </w:r>
            <w:r w:rsidRPr="000526EF">
              <w:t>ation</w:t>
            </w:r>
            <w:proofErr w:type="spellEnd"/>
            <w:r w:rsidRPr="000526EF">
              <w:t xml:space="preserve"> study to evaluate and compare the efficacy and safety of ezetimibe added on to atorvastatin 20 mg versus up titration to 40 mg in hypercholesterolemic patients at moderately high risk for coronary heart disease not adequately controlled on atorvastatin 20 mg. </w:t>
            </w:r>
            <w:r w:rsidRPr="00E12C8B">
              <w:t>(TEMPO trial)</w:t>
            </w:r>
          </w:p>
        </w:tc>
        <w:tc>
          <w:tcPr>
            <w:tcW w:w="192" w:type="pct"/>
          </w:tcPr>
          <w:p w14:paraId="51D5162F" w14:textId="77777777" w:rsidR="00A26714" w:rsidRPr="000526EF" w:rsidRDefault="00A26714"/>
        </w:tc>
        <w:tc>
          <w:tcPr>
            <w:tcW w:w="1394" w:type="pct"/>
          </w:tcPr>
          <w:p w14:paraId="76C0FA5D" w14:textId="77777777" w:rsidR="00A26714" w:rsidRPr="000526EF" w:rsidRDefault="00A26714">
            <w:pPr>
              <w:pStyle w:val="Fecha"/>
            </w:pPr>
            <w:r w:rsidRPr="000526EF">
              <w:t>2007</w:t>
            </w:r>
          </w:p>
        </w:tc>
      </w:tr>
      <w:tr w:rsidR="00A26714" w:rsidRPr="000526EF" w14:paraId="21F1FD8F" w14:textId="77777777">
        <w:tc>
          <w:tcPr>
            <w:tcW w:w="3414" w:type="pct"/>
          </w:tcPr>
          <w:p w14:paraId="2D7AF074" w14:textId="22DC3720" w:rsidR="00A26714" w:rsidRPr="000526EF" w:rsidRDefault="00A26714" w:rsidP="00A26714">
            <w:pPr>
              <w:pStyle w:val="Prrafodelista"/>
              <w:widowControl w:val="0"/>
              <w:numPr>
                <w:ilvl w:val="0"/>
                <w:numId w:val="11"/>
              </w:numPr>
              <w:ind w:left="142" w:hanging="142"/>
            </w:pPr>
            <w:r w:rsidRPr="000526EF">
              <w:t>A Multicenter, Randomized, Double-Blind, Double-</w:t>
            </w:r>
            <w:r w:rsidR="00177E3A" w:rsidRPr="000526EF">
              <w:t>Dummy, Parallel-Group, Placebo</w:t>
            </w:r>
            <w:r w:rsidRPr="000526EF">
              <w:t>-Controlled, Study To Evaluate Efficacy, Safety And Tolerability Of Oral GW677954 Capsules (2.5, 5, 10, 15 And 20 Mg Once A Day) As A Monotherapy (Diet and/or Exercise Treated) Or As An Add-On To Metformin For 16 Weeks Duration In Subjects With Type 2 Diabetes Mellitus</w:t>
            </w:r>
          </w:p>
        </w:tc>
        <w:tc>
          <w:tcPr>
            <w:tcW w:w="192" w:type="pct"/>
          </w:tcPr>
          <w:p w14:paraId="60676981" w14:textId="77777777" w:rsidR="00A26714" w:rsidRPr="000526EF" w:rsidRDefault="00A26714"/>
        </w:tc>
        <w:tc>
          <w:tcPr>
            <w:tcW w:w="1394" w:type="pct"/>
          </w:tcPr>
          <w:p w14:paraId="7A47721F" w14:textId="77777777" w:rsidR="00A26714" w:rsidRPr="000526EF" w:rsidRDefault="00A26714">
            <w:pPr>
              <w:pStyle w:val="Fecha"/>
            </w:pPr>
            <w:r w:rsidRPr="000526EF">
              <w:t>2006</w:t>
            </w:r>
          </w:p>
        </w:tc>
      </w:tr>
      <w:tr w:rsidR="00A26714" w:rsidRPr="000526EF" w14:paraId="5D62BEA9" w14:textId="77777777">
        <w:tc>
          <w:tcPr>
            <w:tcW w:w="3414" w:type="pct"/>
          </w:tcPr>
          <w:p w14:paraId="5B9918CF" w14:textId="77777777" w:rsidR="00A26714" w:rsidRPr="000526EF" w:rsidRDefault="00A26714" w:rsidP="00A26714">
            <w:pPr>
              <w:pStyle w:val="Prrafodelista"/>
              <w:widowControl w:val="0"/>
              <w:numPr>
                <w:ilvl w:val="0"/>
                <w:numId w:val="11"/>
              </w:numPr>
              <w:ind w:left="142" w:hanging="142"/>
            </w:pPr>
            <w:r w:rsidRPr="000526EF">
              <w:t xml:space="preserve">A Randomized, Double-Blind, Placebo Controlled, Multicenter, Phase 3 Study of Rosuvastatin (CRESTOR®) 20 mg in the Prevention of Cardiovascular Events Among Subjects </w:t>
            </w:r>
            <w:proofErr w:type="gramStart"/>
            <w:r w:rsidRPr="000526EF">
              <w:t>With</w:t>
            </w:r>
            <w:proofErr w:type="gramEnd"/>
            <w:r w:rsidRPr="000526EF">
              <w:t xml:space="preserve"> Low Levels of LDL Cholesterol &amp; Elevated Levels of C-Reactive Protein (</w:t>
            </w:r>
            <w:proofErr w:type="spellStart"/>
            <w:r w:rsidRPr="000526EF">
              <w:t>estudio</w:t>
            </w:r>
            <w:proofErr w:type="spellEnd"/>
            <w:r w:rsidRPr="000526EF">
              <w:t xml:space="preserve"> JUPITER) (</w:t>
            </w:r>
            <w:proofErr w:type="spellStart"/>
            <w:r w:rsidRPr="000526EF">
              <w:t>Ridker</w:t>
            </w:r>
            <w:proofErr w:type="spellEnd"/>
            <w:r w:rsidRPr="000526EF">
              <w:t xml:space="preserve"> PM et al. N Engl J Med. 2008;359(21):2195-207</w:t>
            </w:r>
          </w:p>
        </w:tc>
        <w:tc>
          <w:tcPr>
            <w:tcW w:w="192" w:type="pct"/>
          </w:tcPr>
          <w:p w14:paraId="1B59B071" w14:textId="77777777" w:rsidR="00A26714" w:rsidRPr="000526EF" w:rsidRDefault="00A26714"/>
        </w:tc>
        <w:tc>
          <w:tcPr>
            <w:tcW w:w="1394" w:type="pct"/>
          </w:tcPr>
          <w:p w14:paraId="5AD2A076" w14:textId="77777777" w:rsidR="00A26714" w:rsidRPr="000526EF" w:rsidRDefault="00A26714">
            <w:pPr>
              <w:pStyle w:val="Fecha"/>
            </w:pPr>
            <w:r w:rsidRPr="000526EF">
              <w:t>2006</w:t>
            </w:r>
          </w:p>
        </w:tc>
      </w:tr>
      <w:tr w:rsidR="00A26714" w:rsidRPr="000526EF" w14:paraId="0EF75C96" w14:textId="77777777">
        <w:tc>
          <w:tcPr>
            <w:tcW w:w="3414" w:type="pct"/>
          </w:tcPr>
          <w:p w14:paraId="30393389" w14:textId="77777777" w:rsidR="00A26714" w:rsidRPr="000526EF" w:rsidRDefault="00A26714" w:rsidP="00A26714">
            <w:pPr>
              <w:pStyle w:val="Prrafodelista"/>
              <w:widowControl w:val="0"/>
              <w:numPr>
                <w:ilvl w:val="0"/>
                <w:numId w:val="11"/>
              </w:numPr>
              <w:ind w:left="142" w:hanging="142"/>
            </w:pPr>
            <w:r w:rsidRPr="000526EF">
              <w:t>Efficacy and safety of the coadministration of ezetimibe/simvastatin with fenofibrate in patients with mixed hyperlipidemia. (</w:t>
            </w:r>
            <w:proofErr w:type="spellStart"/>
            <w:r w:rsidRPr="000526EF">
              <w:t>Farnier</w:t>
            </w:r>
            <w:proofErr w:type="spellEnd"/>
            <w:r w:rsidRPr="000526EF">
              <w:t xml:space="preserve"> M et al. Am Heart J. </w:t>
            </w:r>
            <w:proofErr w:type="gramStart"/>
            <w:r w:rsidRPr="000526EF">
              <w:t>2007;153:335</w:t>
            </w:r>
            <w:proofErr w:type="gramEnd"/>
            <w:r w:rsidRPr="000526EF">
              <w:t>.)</w:t>
            </w:r>
          </w:p>
        </w:tc>
        <w:tc>
          <w:tcPr>
            <w:tcW w:w="192" w:type="pct"/>
          </w:tcPr>
          <w:p w14:paraId="1D7AD5F4" w14:textId="77777777" w:rsidR="00A26714" w:rsidRPr="000526EF" w:rsidRDefault="00A26714"/>
        </w:tc>
        <w:tc>
          <w:tcPr>
            <w:tcW w:w="1394" w:type="pct"/>
          </w:tcPr>
          <w:p w14:paraId="0C6EBA8D" w14:textId="77777777" w:rsidR="00A26714" w:rsidRPr="000526EF" w:rsidRDefault="00A26714">
            <w:pPr>
              <w:pStyle w:val="Fecha"/>
            </w:pPr>
            <w:r w:rsidRPr="000526EF">
              <w:t>2005</w:t>
            </w:r>
          </w:p>
        </w:tc>
      </w:tr>
      <w:tr w:rsidR="00A26714" w:rsidRPr="000526EF" w14:paraId="5BAF9905" w14:textId="77777777">
        <w:tc>
          <w:tcPr>
            <w:tcW w:w="3414" w:type="pct"/>
          </w:tcPr>
          <w:p w14:paraId="42A7A429" w14:textId="77777777" w:rsidR="00A26714" w:rsidRPr="000526EF" w:rsidRDefault="00A26714" w:rsidP="00A26714">
            <w:pPr>
              <w:pStyle w:val="Prrafodelista"/>
              <w:widowControl w:val="0"/>
              <w:numPr>
                <w:ilvl w:val="0"/>
                <w:numId w:val="11"/>
              </w:numPr>
              <w:ind w:left="142" w:hanging="142"/>
            </w:pPr>
            <w:r w:rsidRPr="000526EF">
              <w:t xml:space="preserve">A Randomized, Double-Blind Study of the Effect of the DPP-IV Inhibitor BM18102 on HbA1c and Safety in Patients </w:t>
            </w:r>
            <w:proofErr w:type="gramStart"/>
            <w:r w:rsidRPr="000526EF">
              <w:t>With</w:t>
            </w:r>
            <w:proofErr w:type="gramEnd"/>
            <w:r w:rsidRPr="000526EF">
              <w:t xml:space="preserve"> Type 2 Diabetes</w:t>
            </w:r>
          </w:p>
        </w:tc>
        <w:tc>
          <w:tcPr>
            <w:tcW w:w="192" w:type="pct"/>
          </w:tcPr>
          <w:p w14:paraId="34517F2E" w14:textId="77777777" w:rsidR="00A26714" w:rsidRPr="000526EF" w:rsidRDefault="00A26714"/>
        </w:tc>
        <w:tc>
          <w:tcPr>
            <w:tcW w:w="1394" w:type="pct"/>
          </w:tcPr>
          <w:p w14:paraId="3588C9B9" w14:textId="77777777" w:rsidR="00A26714" w:rsidRPr="000526EF" w:rsidRDefault="00A26714">
            <w:pPr>
              <w:pStyle w:val="Fecha"/>
            </w:pPr>
            <w:r w:rsidRPr="000526EF">
              <w:t>2005</w:t>
            </w:r>
          </w:p>
        </w:tc>
      </w:tr>
      <w:tr w:rsidR="00A26714" w:rsidRPr="000526EF" w14:paraId="1E8CF409" w14:textId="77777777">
        <w:tc>
          <w:tcPr>
            <w:tcW w:w="3414" w:type="pct"/>
          </w:tcPr>
          <w:p w14:paraId="7A8E3459" w14:textId="77777777" w:rsidR="00A26714" w:rsidRPr="000526EF" w:rsidRDefault="00A26714" w:rsidP="00A26714">
            <w:pPr>
              <w:pStyle w:val="Prrafodelista"/>
              <w:widowControl w:val="0"/>
              <w:numPr>
                <w:ilvl w:val="0"/>
                <w:numId w:val="11"/>
              </w:numPr>
              <w:ind w:left="142" w:hanging="142"/>
            </w:pPr>
            <w:r w:rsidRPr="000526EF">
              <w:t xml:space="preserve">Effect of </w:t>
            </w:r>
            <w:proofErr w:type="spellStart"/>
            <w:r w:rsidRPr="000526EF">
              <w:t>Dipeptydyl</w:t>
            </w:r>
            <w:proofErr w:type="spellEnd"/>
            <w:r w:rsidRPr="000526EF">
              <w:t xml:space="preserve"> Peptidase-IV inhibitor Sitagliptin as Monotherapy on Glycemic Control in Patients with Type 2 Diabetes. (</w:t>
            </w:r>
            <w:proofErr w:type="spellStart"/>
            <w:r w:rsidRPr="000526EF">
              <w:t>Protocolo</w:t>
            </w:r>
            <w:proofErr w:type="spellEnd"/>
            <w:r w:rsidRPr="000526EF">
              <w:t xml:space="preserve"> MK0431-020) (Aschner P et al. Diabetes Care. </w:t>
            </w:r>
            <w:proofErr w:type="gramStart"/>
            <w:r w:rsidRPr="000526EF">
              <w:t>2006;29:2632</w:t>
            </w:r>
            <w:proofErr w:type="gramEnd"/>
            <w:r w:rsidRPr="000526EF">
              <w:t>-2637)</w:t>
            </w:r>
            <w:r w:rsidRPr="000526EF">
              <w:tab/>
            </w:r>
          </w:p>
        </w:tc>
        <w:tc>
          <w:tcPr>
            <w:tcW w:w="192" w:type="pct"/>
          </w:tcPr>
          <w:p w14:paraId="3C7B2AE0" w14:textId="77777777" w:rsidR="00A26714" w:rsidRPr="000526EF" w:rsidRDefault="00A26714"/>
        </w:tc>
        <w:tc>
          <w:tcPr>
            <w:tcW w:w="1394" w:type="pct"/>
          </w:tcPr>
          <w:p w14:paraId="5C28A69E" w14:textId="77777777" w:rsidR="00A26714" w:rsidRPr="000526EF" w:rsidRDefault="00A26714">
            <w:pPr>
              <w:pStyle w:val="Fecha"/>
            </w:pPr>
            <w:r w:rsidRPr="000526EF">
              <w:t>2005</w:t>
            </w:r>
          </w:p>
        </w:tc>
      </w:tr>
      <w:tr w:rsidR="00A26714" w:rsidRPr="000526EF" w14:paraId="5D73B528" w14:textId="77777777">
        <w:tc>
          <w:tcPr>
            <w:tcW w:w="3414" w:type="pct"/>
          </w:tcPr>
          <w:p w14:paraId="207AC1AE" w14:textId="77777777" w:rsidR="00A26714" w:rsidRPr="000526EF" w:rsidRDefault="00A26714" w:rsidP="00A26714">
            <w:pPr>
              <w:pStyle w:val="Prrafodelista"/>
              <w:widowControl w:val="0"/>
              <w:numPr>
                <w:ilvl w:val="0"/>
                <w:numId w:val="11"/>
              </w:numPr>
              <w:ind w:left="142" w:hanging="142"/>
            </w:pPr>
            <w:r w:rsidRPr="000526EF">
              <w:t xml:space="preserve">International Prevalence, Recognition, and Treatment of Cardiovascular Risk Factors in Outpatients with Atherothrombosis. (Registro </w:t>
            </w:r>
            <w:proofErr w:type="gramStart"/>
            <w:r w:rsidRPr="000526EF">
              <w:t>REACH)  (</w:t>
            </w:r>
            <w:proofErr w:type="gramEnd"/>
            <w:r w:rsidRPr="000526EF">
              <w:t xml:space="preserve">Bhatt DL et al. JAMA. </w:t>
            </w:r>
            <w:proofErr w:type="gramStart"/>
            <w:r w:rsidRPr="000526EF">
              <w:t>2006;295:180</w:t>
            </w:r>
            <w:proofErr w:type="gramEnd"/>
            <w:r w:rsidRPr="000526EF">
              <w:t>-189)</w:t>
            </w:r>
          </w:p>
        </w:tc>
        <w:tc>
          <w:tcPr>
            <w:tcW w:w="192" w:type="pct"/>
          </w:tcPr>
          <w:p w14:paraId="206503D5" w14:textId="77777777" w:rsidR="00A26714" w:rsidRPr="000526EF" w:rsidRDefault="00A26714"/>
        </w:tc>
        <w:tc>
          <w:tcPr>
            <w:tcW w:w="1394" w:type="pct"/>
          </w:tcPr>
          <w:p w14:paraId="5E50D121" w14:textId="77777777" w:rsidR="00A26714" w:rsidRPr="000526EF" w:rsidRDefault="00A26714">
            <w:pPr>
              <w:pStyle w:val="Fecha"/>
            </w:pPr>
            <w:r w:rsidRPr="000526EF">
              <w:t>2004</w:t>
            </w:r>
          </w:p>
        </w:tc>
      </w:tr>
      <w:tr w:rsidR="00A26714" w:rsidRPr="000526EF" w14:paraId="1AE246B3" w14:textId="77777777">
        <w:tc>
          <w:tcPr>
            <w:tcW w:w="3414" w:type="pct"/>
          </w:tcPr>
          <w:p w14:paraId="3AF99506" w14:textId="77777777" w:rsidR="00A26714" w:rsidRPr="004F5F8B" w:rsidRDefault="00A26714" w:rsidP="00A26714">
            <w:pPr>
              <w:pStyle w:val="Prrafodelista"/>
              <w:widowControl w:val="0"/>
              <w:numPr>
                <w:ilvl w:val="0"/>
                <w:numId w:val="11"/>
              </w:numPr>
              <w:ind w:left="142" w:hanging="153"/>
              <w:rPr>
                <w:lang w:val="es-ES"/>
              </w:rPr>
            </w:pPr>
            <w:r w:rsidRPr="000526EF">
              <w:rPr>
                <w:lang w:val="es-CR"/>
              </w:rPr>
              <w:t>Estudio fase III con MK0767 en pacientes con diabetes mellitus tipo 2 en monoterapia</w:t>
            </w:r>
          </w:p>
        </w:tc>
        <w:tc>
          <w:tcPr>
            <w:tcW w:w="192" w:type="pct"/>
          </w:tcPr>
          <w:p w14:paraId="13D6EAB0" w14:textId="77777777" w:rsidR="00A26714" w:rsidRPr="000526EF" w:rsidRDefault="00A26714">
            <w:pPr>
              <w:rPr>
                <w:lang w:val="es-ES"/>
              </w:rPr>
            </w:pPr>
          </w:p>
        </w:tc>
        <w:tc>
          <w:tcPr>
            <w:tcW w:w="1394" w:type="pct"/>
          </w:tcPr>
          <w:p w14:paraId="36F61DCE" w14:textId="77777777" w:rsidR="00A26714" w:rsidRPr="000526EF" w:rsidRDefault="00A26714">
            <w:pPr>
              <w:pStyle w:val="Fecha"/>
            </w:pPr>
            <w:r w:rsidRPr="000526EF">
              <w:t>2003</w:t>
            </w:r>
          </w:p>
        </w:tc>
      </w:tr>
      <w:tr w:rsidR="00A26714" w:rsidRPr="000526EF" w14:paraId="1BB0E5A9" w14:textId="77777777">
        <w:tc>
          <w:tcPr>
            <w:tcW w:w="3414" w:type="pct"/>
          </w:tcPr>
          <w:p w14:paraId="75BEF2DA" w14:textId="77777777" w:rsidR="00A26714" w:rsidRPr="000526EF" w:rsidRDefault="00A26714" w:rsidP="00A26714">
            <w:pPr>
              <w:pStyle w:val="Prrafodelista"/>
              <w:widowControl w:val="0"/>
              <w:numPr>
                <w:ilvl w:val="0"/>
                <w:numId w:val="11"/>
              </w:numPr>
              <w:ind w:left="142" w:hanging="153"/>
              <w:rPr>
                <w:lang w:val="es-CR"/>
              </w:rPr>
            </w:pPr>
            <w:r w:rsidRPr="000526EF">
              <w:lastRenderedPageBreak/>
              <w:t xml:space="preserve">Long term intervention on fracture with tibolone. (LIFT trial) (Cummings S. et al. </w:t>
            </w:r>
            <w:r w:rsidRPr="000526EF">
              <w:rPr>
                <w:lang w:val="es-CR"/>
              </w:rPr>
              <w:t xml:space="preserve">N Engl J Med. </w:t>
            </w:r>
            <w:proofErr w:type="gramStart"/>
            <w:r w:rsidRPr="000526EF">
              <w:rPr>
                <w:lang w:val="es-CR"/>
              </w:rPr>
              <w:t>2008;359:697</w:t>
            </w:r>
            <w:proofErr w:type="gramEnd"/>
            <w:r w:rsidRPr="000526EF">
              <w:rPr>
                <w:lang w:val="es-CR"/>
              </w:rPr>
              <w:t>-708)</w:t>
            </w:r>
          </w:p>
        </w:tc>
        <w:tc>
          <w:tcPr>
            <w:tcW w:w="192" w:type="pct"/>
          </w:tcPr>
          <w:p w14:paraId="39778D62" w14:textId="77777777" w:rsidR="00A26714" w:rsidRPr="000526EF" w:rsidRDefault="00A26714"/>
        </w:tc>
        <w:tc>
          <w:tcPr>
            <w:tcW w:w="1394" w:type="pct"/>
          </w:tcPr>
          <w:p w14:paraId="3A77A991" w14:textId="77777777" w:rsidR="00A26714" w:rsidRPr="000526EF" w:rsidRDefault="00A26714">
            <w:pPr>
              <w:pStyle w:val="Fecha"/>
            </w:pPr>
            <w:r w:rsidRPr="000526EF">
              <w:t>2003</w:t>
            </w:r>
          </w:p>
        </w:tc>
      </w:tr>
    </w:tbl>
    <w:p w14:paraId="6C6750E5" w14:textId="77777777" w:rsidR="00DA2869" w:rsidRPr="000526EF" w:rsidRDefault="00BD6FB5">
      <w:pPr>
        <w:pStyle w:val="Ttulo1"/>
        <w:rPr>
          <w:rFonts w:ascii="Times New Roman" w:hAnsi="Times New Roman" w:cs="Times New Roman"/>
        </w:rPr>
      </w:pPr>
      <w:proofErr w:type="spellStart"/>
      <w:r w:rsidRPr="000526EF">
        <w:rPr>
          <w:rFonts w:ascii="Times New Roman" w:hAnsi="Times New Roman" w:cs="Times New Roman"/>
        </w:rPr>
        <w:t>Experiencia</w:t>
      </w:r>
      <w:proofErr w:type="spellEnd"/>
      <w:r w:rsidRPr="000526EF">
        <w:rPr>
          <w:rFonts w:ascii="Times New Roman" w:hAnsi="Times New Roman" w:cs="Times New Roman"/>
        </w:rPr>
        <w:t xml:space="preserve"> </w:t>
      </w:r>
      <w:proofErr w:type="spellStart"/>
      <w:r w:rsidRPr="000526EF">
        <w:rPr>
          <w:rFonts w:ascii="Times New Roman" w:hAnsi="Times New Roman" w:cs="Times New Roman"/>
        </w:rPr>
        <w:t>como</w:t>
      </w:r>
      <w:proofErr w:type="spellEnd"/>
      <w:r w:rsidRPr="000526EF">
        <w:rPr>
          <w:rFonts w:ascii="Times New Roman" w:hAnsi="Times New Roman" w:cs="Times New Roman"/>
        </w:rPr>
        <w:t xml:space="preserve"> </w:t>
      </w:r>
      <w:proofErr w:type="spellStart"/>
      <w:r w:rsidRPr="000526EF">
        <w:rPr>
          <w:rFonts w:ascii="Times New Roman" w:hAnsi="Times New Roman" w:cs="Times New Roman"/>
        </w:rPr>
        <w:t>conferencista</w:t>
      </w:r>
      <w:proofErr w:type="spellEnd"/>
    </w:p>
    <w:tbl>
      <w:tblPr>
        <w:tblStyle w:val="CVDetails"/>
        <w:tblW w:w="5000" w:type="pct"/>
        <w:tblLook w:val="04A0" w:firstRow="1" w:lastRow="0" w:firstColumn="1" w:lastColumn="0" w:noHBand="0" w:noVBand="1"/>
      </w:tblPr>
      <w:tblGrid>
        <w:gridCol w:w="6391"/>
        <w:gridCol w:w="359"/>
        <w:gridCol w:w="2610"/>
      </w:tblGrid>
      <w:tr w:rsidR="00804F98" w:rsidRPr="00804F98" w14:paraId="349B43D4" w14:textId="77777777">
        <w:tc>
          <w:tcPr>
            <w:tcW w:w="3414" w:type="pct"/>
          </w:tcPr>
          <w:p w14:paraId="64F58F56" w14:textId="27F41087" w:rsidR="00804F98" w:rsidRDefault="00804F98" w:rsidP="006E5D5D">
            <w:pPr>
              <w:pStyle w:val="Listaconvietas"/>
              <w:rPr>
                <w:lang w:val="es-ES"/>
              </w:rPr>
            </w:pPr>
            <w:r>
              <w:rPr>
                <w:lang w:val="es-ES"/>
              </w:rPr>
              <w:t>Congreso Nacional de Diabetes, organizado por la Asociación de Diabetes de Perú en Lima, Perú.</w:t>
            </w:r>
          </w:p>
        </w:tc>
        <w:tc>
          <w:tcPr>
            <w:tcW w:w="192" w:type="pct"/>
          </w:tcPr>
          <w:p w14:paraId="3B88C3A3" w14:textId="77777777" w:rsidR="00804F98" w:rsidRPr="000526EF" w:rsidRDefault="00804F98" w:rsidP="006E5D5D">
            <w:pPr>
              <w:rPr>
                <w:lang w:val="es-ES"/>
              </w:rPr>
            </w:pPr>
          </w:p>
        </w:tc>
        <w:tc>
          <w:tcPr>
            <w:tcW w:w="1394" w:type="pct"/>
          </w:tcPr>
          <w:p w14:paraId="08C6258D" w14:textId="200B7A31" w:rsidR="00804F98" w:rsidRDefault="00804F98" w:rsidP="006E5D5D">
            <w:pPr>
              <w:pStyle w:val="Fecha"/>
              <w:rPr>
                <w:lang w:val="es-ES"/>
              </w:rPr>
            </w:pPr>
            <w:r>
              <w:rPr>
                <w:lang w:val="es-ES"/>
              </w:rPr>
              <w:t>2026</w:t>
            </w:r>
          </w:p>
        </w:tc>
      </w:tr>
      <w:tr w:rsidR="00804F98" w:rsidRPr="00804F98" w14:paraId="151BD5ED" w14:textId="77777777">
        <w:tc>
          <w:tcPr>
            <w:tcW w:w="3414" w:type="pct"/>
          </w:tcPr>
          <w:p w14:paraId="02B4D246" w14:textId="606A765A" w:rsidR="00804F98" w:rsidRDefault="00804F98" w:rsidP="006E5D5D">
            <w:pPr>
              <w:pStyle w:val="Listaconvietas"/>
              <w:rPr>
                <w:lang w:val="es-ES"/>
              </w:rPr>
            </w:pPr>
            <w:r>
              <w:rPr>
                <w:lang w:val="es-ES"/>
              </w:rPr>
              <w:t xml:space="preserve">SCOPE School, organizado por la Sociedad Mexicana de Obesidad, realizado en Ciudad de México, México. </w:t>
            </w:r>
          </w:p>
        </w:tc>
        <w:tc>
          <w:tcPr>
            <w:tcW w:w="192" w:type="pct"/>
          </w:tcPr>
          <w:p w14:paraId="6DF37AFA" w14:textId="77777777" w:rsidR="00804F98" w:rsidRPr="000526EF" w:rsidRDefault="00804F98" w:rsidP="006E5D5D">
            <w:pPr>
              <w:rPr>
                <w:lang w:val="es-ES"/>
              </w:rPr>
            </w:pPr>
          </w:p>
        </w:tc>
        <w:tc>
          <w:tcPr>
            <w:tcW w:w="1394" w:type="pct"/>
          </w:tcPr>
          <w:p w14:paraId="30C1C7D4" w14:textId="25F954E2" w:rsidR="00804F98" w:rsidRDefault="00804F98" w:rsidP="006E5D5D">
            <w:pPr>
              <w:pStyle w:val="Fecha"/>
              <w:rPr>
                <w:lang w:val="es-ES"/>
              </w:rPr>
            </w:pPr>
            <w:r>
              <w:rPr>
                <w:lang w:val="es-ES"/>
              </w:rPr>
              <w:t>2026</w:t>
            </w:r>
          </w:p>
        </w:tc>
      </w:tr>
      <w:tr w:rsidR="005110F4" w:rsidRPr="005110F4" w14:paraId="61352644" w14:textId="77777777">
        <w:tc>
          <w:tcPr>
            <w:tcW w:w="3414" w:type="pct"/>
          </w:tcPr>
          <w:p w14:paraId="5D1C2391" w14:textId="70224499" w:rsidR="005110F4" w:rsidRDefault="005110F4" w:rsidP="006E5D5D">
            <w:pPr>
              <w:pStyle w:val="Listaconvietas"/>
              <w:rPr>
                <w:lang w:val="es-ES"/>
              </w:rPr>
            </w:pPr>
            <w:r>
              <w:rPr>
                <w:lang w:val="es-ES"/>
              </w:rPr>
              <w:t>XXIII Congreso Internacional de Endocrinología, Diabetes y Nutrición organizado por la Asociación Salvadoreña de Endocrinología, Diabetes y Nutrición, en San Salvador, El Salvador</w:t>
            </w:r>
          </w:p>
        </w:tc>
        <w:tc>
          <w:tcPr>
            <w:tcW w:w="192" w:type="pct"/>
          </w:tcPr>
          <w:p w14:paraId="1B8D4F1D" w14:textId="77777777" w:rsidR="005110F4" w:rsidRPr="000526EF" w:rsidRDefault="005110F4" w:rsidP="006E5D5D">
            <w:pPr>
              <w:rPr>
                <w:lang w:val="es-ES"/>
              </w:rPr>
            </w:pPr>
          </w:p>
        </w:tc>
        <w:tc>
          <w:tcPr>
            <w:tcW w:w="1394" w:type="pct"/>
          </w:tcPr>
          <w:p w14:paraId="1720D26C" w14:textId="4F7449B7" w:rsidR="005110F4" w:rsidRDefault="005110F4" w:rsidP="006E5D5D">
            <w:pPr>
              <w:pStyle w:val="Fecha"/>
              <w:rPr>
                <w:lang w:val="es-ES"/>
              </w:rPr>
            </w:pPr>
            <w:r>
              <w:rPr>
                <w:lang w:val="es-ES"/>
              </w:rPr>
              <w:t>2026</w:t>
            </w:r>
          </w:p>
        </w:tc>
      </w:tr>
      <w:tr w:rsidR="005110F4" w:rsidRPr="005110F4" w14:paraId="7757CEEF" w14:textId="77777777">
        <w:tc>
          <w:tcPr>
            <w:tcW w:w="3414" w:type="pct"/>
          </w:tcPr>
          <w:p w14:paraId="20B77567" w14:textId="0EBCD965" w:rsidR="005110F4" w:rsidRDefault="005110F4" w:rsidP="006E5D5D">
            <w:pPr>
              <w:pStyle w:val="Listaconvietas"/>
              <w:rPr>
                <w:lang w:val="es-ES"/>
              </w:rPr>
            </w:pPr>
            <w:r>
              <w:rPr>
                <w:lang w:val="es-ES"/>
              </w:rPr>
              <w:t xml:space="preserve">Congreso Nacional de Endocrinología organizado por la Asociación Panameña de Endocrinología, Diabetes y Metabolismo realizado Ciudad Panamá, Panamá </w:t>
            </w:r>
          </w:p>
        </w:tc>
        <w:tc>
          <w:tcPr>
            <w:tcW w:w="192" w:type="pct"/>
          </w:tcPr>
          <w:p w14:paraId="391FB846" w14:textId="77777777" w:rsidR="005110F4" w:rsidRPr="000526EF" w:rsidRDefault="005110F4" w:rsidP="006E5D5D">
            <w:pPr>
              <w:rPr>
                <w:lang w:val="es-ES"/>
              </w:rPr>
            </w:pPr>
          </w:p>
        </w:tc>
        <w:tc>
          <w:tcPr>
            <w:tcW w:w="1394" w:type="pct"/>
          </w:tcPr>
          <w:p w14:paraId="10ED36B1" w14:textId="590BF3EB" w:rsidR="005110F4" w:rsidRDefault="005110F4" w:rsidP="006E5D5D">
            <w:pPr>
              <w:pStyle w:val="Fecha"/>
              <w:rPr>
                <w:lang w:val="es-ES"/>
              </w:rPr>
            </w:pPr>
            <w:r>
              <w:rPr>
                <w:lang w:val="es-ES"/>
              </w:rPr>
              <w:t>2026</w:t>
            </w:r>
          </w:p>
        </w:tc>
      </w:tr>
      <w:tr w:rsidR="005110F4" w:rsidRPr="005110F4" w14:paraId="7268F4EF" w14:textId="77777777">
        <w:tc>
          <w:tcPr>
            <w:tcW w:w="3414" w:type="pct"/>
          </w:tcPr>
          <w:p w14:paraId="791C52E7" w14:textId="2B61B70D" w:rsidR="005110F4" w:rsidRPr="005110F4" w:rsidRDefault="005110F4" w:rsidP="005110F4">
            <w:pPr>
              <w:pStyle w:val="Listaconvietas"/>
              <w:rPr>
                <w:lang w:val="es-ES"/>
              </w:rPr>
            </w:pPr>
            <w:r>
              <w:rPr>
                <w:lang w:val="es-ES"/>
              </w:rPr>
              <w:t xml:space="preserve">Congreso de la Asociación Latinoamericana de Diabetes organizado por la Asociación Latinoamericana de Diabetes celebrado en Cusco, Perú. </w:t>
            </w:r>
          </w:p>
        </w:tc>
        <w:tc>
          <w:tcPr>
            <w:tcW w:w="192" w:type="pct"/>
          </w:tcPr>
          <w:p w14:paraId="4EA55311" w14:textId="77777777" w:rsidR="005110F4" w:rsidRPr="000526EF" w:rsidRDefault="005110F4" w:rsidP="006E5D5D">
            <w:pPr>
              <w:rPr>
                <w:lang w:val="es-ES"/>
              </w:rPr>
            </w:pPr>
          </w:p>
        </w:tc>
        <w:tc>
          <w:tcPr>
            <w:tcW w:w="1394" w:type="pct"/>
          </w:tcPr>
          <w:p w14:paraId="37708346" w14:textId="7A005396" w:rsidR="005110F4" w:rsidRDefault="005110F4" w:rsidP="006E5D5D">
            <w:pPr>
              <w:pStyle w:val="Fecha"/>
              <w:rPr>
                <w:lang w:val="es-ES"/>
              </w:rPr>
            </w:pPr>
            <w:r>
              <w:rPr>
                <w:lang w:val="es-ES"/>
              </w:rPr>
              <w:t>2025</w:t>
            </w:r>
          </w:p>
        </w:tc>
      </w:tr>
      <w:tr w:rsidR="005110F4" w:rsidRPr="005110F4" w14:paraId="435BBBA8" w14:textId="77777777">
        <w:tc>
          <w:tcPr>
            <w:tcW w:w="3414" w:type="pct"/>
          </w:tcPr>
          <w:p w14:paraId="7F961D5B" w14:textId="4CA25F24" w:rsidR="005110F4" w:rsidRDefault="005110F4" w:rsidP="005110F4">
            <w:pPr>
              <w:pStyle w:val="Listaconvietas"/>
              <w:rPr>
                <w:lang w:val="es-ES"/>
              </w:rPr>
            </w:pPr>
            <w:r>
              <w:rPr>
                <w:lang w:val="es-ES"/>
              </w:rPr>
              <w:t>85vo Congreso Médico Nacional organizado por el Colegio de Médicos y Cirujanos de Costa Ria en La Fortuna, Costa Rica</w:t>
            </w:r>
          </w:p>
        </w:tc>
        <w:tc>
          <w:tcPr>
            <w:tcW w:w="192" w:type="pct"/>
          </w:tcPr>
          <w:p w14:paraId="3CF121C5" w14:textId="563483D2" w:rsidR="005110F4" w:rsidRPr="000526EF" w:rsidRDefault="005110F4" w:rsidP="006E5D5D">
            <w:pPr>
              <w:rPr>
                <w:lang w:val="es-ES"/>
              </w:rPr>
            </w:pPr>
          </w:p>
        </w:tc>
        <w:tc>
          <w:tcPr>
            <w:tcW w:w="1394" w:type="pct"/>
          </w:tcPr>
          <w:p w14:paraId="09A96A32" w14:textId="03D97F71" w:rsidR="005110F4" w:rsidRDefault="005110F4" w:rsidP="006E5D5D">
            <w:pPr>
              <w:pStyle w:val="Fecha"/>
              <w:rPr>
                <w:lang w:val="es-ES"/>
              </w:rPr>
            </w:pPr>
            <w:r>
              <w:rPr>
                <w:lang w:val="es-ES"/>
              </w:rPr>
              <w:t>2025</w:t>
            </w:r>
          </w:p>
        </w:tc>
      </w:tr>
      <w:tr w:rsidR="006B6F73" w:rsidRPr="00667505" w14:paraId="57558D15" w14:textId="77777777">
        <w:tc>
          <w:tcPr>
            <w:tcW w:w="3414" w:type="pct"/>
          </w:tcPr>
          <w:p w14:paraId="25A6B806" w14:textId="0580B6B8" w:rsidR="006B6F73" w:rsidRDefault="006B6F73" w:rsidP="006E5D5D">
            <w:pPr>
              <w:pStyle w:val="Listaconvietas"/>
              <w:rPr>
                <w:lang w:val="es-ES"/>
              </w:rPr>
            </w:pPr>
            <w:r>
              <w:rPr>
                <w:lang w:val="es-ES"/>
              </w:rPr>
              <w:t xml:space="preserve">XXI </w:t>
            </w:r>
            <w:proofErr w:type="spellStart"/>
            <w:r>
              <w:rPr>
                <w:lang w:val="es-ES"/>
              </w:rPr>
              <w:t>Congeso</w:t>
            </w:r>
            <w:proofErr w:type="spellEnd"/>
            <w:r>
              <w:rPr>
                <w:lang w:val="es-ES"/>
              </w:rPr>
              <w:t xml:space="preserve"> Obesidad, Metabolismo, Cirugía Bariátrica y Metabólica organizado por la Asociación Panameña para la Prevención y el Tratamiento de la Obesidad realizado en Ciudad Panamá, Panamá. </w:t>
            </w:r>
          </w:p>
        </w:tc>
        <w:tc>
          <w:tcPr>
            <w:tcW w:w="192" w:type="pct"/>
          </w:tcPr>
          <w:p w14:paraId="07EE7E79" w14:textId="77777777" w:rsidR="006B6F73" w:rsidRPr="000526EF" w:rsidRDefault="006B6F73" w:rsidP="006E5D5D">
            <w:pPr>
              <w:rPr>
                <w:lang w:val="es-ES"/>
              </w:rPr>
            </w:pPr>
          </w:p>
        </w:tc>
        <w:tc>
          <w:tcPr>
            <w:tcW w:w="1394" w:type="pct"/>
          </w:tcPr>
          <w:p w14:paraId="63769596" w14:textId="3C54B29A" w:rsidR="006B6F73" w:rsidRDefault="006B6F73" w:rsidP="006E5D5D">
            <w:pPr>
              <w:pStyle w:val="Fecha"/>
              <w:rPr>
                <w:lang w:val="es-ES"/>
              </w:rPr>
            </w:pPr>
            <w:r>
              <w:rPr>
                <w:lang w:val="es-ES"/>
              </w:rPr>
              <w:t>2025</w:t>
            </w:r>
          </w:p>
        </w:tc>
      </w:tr>
      <w:tr w:rsidR="006B6F73" w:rsidRPr="00667505" w14:paraId="7A4E58A5" w14:textId="77777777">
        <w:tc>
          <w:tcPr>
            <w:tcW w:w="3414" w:type="pct"/>
          </w:tcPr>
          <w:p w14:paraId="669A4BD7" w14:textId="008BC9F0" w:rsidR="006B6F73" w:rsidRDefault="006B6F73" w:rsidP="006E5D5D">
            <w:pPr>
              <w:pStyle w:val="Listaconvietas"/>
              <w:rPr>
                <w:lang w:val="es-ES"/>
              </w:rPr>
            </w:pPr>
            <w:r>
              <w:rPr>
                <w:lang w:val="es-ES"/>
              </w:rPr>
              <w:t xml:space="preserve">XIX Congreso Nacional de Nutrición 2025 organizado por la Asociación Costarricense de Dietistas y Nutricionistas realizado en San José, Costa Rica </w:t>
            </w:r>
          </w:p>
        </w:tc>
        <w:tc>
          <w:tcPr>
            <w:tcW w:w="192" w:type="pct"/>
          </w:tcPr>
          <w:p w14:paraId="485C5537" w14:textId="77777777" w:rsidR="006B6F73" w:rsidRPr="000526EF" w:rsidRDefault="006B6F73" w:rsidP="006E5D5D">
            <w:pPr>
              <w:rPr>
                <w:lang w:val="es-ES"/>
              </w:rPr>
            </w:pPr>
          </w:p>
        </w:tc>
        <w:tc>
          <w:tcPr>
            <w:tcW w:w="1394" w:type="pct"/>
          </w:tcPr>
          <w:p w14:paraId="193DFE38" w14:textId="08C36927" w:rsidR="006B6F73" w:rsidRDefault="006B6F73" w:rsidP="006E5D5D">
            <w:pPr>
              <w:pStyle w:val="Fecha"/>
              <w:rPr>
                <w:lang w:val="es-ES"/>
              </w:rPr>
            </w:pPr>
            <w:r>
              <w:rPr>
                <w:lang w:val="es-ES"/>
              </w:rPr>
              <w:t>2025</w:t>
            </w:r>
          </w:p>
        </w:tc>
      </w:tr>
      <w:tr w:rsidR="006E5D5D" w:rsidRPr="00667505" w14:paraId="0E1A4454" w14:textId="77777777">
        <w:tc>
          <w:tcPr>
            <w:tcW w:w="3414" w:type="pct"/>
          </w:tcPr>
          <w:p w14:paraId="07C75383" w14:textId="660D143D" w:rsidR="006E5D5D" w:rsidRDefault="006B6F73" w:rsidP="006E5D5D">
            <w:pPr>
              <w:pStyle w:val="Listaconvietas"/>
              <w:rPr>
                <w:lang w:val="es-ES"/>
              </w:rPr>
            </w:pPr>
            <w:r>
              <w:rPr>
                <w:lang w:val="es-ES"/>
              </w:rPr>
              <w:t>Congreso Endo Ecuador, realizado en Quito, Ecuador</w:t>
            </w:r>
          </w:p>
        </w:tc>
        <w:tc>
          <w:tcPr>
            <w:tcW w:w="192" w:type="pct"/>
          </w:tcPr>
          <w:p w14:paraId="04DB8E80" w14:textId="77777777" w:rsidR="006E5D5D" w:rsidRPr="000526EF" w:rsidRDefault="006E5D5D" w:rsidP="006E5D5D">
            <w:pPr>
              <w:rPr>
                <w:lang w:val="es-ES"/>
              </w:rPr>
            </w:pPr>
          </w:p>
        </w:tc>
        <w:tc>
          <w:tcPr>
            <w:tcW w:w="1394" w:type="pct"/>
          </w:tcPr>
          <w:p w14:paraId="75F68A08" w14:textId="45646944" w:rsidR="006E5D5D" w:rsidRDefault="006B6F73" w:rsidP="006E5D5D">
            <w:pPr>
              <w:pStyle w:val="Fecha"/>
              <w:rPr>
                <w:lang w:val="es-ES"/>
              </w:rPr>
            </w:pPr>
            <w:r>
              <w:rPr>
                <w:lang w:val="es-ES"/>
              </w:rPr>
              <w:t>2025</w:t>
            </w:r>
          </w:p>
        </w:tc>
      </w:tr>
      <w:tr w:rsidR="006E5D5D" w:rsidRPr="00667505" w14:paraId="09439AD1" w14:textId="77777777">
        <w:tc>
          <w:tcPr>
            <w:tcW w:w="3414" w:type="pct"/>
          </w:tcPr>
          <w:p w14:paraId="091B5D5F" w14:textId="3B526242" w:rsidR="006E5D5D" w:rsidRDefault="006E5D5D" w:rsidP="006E5D5D">
            <w:pPr>
              <w:pStyle w:val="Listaconvietas"/>
              <w:rPr>
                <w:lang w:val="es-ES"/>
              </w:rPr>
            </w:pPr>
            <w:r>
              <w:rPr>
                <w:lang w:val="es-ES"/>
              </w:rPr>
              <w:t>IX Congreso Internacional de Medicina Interna organizado por la Asociación de Medicina Interna de Costa Rica realizado en San José, Costa Rica</w:t>
            </w:r>
          </w:p>
        </w:tc>
        <w:tc>
          <w:tcPr>
            <w:tcW w:w="192" w:type="pct"/>
          </w:tcPr>
          <w:p w14:paraId="79D9CE00" w14:textId="77777777" w:rsidR="006E5D5D" w:rsidRPr="000526EF" w:rsidRDefault="006E5D5D" w:rsidP="006E5D5D">
            <w:pPr>
              <w:rPr>
                <w:lang w:val="es-ES"/>
              </w:rPr>
            </w:pPr>
          </w:p>
        </w:tc>
        <w:tc>
          <w:tcPr>
            <w:tcW w:w="1394" w:type="pct"/>
          </w:tcPr>
          <w:p w14:paraId="33C0DF4F" w14:textId="3B50B578" w:rsidR="006E5D5D" w:rsidRDefault="006E5D5D" w:rsidP="006E5D5D">
            <w:pPr>
              <w:pStyle w:val="Fecha"/>
              <w:rPr>
                <w:lang w:val="es-ES"/>
              </w:rPr>
            </w:pPr>
            <w:r>
              <w:rPr>
                <w:lang w:val="es-ES"/>
              </w:rPr>
              <w:t>2025</w:t>
            </w:r>
          </w:p>
        </w:tc>
      </w:tr>
      <w:tr w:rsidR="006E5D5D" w:rsidRPr="00667505" w14:paraId="4EEFD016" w14:textId="77777777">
        <w:tc>
          <w:tcPr>
            <w:tcW w:w="3414" w:type="pct"/>
          </w:tcPr>
          <w:p w14:paraId="2EBFF399" w14:textId="1D5CEF35" w:rsidR="006E5D5D" w:rsidRDefault="006E5D5D" w:rsidP="006E5D5D">
            <w:pPr>
              <w:pStyle w:val="Listaconvietas"/>
              <w:rPr>
                <w:lang w:val="es-ES"/>
              </w:rPr>
            </w:pPr>
            <w:r>
              <w:rPr>
                <w:lang w:val="es-ES"/>
              </w:rPr>
              <w:t>XLII Congreso de la Asociación Nacional de Medicina Interna y el X Congreso Internacional de Medicina Clínica, El Salvador 2025 organizado por la Asociación de Medicina Interna de El Salvador realizado en San Salvador, El Salvador</w:t>
            </w:r>
          </w:p>
        </w:tc>
        <w:tc>
          <w:tcPr>
            <w:tcW w:w="192" w:type="pct"/>
          </w:tcPr>
          <w:p w14:paraId="14F0FF10" w14:textId="77777777" w:rsidR="006E5D5D" w:rsidRPr="000526EF" w:rsidRDefault="006E5D5D" w:rsidP="006E5D5D">
            <w:pPr>
              <w:rPr>
                <w:lang w:val="es-ES"/>
              </w:rPr>
            </w:pPr>
          </w:p>
        </w:tc>
        <w:tc>
          <w:tcPr>
            <w:tcW w:w="1394" w:type="pct"/>
          </w:tcPr>
          <w:p w14:paraId="7C75D16A" w14:textId="7362F1F4" w:rsidR="006E5D5D" w:rsidRDefault="006E5D5D" w:rsidP="006E5D5D">
            <w:pPr>
              <w:pStyle w:val="Fecha"/>
              <w:rPr>
                <w:lang w:val="es-ES"/>
              </w:rPr>
            </w:pPr>
            <w:r>
              <w:rPr>
                <w:lang w:val="es-ES"/>
              </w:rPr>
              <w:t>2025</w:t>
            </w:r>
          </w:p>
        </w:tc>
      </w:tr>
      <w:tr w:rsidR="006E5D5D" w:rsidRPr="00667505" w14:paraId="389272E6" w14:textId="77777777">
        <w:tc>
          <w:tcPr>
            <w:tcW w:w="3414" w:type="pct"/>
          </w:tcPr>
          <w:p w14:paraId="789213A1" w14:textId="5FD4E4FC" w:rsidR="006E5D5D" w:rsidRDefault="006E5D5D" w:rsidP="006E5D5D">
            <w:pPr>
              <w:pStyle w:val="Listaconvietas"/>
              <w:rPr>
                <w:lang w:val="es-ES"/>
              </w:rPr>
            </w:pPr>
            <w:r>
              <w:rPr>
                <w:lang w:val="es-ES"/>
              </w:rPr>
              <w:t xml:space="preserve">Simposio </w:t>
            </w:r>
            <w:proofErr w:type="spellStart"/>
            <w:r>
              <w:rPr>
                <w:lang w:val="es-ES"/>
              </w:rPr>
              <w:t>Cardiometabólico</w:t>
            </w:r>
            <w:proofErr w:type="spellEnd"/>
            <w:r>
              <w:rPr>
                <w:lang w:val="es-ES"/>
              </w:rPr>
              <w:t xml:space="preserve"> 2025 organizado por la Asociación Médica Sampedrana realizado en San Pedro Sula, Honduras.</w:t>
            </w:r>
          </w:p>
        </w:tc>
        <w:tc>
          <w:tcPr>
            <w:tcW w:w="192" w:type="pct"/>
          </w:tcPr>
          <w:p w14:paraId="1707F7CF" w14:textId="77777777" w:rsidR="006E5D5D" w:rsidRPr="000526EF" w:rsidRDefault="006E5D5D" w:rsidP="006E5D5D">
            <w:pPr>
              <w:rPr>
                <w:lang w:val="es-ES"/>
              </w:rPr>
            </w:pPr>
          </w:p>
        </w:tc>
        <w:tc>
          <w:tcPr>
            <w:tcW w:w="1394" w:type="pct"/>
          </w:tcPr>
          <w:p w14:paraId="27BA7E77" w14:textId="27DDC559" w:rsidR="006E5D5D" w:rsidRDefault="006E5D5D" w:rsidP="006E5D5D">
            <w:pPr>
              <w:pStyle w:val="Fecha"/>
              <w:rPr>
                <w:lang w:val="es-ES"/>
              </w:rPr>
            </w:pPr>
            <w:r>
              <w:rPr>
                <w:lang w:val="es-ES"/>
              </w:rPr>
              <w:t>2025</w:t>
            </w:r>
          </w:p>
        </w:tc>
      </w:tr>
      <w:tr w:rsidR="006E5D5D" w:rsidRPr="00667505" w14:paraId="4C55DEB0" w14:textId="77777777">
        <w:tc>
          <w:tcPr>
            <w:tcW w:w="3414" w:type="pct"/>
          </w:tcPr>
          <w:p w14:paraId="0F92C49E" w14:textId="21E1E65E" w:rsidR="006E5D5D" w:rsidRDefault="006E5D5D" w:rsidP="006E5D5D">
            <w:pPr>
              <w:pStyle w:val="Listaconvietas"/>
              <w:rPr>
                <w:lang w:val="es-ES"/>
              </w:rPr>
            </w:pPr>
            <w:r>
              <w:rPr>
                <w:lang w:val="es-ES"/>
              </w:rPr>
              <w:t>V Congreso Internacional de Diabetes 2025 organizado por la Sociedad Dominicana de Diabetes y Nutrición realizado en Punta Cana, República Dominicana</w:t>
            </w:r>
          </w:p>
        </w:tc>
        <w:tc>
          <w:tcPr>
            <w:tcW w:w="192" w:type="pct"/>
          </w:tcPr>
          <w:p w14:paraId="0C8D9BC5" w14:textId="77777777" w:rsidR="006E5D5D" w:rsidRPr="000526EF" w:rsidRDefault="006E5D5D" w:rsidP="006E5D5D">
            <w:pPr>
              <w:rPr>
                <w:lang w:val="es-ES"/>
              </w:rPr>
            </w:pPr>
          </w:p>
        </w:tc>
        <w:tc>
          <w:tcPr>
            <w:tcW w:w="1394" w:type="pct"/>
          </w:tcPr>
          <w:p w14:paraId="2F9D9B26" w14:textId="1015B561" w:rsidR="006E5D5D" w:rsidRDefault="006E5D5D" w:rsidP="006E5D5D">
            <w:pPr>
              <w:pStyle w:val="Fecha"/>
              <w:rPr>
                <w:lang w:val="es-ES"/>
              </w:rPr>
            </w:pPr>
            <w:r>
              <w:rPr>
                <w:lang w:val="es-ES"/>
              </w:rPr>
              <w:t>2025</w:t>
            </w:r>
          </w:p>
        </w:tc>
      </w:tr>
      <w:tr w:rsidR="006E5D5D" w:rsidRPr="00667505" w14:paraId="309AFBB0" w14:textId="77777777">
        <w:tc>
          <w:tcPr>
            <w:tcW w:w="3414" w:type="pct"/>
          </w:tcPr>
          <w:p w14:paraId="1F4B640F" w14:textId="44A5E149" w:rsidR="006E5D5D" w:rsidRDefault="006E5D5D" w:rsidP="006E5D5D">
            <w:pPr>
              <w:pStyle w:val="Listaconvietas"/>
              <w:rPr>
                <w:lang w:val="es-ES"/>
              </w:rPr>
            </w:pPr>
            <w:r>
              <w:rPr>
                <w:lang w:val="es-ES"/>
              </w:rPr>
              <w:t xml:space="preserve">VII Congreso Nacional y III Congreso Internacional de Endocrinología organizado por la Asociación Hondureña de </w:t>
            </w:r>
            <w:r>
              <w:rPr>
                <w:lang w:val="es-ES"/>
              </w:rPr>
              <w:lastRenderedPageBreak/>
              <w:t>Endocrinología y Metabolismo realizado en Tegucigalpa, Honduras</w:t>
            </w:r>
          </w:p>
        </w:tc>
        <w:tc>
          <w:tcPr>
            <w:tcW w:w="192" w:type="pct"/>
          </w:tcPr>
          <w:p w14:paraId="2A4A6127" w14:textId="77777777" w:rsidR="006E5D5D" w:rsidRPr="000526EF" w:rsidRDefault="006E5D5D" w:rsidP="006E5D5D">
            <w:pPr>
              <w:rPr>
                <w:lang w:val="es-ES"/>
              </w:rPr>
            </w:pPr>
          </w:p>
        </w:tc>
        <w:tc>
          <w:tcPr>
            <w:tcW w:w="1394" w:type="pct"/>
          </w:tcPr>
          <w:p w14:paraId="027DD682" w14:textId="7FC87918" w:rsidR="006E5D5D" w:rsidRDefault="006E5D5D" w:rsidP="006E5D5D">
            <w:pPr>
              <w:pStyle w:val="Fecha"/>
              <w:rPr>
                <w:lang w:val="es-ES"/>
              </w:rPr>
            </w:pPr>
            <w:r>
              <w:rPr>
                <w:lang w:val="es-ES"/>
              </w:rPr>
              <w:t>2025</w:t>
            </w:r>
          </w:p>
        </w:tc>
      </w:tr>
      <w:tr w:rsidR="006E5D5D" w:rsidRPr="00667505" w14:paraId="7CA6DC85" w14:textId="77777777">
        <w:tc>
          <w:tcPr>
            <w:tcW w:w="3414" w:type="pct"/>
          </w:tcPr>
          <w:p w14:paraId="0BB56A02" w14:textId="04150DA2" w:rsidR="006E5D5D" w:rsidRDefault="006E5D5D" w:rsidP="006E5D5D">
            <w:pPr>
              <w:pStyle w:val="Listaconvietas"/>
              <w:rPr>
                <w:lang w:val="es-ES"/>
              </w:rPr>
            </w:pPr>
            <w:r>
              <w:rPr>
                <w:lang w:val="es-ES"/>
              </w:rPr>
              <w:t xml:space="preserve">Congreso Costarricense de Metabolismo ICOMET 2025 organizado por el Instituto Costarricense de Metabolismo en San José, Costa Rica. </w:t>
            </w:r>
          </w:p>
        </w:tc>
        <w:tc>
          <w:tcPr>
            <w:tcW w:w="192" w:type="pct"/>
          </w:tcPr>
          <w:p w14:paraId="49B09216" w14:textId="77777777" w:rsidR="006E5D5D" w:rsidRPr="000526EF" w:rsidRDefault="006E5D5D" w:rsidP="006E5D5D">
            <w:pPr>
              <w:rPr>
                <w:lang w:val="es-ES"/>
              </w:rPr>
            </w:pPr>
          </w:p>
        </w:tc>
        <w:tc>
          <w:tcPr>
            <w:tcW w:w="1394" w:type="pct"/>
          </w:tcPr>
          <w:p w14:paraId="15E13B26" w14:textId="00BB4589" w:rsidR="006E5D5D" w:rsidRDefault="006E5D5D" w:rsidP="006E5D5D">
            <w:pPr>
              <w:pStyle w:val="Fecha"/>
              <w:rPr>
                <w:lang w:val="es-ES"/>
              </w:rPr>
            </w:pPr>
            <w:r>
              <w:rPr>
                <w:lang w:val="es-ES"/>
              </w:rPr>
              <w:t>2025</w:t>
            </w:r>
          </w:p>
        </w:tc>
      </w:tr>
      <w:tr w:rsidR="006E5D5D" w:rsidRPr="00744CD4" w14:paraId="2AE6CABB" w14:textId="77777777">
        <w:tc>
          <w:tcPr>
            <w:tcW w:w="3414" w:type="pct"/>
          </w:tcPr>
          <w:p w14:paraId="1484AA86" w14:textId="610EAA24" w:rsidR="006E5D5D" w:rsidRDefault="006E5D5D" w:rsidP="006E5D5D">
            <w:pPr>
              <w:pStyle w:val="Listaconvietas"/>
              <w:rPr>
                <w:lang w:val="es-ES"/>
              </w:rPr>
            </w:pPr>
            <w:r>
              <w:rPr>
                <w:lang w:val="es-ES"/>
              </w:rPr>
              <w:t>XXII Congreso Internacional de Endocrinología de la Asociación Salvadoreña de Endocrinología, Diabetes y Nutrición, realizado en San Salvador, El Salvador</w:t>
            </w:r>
          </w:p>
        </w:tc>
        <w:tc>
          <w:tcPr>
            <w:tcW w:w="192" w:type="pct"/>
          </w:tcPr>
          <w:p w14:paraId="408E9D0A" w14:textId="77777777" w:rsidR="006E5D5D" w:rsidRPr="000526EF" w:rsidRDefault="006E5D5D" w:rsidP="006E5D5D">
            <w:pPr>
              <w:rPr>
                <w:lang w:val="es-ES"/>
              </w:rPr>
            </w:pPr>
          </w:p>
        </w:tc>
        <w:tc>
          <w:tcPr>
            <w:tcW w:w="1394" w:type="pct"/>
          </w:tcPr>
          <w:p w14:paraId="3A2B519D" w14:textId="01D1F55B" w:rsidR="006E5D5D" w:rsidRDefault="006E5D5D" w:rsidP="006E5D5D">
            <w:pPr>
              <w:pStyle w:val="Fecha"/>
              <w:rPr>
                <w:lang w:val="es-ES"/>
              </w:rPr>
            </w:pPr>
            <w:r>
              <w:rPr>
                <w:lang w:val="es-ES"/>
              </w:rPr>
              <w:t>2025</w:t>
            </w:r>
          </w:p>
        </w:tc>
      </w:tr>
      <w:tr w:rsidR="006E5D5D" w:rsidRPr="00744CD4" w14:paraId="272259FF" w14:textId="77777777">
        <w:tc>
          <w:tcPr>
            <w:tcW w:w="3414" w:type="pct"/>
          </w:tcPr>
          <w:p w14:paraId="2FFB1CFB" w14:textId="7CA1730E" w:rsidR="006E5D5D" w:rsidRDefault="006E5D5D" w:rsidP="006E5D5D">
            <w:pPr>
              <w:pStyle w:val="Listaconvietas"/>
              <w:rPr>
                <w:lang w:val="es-ES"/>
              </w:rPr>
            </w:pPr>
            <w:r>
              <w:rPr>
                <w:lang w:val="es-ES"/>
              </w:rPr>
              <w:t>XVIII Congreso de la Sociedad Dominicana De Endocrinología y Nutrición SODENN 2025 realizado en Punta Cana, República Dominicana</w:t>
            </w:r>
          </w:p>
        </w:tc>
        <w:tc>
          <w:tcPr>
            <w:tcW w:w="192" w:type="pct"/>
          </w:tcPr>
          <w:p w14:paraId="4F93A62B" w14:textId="77777777" w:rsidR="006E5D5D" w:rsidRPr="000526EF" w:rsidRDefault="006E5D5D" w:rsidP="006E5D5D">
            <w:pPr>
              <w:rPr>
                <w:lang w:val="es-ES"/>
              </w:rPr>
            </w:pPr>
          </w:p>
        </w:tc>
        <w:tc>
          <w:tcPr>
            <w:tcW w:w="1394" w:type="pct"/>
          </w:tcPr>
          <w:p w14:paraId="6E5AA96B" w14:textId="125F5592" w:rsidR="006E5D5D" w:rsidRDefault="006E5D5D" w:rsidP="006E5D5D">
            <w:pPr>
              <w:pStyle w:val="Fecha"/>
              <w:rPr>
                <w:lang w:val="es-ES"/>
              </w:rPr>
            </w:pPr>
            <w:r>
              <w:rPr>
                <w:lang w:val="es-ES"/>
              </w:rPr>
              <w:t>2025</w:t>
            </w:r>
          </w:p>
        </w:tc>
      </w:tr>
      <w:tr w:rsidR="006E5D5D" w:rsidRPr="00744CD4" w14:paraId="2EFD3C47" w14:textId="77777777">
        <w:tc>
          <w:tcPr>
            <w:tcW w:w="3414" w:type="pct"/>
          </w:tcPr>
          <w:p w14:paraId="2576EA1B" w14:textId="2A889138" w:rsidR="006E5D5D" w:rsidRDefault="006E5D5D" w:rsidP="006E5D5D">
            <w:pPr>
              <w:pStyle w:val="Listaconvietas"/>
              <w:rPr>
                <w:lang w:val="es-ES"/>
              </w:rPr>
            </w:pPr>
            <w:r>
              <w:rPr>
                <w:lang w:val="es-ES"/>
              </w:rPr>
              <w:t xml:space="preserve">XLIII Congreso Nacional de Medicina Interna de Guatemala, organizado por la Asociación de Medicina Interna de Guatemala, realizado en Ciudad Guatemala, Guatemala. </w:t>
            </w:r>
          </w:p>
        </w:tc>
        <w:tc>
          <w:tcPr>
            <w:tcW w:w="192" w:type="pct"/>
          </w:tcPr>
          <w:p w14:paraId="5DFFD30A" w14:textId="77777777" w:rsidR="006E5D5D" w:rsidRPr="000526EF" w:rsidRDefault="006E5D5D" w:rsidP="006E5D5D">
            <w:pPr>
              <w:rPr>
                <w:lang w:val="es-ES"/>
              </w:rPr>
            </w:pPr>
          </w:p>
        </w:tc>
        <w:tc>
          <w:tcPr>
            <w:tcW w:w="1394" w:type="pct"/>
          </w:tcPr>
          <w:p w14:paraId="3A50208B" w14:textId="5217B660" w:rsidR="006E5D5D" w:rsidRDefault="006E5D5D" w:rsidP="006E5D5D">
            <w:pPr>
              <w:pStyle w:val="Fecha"/>
              <w:rPr>
                <w:lang w:val="es-ES"/>
              </w:rPr>
            </w:pPr>
            <w:r>
              <w:rPr>
                <w:lang w:val="es-ES"/>
              </w:rPr>
              <w:t>2025</w:t>
            </w:r>
          </w:p>
        </w:tc>
      </w:tr>
      <w:tr w:rsidR="006E5D5D" w:rsidRPr="00744CD4" w14:paraId="215537FC" w14:textId="77777777">
        <w:tc>
          <w:tcPr>
            <w:tcW w:w="3414" w:type="pct"/>
          </w:tcPr>
          <w:p w14:paraId="71806A24" w14:textId="7F509D92" w:rsidR="006E5D5D" w:rsidRDefault="006E5D5D" w:rsidP="006E5D5D">
            <w:pPr>
              <w:pStyle w:val="Listaconvietas"/>
              <w:rPr>
                <w:lang w:val="es-ES"/>
              </w:rPr>
            </w:pPr>
            <w:r>
              <w:rPr>
                <w:lang w:val="es-ES"/>
              </w:rPr>
              <w:t>Segundo Congreso de Endo Obesidad Clínico del Ecuador, participación de forma virtual</w:t>
            </w:r>
          </w:p>
        </w:tc>
        <w:tc>
          <w:tcPr>
            <w:tcW w:w="192" w:type="pct"/>
          </w:tcPr>
          <w:p w14:paraId="6674D18D" w14:textId="77777777" w:rsidR="006E5D5D" w:rsidRPr="000526EF" w:rsidRDefault="006E5D5D" w:rsidP="006E5D5D">
            <w:pPr>
              <w:rPr>
                <w:lang w:val="es-ES"/>
              </w:rPr>
            </w:pPr>
          </w:p>
        </w:tc>
        <w:tc>
          <w:tcPr>
            <w:tcW w:w="1394" w:type="pct"/>
          </w:tcPr>
          <w:p w14:paraId="2A97EC69" w14:textId="45AFF33F" w:rsidR="006E5D5D" w:rsidRDefault="006E5D5D" w:rsidP="006E5D5D">
            <w:pPr>
              <w:pStyle w:val="Fecha"/>
              <w:rPr>
                <w:lang w:val="es-ES"/>
              </w:rPr>
            </w:pPr>
            <w:r>
              <w:rPr>
                <w:lang w:val="es-ES"/>
              </w:rPr>
              <w:t>2024</w:t>
            </w:r>
          </w:p>
        </w:tc>
      </w:tr>
      <w:tr w:rsidR="006E5D5D" w:rsidRPr="00D32064" w14:paraId="279D7BD5" w14:textId="77777777">
        <w:tc>
          <w:tcPr>
            <w:tcW w:w="3414" w:type="pct"/>
          </w:tcPr>
          <w:p w14:paraId="097FF820" w14:textId="34440037" w:rsidR="006E5D5D" w:rsidRDefault="006E5D5D" w:rsidP="006E5D5D">
            <w:pPr>
              <w:pStyle w:val="Listaconvietas"/>
              <w:rPr>
                <w:lang w:val="es-ES"/>
              </w:rPr>
            </w:pPr>
            <w:r>
              <w:rPr>
                <w:lang w:val="es-ES"/>
              </w:rPr>
              <w:t xml:space="preserve">Congreso Internacional de Obesidad (CIO) 2024 organizado por la Sociedad Mexicana de Obesidad en Monterrey, México </w:t>
            </w:r>
          </w:p>
        </w:tc>
        <w:tc>
          <w:tcPr>
            <w:tcW w:w="192" w:type="pct"/>
          </w:tcPr>
          <w:p w14:paraId="0D5EA93D" w14:textId="77777777" w:rsidR="006E5D5D" w:rsidRPr="000526EF" w:rsidRDefault="006E5D5D" w:rsidP="006E5D5D">
            <w:pPr>
              <w:rPr>
                <w:lang w:val="es-ES"/>
              </w:rPr>
            </w:pPr>
          </w:p>
        </w:tc>
        <w:tc>
          <w:tcPr>
            <w:tcW w:w="1394" w:type="pct"/>
          </w:tcPr>
          <w:p w14:paraId="038F32D3" w14:textId="2FC8FF8B" w:rsidR="006E5D5D" w:rsidRDefault="006E5D5D" w:rsidP="006E5D5D">
            <w:pPr>
              <w:pStyle w:val="Fecha"/>
              <w:rPr>
                <w:lang w:val="es-ES"/>
              </w:rPr>
            </w:pPr>
            <w:r>
              <w:rPr>
                <w:lang w:val="es-ES"/>
              </w:rPr>
              <w:t>2024</w:t>
            </w:r>
          </w:p>
        </w:tc>
      </w:tr>
      <w:tr w:rsidR="006E5D5D" w:rsidRPr="00D32064" w14:paraId="1423F4FB" w14:textId="77777777">
        <w:tc>
          <w:tcPr>
            <w:tcW w:w="3414" w:type="pct"/>
          </w:tcPr>
          <w:p w14:paraId="665E8E51" w14:textId="0825273F" w:rsidR="006E5D5D" w:rsidRDefault="006E5D5D" w:rsidP="006E5D5D">
            <w:pPr>
              <w:pStyle w:val="Listaconvietas"/>
              <w:rPr>
                <w:lang w:val="es-ES"/>
              </w:rPr>
            </w:pPr>
            <w:r>
              <w:rPr>
                <w:lang w:val="es-ES"/>
              </w:rPr>
              <w:t xml:space="preserve">VIII Congreso ASODEO 2024 “Abordaje 360 de la obesidad” organizado por la Asociación Dominicana para el Estudio de la Obesidad realizado en Punta Cana, República Dominicana. </w:t>
            </w:r>
          </w:p>
        </w:tc>
        <w:tc>
          <w:tcPr>
            <w:tcW w:w="192" w:type="pct"/>
          </w:tcPr>
          <w:p w14:paraId="5486A805" w14:textId="77777777" w:rsidR="006E5D5D" w:rsidRPr="000526EF" w:rsidRDefault="006E5D5D" w:rsidP="006E5D5D">
            <w:pPr>
              <w:rPr>
                <w:lang w:val="es-ES"/>
              </w:rPr>
            </w:pPr>
          </w:p>
        </w:tc>
        <w:tc>
          <w:tcPr>
            <w:tcW w:w="1394" w:type="pct"/>
          </w:tcPr>
          <w:p w14:paraId="4CE8A58D" w14:textId="4030682D" w:rsidR="006E5D5D" w:rsidRDefault="006E5D5D" w:rsidP="006E5D5D">
            <w:pPr>
              <w:pStyle w:val="Fecha"/>
              <w:rPr>
                <w:lang w:val="es-ES"/>
              </w:rPr>
            </w:pPr>
            <w:r>
              <w:rPr>
                <w:lang w:val="es-ES"/>
              </w:rPr>
              <w:t>2024</w:t>
            </w:r>
          </w:p>
        </w:tc>
      </w:tr>
      <w:tr w:rsidR="006E5D5D" w:rsidRPr="00D32064" w14:paraId="30794BD6" w14:textId="77777777">
        <w:tc>
          <w:tcPr>
            <w:tcW w:w="3414" w:type="pct"/>
          </w:tcPr>
          <w:p w14:paraId="0FDD5D10" w14:textId="278F3AEB" w:rsidR="006E5D5D" w:rsidRDefault="006E5D5D" w:rsidP="006E5D5D">
            <w:pPr>
              <w:pStyle w:val="Listaconvietas"/>
              <w:rPr>
                <w:lang w:val="es-ES"/>
              </w:rPr>
            </w:pPr>
            <w:r>
              <w:rPr>
                <w:lang w:val="es-ES"/>
              </w:rPr>
              <w:t xml:space="preserve">84vo Congreso Médico Nacional 2024 organizado por el Colegio de Médicos y Cirujanos de Costa Rica en San José, Costa Rica. </w:t>
            </w:r>
          </w:p>
        </w:tc>
        <w:tc>
          <w:tcPr>
            <w:tcW w:w="192" w:type="pct"/>
          </w:tcPr>
          <w:p w14:paraId="3A47E5CF" w14:textId="77777777" w:rsidR="006E5D5D" w:rsidRPr="000526EF" w:rsidRDefault="006E5D5D" w:rsidP="006E5D5D">
            <w:pPr>
              <w:rPr>
                <w:lang w:val="es-ES"/>
              </w:rPr>
            </w:pPr>
          </w:p>
        </w:tc>
        <w:tc>
          <w:tcPr>
            <w:tcW w:w="1394" w:type="pct"/>
          </w:tcPr>
          <w:p w14:paraId="73481C79" w14:textId="17398296" w:rsidR="006E5D5D" w:rsidRDefault="006E5D5D" w:rsidP="006E5D5D">
            <w:pPr>
              <w:pStyle w:val="Fecha"/>
              <w:rPr>
                <w:lang w:val="es-ES"/>
              </w:rPr>
            </w:pPr>
            <w:r>
              <w:rPr>
                <w:lang w:val="es-ES"/>
              </w:rPr>
              <w:t>2024</w:t>
            </w:r>
          </w:p>
        </w:tc>
      </w:tr>
      <w:tr w:rsidR="006E5D5D" w:rsidRPr="00D32064" w14:paraId="14E9D257" w14:textId="77777777">
        <w:tc>
          <w:tcPr>
            <w:tcW w:w="3414" w:type="pct"/>
          </w:tcPr>
          <w:p w14:paraId="112AA128" w14:textId="0B912AD4" w:rsidR="006E5D5D" w:rsidRDefault="006E5D5D" w:rsidP="006E5D5D">
            <w:pPr>
              <w:pStyle w:val="Listaconvietas"/>
              <w:rPr>
                <w:lang w:val="es-ES"/>
              </w:rPr>
            </w:pPr>
            <w:r>
              <w:rPr>
                <w:lang w:val="es-ES"/>
              </w:rPr>
              <w:t xml:space="preserve">Congreso Internacional de Cardiología, Endocrinología y Nefrología 2024 (CICEN 2024), organizado por la Asociación Costarricense de Endocrinología, Asociación Costarricense de Nefrología y la Asociación Costarricense de Cardiología en San José, Costa Rica. </w:t>
            </w:r>
          </w:p>
        </w:tc>
        <w:tc>
          <w:tcPr>
            <w:tcW w:w="192" w:type="pct"/>
          </w:tcPr>
          <w:p w14:paraId="2B7533E1" w14:textId="77777777" w:rsidR="006E5D5D" w:rsidRPr="000526EF" w:rsidRDefault="006E5D5D" w:rsidP="006E5D5D">
            <w:pPr>
              <w:rPr>
                <w:lang w:val="es-ES"/>
              </w:rPr>
            </w:pPr>
          </w:p>
        </w:tc>
        <w:tc>
          <w:tcPr>
            <w:tcW w:w="1394" w:type="pct"/>
          </w:tcPr>
          <w:p w14:paraId="4A5408FE" w14:textId="1E07A693" w:rsidR="006E5D5D" w:rsidRDefault="006E5D5D" w:rsidP="006E5D5D">
            <w:pPr>
              <w:pStyle w:val="Fecha"/>
              <w:rPr>
                <w:lang w:val="es-ES"/>
              </w:rPr>
            </w:pPr>
            <w:r>
              <w:rPr>
                <w:lang w:val="es-ES"/>
              </w:rPr>
              <w:t>2024</w:t>
            </w:r>
          </w:p>
        </w:tc>
      </w:tr>
      <w:tr w:rsidR="006E5D5D" w:rsidRPr="00D32064" w14:paraId="57914E92" w14:textId="77777777">
        <w:tc>
          <w:tcPr>
            <w:tcW w:w="3414" w:type="pct"/>
          </w:tcPr>
          <w:p w14:paraId="1B15FC2A" w14:textId="4C08F9F6" w:rsidR="006E5D5D" w:rsidRDefault="006E5D5D" w:rsidP="006E5D5D">
            <w:pPr>
              <w:pStyle w:val="Listaconvietas"/>
              <w:rPr>
                <w:lang w:val="es-ES"/>
              </w:rPr>
            </w:pPr>
            <w:r>
              <w:rPr>
                <w:lang w:val="es-ES"/>
              </w:rPr>
              <w:t>Congreso Internacional de Obesidad (CIO SMO 2024) organizado por la Sociedad Mexicana de Obesidad en Monterrey, México</w:t>
            </w:r>
          </w:p>
        </w:tc>
        <w:tc>
          <w:tcPr>
            <w:tcW w:w="192" w:type="pct"/>
          </w:tcPr>
          <w:p w14:paraId="35779C7E" w14:textId="77777777" w:rsidR="006E5D5D" w:rsidRPr="000526EF" w:rsidRDefault="006E5D5D" w:rsidP="006E5D5D">
            <w:pPr>
              <w:rPr>
                <w:lang w:val="es-ES"/>
              </w:rPr>
            </w:pPr>
          </w:p>
        </w:tc>
        <w:tc>
          <w:tcPr>
            <w:tcW w:w="1394" w:type="pct"/>
          </w:tcPr>
          <w:p w14:paraId="48BB6151" w14:textId="6A9337A3" w:rsidR="006E5D5D" w:rsidRDefault="006E5D5D" w:rsidP="006E5D5D">
            <w:pPr>
              <w:pStyle w:val="Fecha"/>
              <w:rPr>
                <w:lang w:val="es-ES"/>
              </w:rPr>
            </w:pPr>
            <w:r>
              <w:rPr>
                <w:lang w:val="es-ES"/>
              </w:rPr>
              <w:t>2024</w:t>
            </w:r>
          </w:p>
        </w:tc>
      </w:tr>
      <w:tr w:rsidR="006E5D5D" w:rsidRPr="00D32064" w14:paraId="70F90C7B" w14:textId="77777777">
        <w:tc>
          <w:tcPr>
            <w:tcW w:w="3414" w:type="pct"/>
          </w:tcPr>
          <w:p w14:paraId="1A35A247" w14:textId="7E025491" w:rsidR="006E5D5D" w:rsidRDefault="006E5D5D" w:rsidP="006E5D5D">
            <w:pPr>
              <w:pStyle w:val="Listaconvietas"/>
              <w:rPr>
                <w:lang w:val="es-ES"/>
              </w:rPr>
            </w:pPr>
            <w:r>
              <w:rPr>
                <w:lang w:val="es-ES"/>
              </w:rPr>
              <w:t xml:space="preserve">VIII Congreso Internacional de Geriatría, Costa Rica 2024, organizado por la Asociación Costarricense de Médicos Geriatras y Gerontólogos realizado en San José, Costa Rica. </w:t>
            </w:r>
          </w:p>
        </w:tc>
        <w:tc>
          <w:tcPr>
            <w:tcW w:w="192" w:type="pct"/>
          </w:tcPr>
          <w:p w14:paraId="169F2C2D" w14:textId="77777777" w:rsidR="006E5D5D" w:rsidRPr="000526EF" w:rsidRDefault="006E5D5D" w:rsidP="006E5D5D">
            <w:pPr>
              <w:rPr>
                <w:lang w:val="es-ES"/>
              </w:rPr>
            </w:pPr>
          </w:p>
        </w:tc>
        <w:tc>
          <w:tcPr>
            <w:tcW w:w="1394" w:type="pct"/>
          </w:tcPr>
          <w:p w14:paraId="736E7E88" w14:textId="321F1B2F" w:rsidR="006E5D5D" w:rsidRDefault="006E5D5D" w:rsidP="006E5D5D">
            <w:pPr>
              <w:pStyle w:val="Fecha"/>
              <w:rPr>
                <w:lang w:val="es-ES"/>
              </w:rPr>
            </w:pPr>
            <w:r>
              <w:rPr>
                <w:lang w:val="es-ES"/>
              </w:rPr>
              <w:t>2024</w:t>
            </w:r>
          </w:p>
        </w:tc>
      </w:tr>
      <w:tr w:rsidR="006E5D5D" w:rsidRPr="002B274B" w14:paraId="04084AA0" w14:textId="77777777">
        <w:tc>
          <w:tcPr>
            <w:tcW w:w="3414" w:type="pct"/>
          </w:tcPr>
          <w:p w14:paraId="3B908599" w14:textId="26E0081A" w:rsidR="006E5D5D" w:rsidRDefault="006E5D5D" w:rsidP="006E5D5D">
            <w:pPr>
              <w:pStyle w:val="Listaconvietas"/>
              <w:rPr>
                <w:lang w:val="es-ES"/>
              </w:rPr>
            </w:pPr>
            <w:r>
              <w:rPr>
                <w:lang w:val="es-ES"/>
              </w:rPr>
              <w:t>Congreso Peruano de Endocrinología 2024, organizado por la Sociedad Peruana de Endocrinología, en modalidad híbrida, con presentación virtual</w:t>
            </w:r>
          </w:p>
        </w:tc>
        <w:tc>
          <w:tcPr>
            <w:tcW w:w="192" w:type="pct"/>
          </w:tcPr>
          <w:p w14:paraId="32621666" w14:textId="77777777" w:rsidR="006E5D5D" w:rsidRPr="000526EF" w:rsidRDefault="006E5D5D" w:rsidP="006E5D5D">
            <w:pPr>
              <w:rPr>
                <w:lang w:val="es-ES"/>
              </w:rPr>
            </w:pPr>
          </w:p>
        </w:tc>
        <w:tc>
          <w:tcPr>
            <w:tcW w:w="1394" w:type="pct"/>
          </w:tcPr>
          <w:p w14:paraId="78021C65" w14:textId="2169D7F0" w:rsidR="006E5D5D" w:rsidRDefault="006E5D5D" w:rsidP="006E5D5D">
            <w:pPr>
              <w:pStyle w:val="Fecha"/>
              <w:rPr>
                <w:lang w:val="es-ES"/>
              </w:rPr>
            </w:pPr>
            <w:r>
              <w:rPr>
                <w:lang w:val="es-ES"/>
              </w:rPr>
              <w:t>2024</w:t>
            </w:r>
          </w:p>
        </w:tc>
      </w:tr>
      <w:tr w:rsidR="006E5D5D" w:rsidRPr="00043F5B" w14:paraId="3D95AD8A" w14:textId="77777777">
        <w:tc>
          <w:tcPr>
            <w:tcW w:w="3414" w:type="pct"/>
          </w:tcPr>
          <w:p w14:paraId="1B903DA9" w14:textId="34293ACC" w:rsidR="006E5D5D" w:rsidRDefault="006E5D5D" w:rsidP="006E5D5D">
            <w:pPr>
              <w:pStyle w:val="Listaconvietas"/>
              <w:rPr>
                <w:lang w:val="es-ES"/>
              </w:rPr>
            </w:pPr>
            <w:r>
              <w:rPr>
                <w:lang w:val="es-ES"/>
              </w:rPr>
              <w:t xml:space="preserve">Taller de síndrome metabólico, realizado en San </w:t>
            </w:r>
            <w:proofErr w:type="gramStart"/>
            <w:r>
              <w:rPr>
                <w:lang w:val="es-ES"/>
              </w:rPr>
              <w:t>Pedro,  organizado</w:t>
            </w:r>
            <w:proofErr w:type="gramEnd"/>
            <w:r>
              <w:rPr>
                <w:lang w:val="es-ES"/>
              </w:rPr>
              <w:t xml:space="preserve"> por la Escuela de Medicina de la Universidad de Costa Rica</w:t>
            </w:r>
          </w:p>
        </w:tc>
        <w:tc>
          <w:tcPr>
            <w:tcW w:w="192" w:type="pct"/>
          </w:tcPr>
          <w:p w14:paraId="079A2C0D" w14:textId="77777777" w:rsidR="006E5D5D" w:rsidRPr="000526EF" w:rsidRDefault="006E5D5D" w:rsidP="006E5D5D">
            <w:pPr>
              <w:rPr>
                <w:lang w:val="es-ES"/>
              </w:rPr>
            </w:pPr>
          </w:p>
        </w:tc>
        <w:tc>
          <w:tcPr>
            <w:tcW w:w="1394" w:type="pct"/>
          </w:tcPr>
          <w:p w14:paraId="4098B648" w14:textId="17BB4A1F" w:rsidR="006E5D5D" w:rsidRDefault="006E5D5D" w:rsidP="006E5D5D">
            <w:pPr>
              <w:pStyle w:val="Fecha"/>
              <w:rPr>
                <w:lang w:val="es-ES"/>
              </w:rPr>
            </w:pPr>
            <w:r>
              <w:rPr>
                <w:lang w:val="es-ES"/>
              </w:rPr>
              <w:t>2024</w:t>
            </w:r>
          </w:p>
        </w:tc>
      </w:tr>
      <w:tr w:rsidR="006E5D5D" w:rsidRPr="001D1BEB" w14:paraId="2E396BC1" w14:textId="77777777">
        <w:tc>
          <w:tcPr>
            <w:tcW w:w="3414" w:type="pct"/>
          </w:tcPr>
          <w:p w14:paraId="2C12F299" w14:textId="16AD6597" w:rsidR="006E5D5D" w:rsidRDefault="006E5D5D" w:rsidP="006E5D5D">
            <w:pPr>
              <w:pStyle w:val="Listaconvietas"/>
              <w:rPr>
                <w:lang w:val="es-ES"/>
              </w:rPr>
            </w:pPr>
            <w:r>
              <w:rPr>
                <w:lang w:val="es-ES"/>
              </w:rPr>
              <w:lastRenderedPageBreak/>
              <w:t xml:space="preserve">LXVI Congreso Médico Nacional de Honduras organizado por el Colegio de Médicos de Honduras en Puerto Cortés, Honduras. </w:t>
            </w:r>
          </w:p>
        </w:tc>
        <w:tc>
          <w:tcPr>
            <w:tcW w:w="192" w:type="pct"/>
          </w:tcPr>
          <w:p w14:paraId="6DF19EE9" w14:textId="77777777" w:rsidR="006E5D5D" w:rsidRPr="000526EF" w:rsidRDefault="006E5D5D" w:rsidP="006E5D5D">
            <w:pPr>
              <w:rPr>
                <w:lang w:val="es-ES"/>
              </w:rPr>
            </w:pPr>
          </w:p>
        </w:tc>
        <w:tc>
          <w:tcPr>
            <w:tcW w:w="1394" w:type="pct"/>
          </w:tcPr>
          <w:p w14:paraId="696A4DD9" w14:textId="7C9137CE" w:rsidR="006E5D5D" w:rsidRDefault="006E5D5D" w:rsidP="006E5D5D">
            <w:pPr>
              <w:pStyle w:val="Fecha"/>
              <w:rPr>
                <w:lang w:val="es-ES"/>
              </w:rPr>
            </w:pPr>
            <w:r>
              <w:rPr>
                <w:lang w:val="es-ES"/>
              </w:rPr>
              <w:t>2024</w:t>
            </w:r>
          </w:p>
        </w:tc>
      </w:tr>
      <w:tr w:rsidR="006E5D5D" w:rsidRPr="008157BA" w14:paraId="7B7B1D83" w14:textId="77777777">
        <w:tc>
          <w:tcPr>
            <w:tcW w:w="3414" w:type="pct"/>
          </w:tcPr>
          <w:p w14:paraId="4DD93275" w14:textId="22FC136B" w:rsidR="006E5D5D" w:rsidRDefault="006E5D5D" w:rsidP="006E5D5D">
            <w:pPr>
              <w:pStyle w:val="Listaconvietas"/>
              <w:rPr>
                <w:lang w:val="es-ES"/>
              </w:rPr>
            </w:pPr>
            <w:r>
              <w:rPr>
                <w:lang w:val="es-ES"/>
              </w:rPr>
              <w:t>XVIII Congreso de Medicina Interna 2024 ¨Desde la prevención hasta la complejidad absoluta” organizado por la Sociedad de Medicina Interna de la República Dominicana realizado en Punta Cana, República Dominicana</w:t>
            </w:r>
          </w:p>
        </w:tc>
        <w:tc>
          <w:tcPr>
            <w:tcW w:w="192" w:type="pct"/>
          </w:tcPr>
          <w:p w14:paraId="207190C4" w14:textId="77777777" w:rsidR="006E5D5D" w:rsidRPr="000526EF" w:rsidRDefault="006E5D5D" w:rsidP="006E5D5D">
            <w:pPr>
              <w:rPr>
                <w:lang w:val="es-ES"/>
              </w:rPr>
            </w:pPr>
          </w:p>
        </w:tc>
        <w:tc>
          <w:tcPr>
            <w:tcW w:w="1394" w:type="pct"/>
          </w:tcPr>
          <w:p w14:paraId="3FCB7603" w14:textId="3B35D663" w:rsidR="006E5D5D" w:rsidRDefault="006E5D5D" w:rsidP="006E5D5D">
            <w:pPr>
              <w:pStyle w:val="Fecha"/>
              <w:rPr>
                <w:lang w:val="es-ES"/>
              </w:rPr>
            </w:pPr>
            <w:r>
              <w:rPr>
                <w:lang w:val="es-ES"/>
              </w:rPr>
              <w:t>2024</w:t>
            </w:r>
          </w:p>
        </w:tc>
      </w:tr>
      <w:tr w:rsidR="006E5D5D" w:rsidRPr="008157BA" w14:paraId="73058B95" w14:textId="77777777">
        <w:tc>
          <w:tcPr>
            <w:tcW w:w="3414" w:type="pct"/>
          </w:tcPr>
          <w:p w14:paraId="23460445" w14:textId="4ACFCBBD" w:rsidR="006E5D5D" w:rsidRDefault="006E5D5D" w:rsidP="006E5D5D">
            <w:pPr>
              <w:pStyle w:val="Listaconvietas"/>
              <w:rPr>
                <w:lang w:val="es-ES"/>
              </w:rPr>
            </w:pPr>
            <w:r>
              <w:rPr>
                <w:lang w:val="es-ES"/>
              </w:rPr>
              <w:t>II Simposio EndoOro 2024 organizado por la Asociación Costarricense de Endocrinología en San José, Costa Rica</w:t>
            </w:r>
          </w:p>
        </w:tc>
        <w:tc>
          <w:tcPr>
            <w:tcW w:w="192" w:type="pct"/>
          </w:tcPr>
          <w:p w14:paraId="501E96D1" w14:textId="77777777" w:rsidR="006E5D5D" w:rsidRPr="000526EF" w:rsidRDefault="006E5D5D" w:rsidP="006E5D5D">
            <w:pPr>
              <w:rPr>
                <w:lang w:val="es-ES"/>
              </w:rPr>
            </w:pPr>
          </w:p>
        </w:tc>
        <w:tc>
          <w:tcPr>
            <w:tcW w:w="1394" w:type="pct"/>
          </w:tcPr>
          <w:p w14:paraId="408CC244" w14:textId="1A418ED4" w:rsidR="006E5D5D" w:rsidRDefault="006E5D5D" w:rsidP="006E5D5D">
            <w:pPr>
              <w:pStyle w:val="Fecha"/>
              <w:rPr>
                <w:lang w:val="es-ES"/>
              </w:rPr>
            </w:pPr>
            <w:r>
              <w:rPr>
                <w:lang w:val="es-ES"/>
              </w:rPr>
              <w:t>2024</w:t>
            </w:r>
          </w:p>
        </w:tc>
      </w:tr>
      <w:tr w:rsidR="006E5D5D" w:rsidRPr="008157BA" w14:paraId="0A5112C8" w14:textId="77777777">
        <w:tc>
          <w:tcPr>
            <w:tcW w:w="3414" w:type="pct"/>
          </w:tcPr>
          <w:p w14:paraId="743B22D0" w14:textId="0496750C" w:rsidR="006E5D5D" w:rsidRDefault="006E5D5D" w:rsidP="006E5D5D">
            <w:pPr>
              <w:pStyle w:val="Listaconvietas"/>
              <w:rPr>
                <w:lang w:val="es-ES"/>
              </w:rPr>
            </w:pPr>
            <w:r>
              <w:rPr>
                <w:lang w:val="es-ES"/>
              </w:rPr>
              <w:t xml:space="preserve">Simposio </w:t>
            </w:r>
            <w:proofErr w:type="spellStart"/>
            <w:r>
              <w:rPr>
                <w:lang w:val="es-ES"/>
              </w:rPr>
              <w:t>Cardiometabólico</w:t>
            </w:r>
            <w:proofErr w:type="spellEnd"/>
            <w:r>
              <w:rPr>
                <w:lang w:val="es-ES"/>
              </w:rPr>
              <w:t xml:space="preserve"> 2024 organizado por la Asociación Médica Sampedrana realizado en San Pedro Sula, Honduras.</w:t>
            </w:r>
          </w:p>
        </w:tc>
        <w:tc>
          <w:tcPr>
            <w:tcW w:w="192" w:type="pct"/>
          </w:tcPr>
          <w:p w14:paraId="1BB36AF1" w14:textId="0E8ED1C6" w:rsidR="006E5D5D" w:rsidRPr="000526EF" w:rsidRDefault="006E5D5D" w:rsidP="006E5D5D">
            <w:pPr>
              <w:rPr>
                <w:lang w:val="es-ES"/>
              </w:rPr>
            </w:pPr>
          </w:p>
        </w:tc>
        <w:tc>
          <w:tcPr>
            <w:tcW w:w="1394" w:type="pct"/>
          </w:tcPr>
          <w:p w14:paraId="4D1A7040" w14:textId="5F87E081" w:rsidR="006E5D5D" w:rsidRDefault="006E5D5D" w:rsidP="006E5D5D">
            <w:pPr>
              <w:pStyle w:val="Fecha"/>
              <w:rPr>
                <w:lang w:val="es-ES"/>
              </w:rPr>
            </w:pPr>
            <w:r>
              <w:rPr>
                <w:lang w:val="es-ES"/>
              </w:rPr>
              <w:t>2024</w:t>
            </w:r>
          </w:p>
        </w:tc>
      </w:tr>
      <w:tr w:rsidR="006E5D5D" w:rsidRPr="008157BA" w14:paraId="68882176" w14:textId="77777777">
        <w:tc>
          <w:tcPr>
            <w:tcW w:w="3414" w:type="pct"/>
          </w:tcPr>
          <w:p w14:paraId="33EC7437" w14:textId="77C6E34C" w:rsidR="006E5D5D" w:rsidRDefault="006E5D5D" w:rsidP="006E5D5D">
            <w:pPr>
              <w:pStyle w:val="Listaconvietas"/>
              <w:rPr>
                <w:lang w:val="es-ES"/>
              </w:rPr>
            </w:pPr>
            <w:r>
              <w:rPr>
                <w:lang w:val="es-ES"/>
              </w:rPr>
              <w:t>Congreso Internacional APEDIM “Y si yo tengo DM” organizado por la Asociación Panameña de Endocrinología, Diabe</w:t>
            </w:r>
            <w:r w:rsidR="00822B2F">
              <w:rPr>
                <w:lang w:val="es-ES"/>
              </w:rPr>
              <w:t>t</w:t>
            </w:r>
            <w:r>
              <w:rPr>
                <w:lang w:val="es-ES"/>
              </w:rPr>
              <w:t xml:space="preserve">es y Metabolismo realizado en Ciudad Panamá, Panamá. </w:t>
            </w:r>
          </w:p>
        </w:tc>
        <w:tc>
          <w:tcPr>
            <w:tcW w:w="192" w:type="pct"/>
          </w:tcPr>
          <w:p w14:paraId="1133214C" w14:textId="77777777" w:rsidR="006E5D5D" w:rsidRPr="000526EF" w:rsidRDefault="006E5D5D" w:rsidP="006E5D5D">
            <w:pPr>
              <w:rPr>
                <w:lang w:val="es-ES"/>
              </w:rPr>
            </w:pPr>
          </w:p>
        </w:tc>
        <w:tc>
          <w:tcPr>
            <w:tcW w:w="1394" w:type="pct"/>
          </w:tcPr>
          <w:p w14:paraId="719126BD" w14:textId="476AEB58" w:rsidR="006E5D5D" w:rsidRDefault="006E5D5D" w:rsidP="006E5D5D">
            <w:pPr>
              <w:pStyle w:val="Fecha"/>
              <w:rPr>
                <w:lang w:val="es-ES"/>
              </w:rPr>
            </w:pPr>
            <w:r>
              <w:rPr>
                <w:lang w:val="es-ES"/>
              </w:rPr>
              <w:t>2024</w:t>
            </w:r>
          </w:p>
        </w:tc>
      </w:tr>
      <w:tr w:rsidR="006E5D5D" w:rsidRPr="002807EE" w14:paraId="1556C5EC" w14:textId="77777777">
        <w:tc>
          <w:tcPr>
            <w:tcW w:w="3414" w:type="pct"/>
          </w:tcPr>
          <w:p w14:paraId="69BDB769" w14:textId="70A23866" w:rsidR="006E5D5D" w:rsidRDefault="006E5D5D" w:rsidP="006E5D5D">
            <w:pPr>
              <w:pStyle w:val="Listaconvietas"/>
              <w:rPr>
                <w:lang w:val="es-ES"/>
              </w:rPr>
            </w:pPr>
            <w:r>
              <w:rPr>
                <w:lang w:val="es-ES"/>
              </w:rPr>
              <w:t xml:space="preserve">Simposio Internacional de Endocrinología e Innovación 2024, organizado por la Sociedad Dominicana de Endocrinología y Nutrición (SODENN) realizado en Santo Domingo, República Dominicana. </w:t>
            </w:r>
          </w:p>
        </w:tc>
        <w:tc>
          <w:tcPr>
            <w:tcW w:w="192" w:type="pct"/>
          </w:tcPr>
          <w:p w14:paraId="2E322B96" w14:textId="77777777" w:rsidR="006E5D5D" w:rsidRPr="000526EF" w:rsidRDefault="006E5D5D" w:rsidP="006E5D5D">
            <w:pPr>
              <w:rPr>
                <w:lang w:val="es-ES"/>
              </w:rPr>
            </w:pPr>
          </w:p>
        </w:tc>
        <w:tc>
          <w:tcPr>
            <w:tcW w:w="1394" w:type="pct"/>
          </w:tcPr>
          <w:p w14:paraId="55BED74F" w14:textId="6B1FE373" w:rsidR="006E5D5D" w:rsidRDefault="006E5D5D" w:rsidP="006E5D5D">
            <w:pPr>
              <w:pStyle w:val="Fecha"/>
              <w:rPr>
                <w:lang w:val="es-ES"/>
              </w:rPr>
            </w:pPr>
            <w:r>
              <w:rPr>
                <w:lang w:val="es-ES"/>
              </w:rPr>
              <w:t>2024</w:t>
            </w:r>
          </w:p>
        </w:tc>
      </w:tr>
      <w:tr w:rsidR="006E5D5D" w:rsidRPr="002807EE" w14:paraId="118C77BA" w14:textId="77777777">
        <w:tc>
          <w:tcPr>
            <w:tcW w:w="3414" w:type="pct"/>
          </w:tcPr>
          <w:p w14:paraId="300E658E" w14:textId="558F6BC7" w:rsidR="006E5D5D" w:rsidRDefault="006E5D5D" w:rsidP="006E5D5D">
            <w:pPr>
              <w:pStyle w:val="Listaconvietas"/>
              <w:rPr>
                <w:lang w:val="es-ES"/>
              </w:rPr>
            </w:pPr>
            <w:r>
              <w:rPr>
                <w:lang w:val="es-ES"/>
              </w:rPr>
              <w:t>1er Encuentro Latinoamericano de Expertos Innovación y Tecnología en Diabetes organizado por la Asociación Latinoamericana de Diabetes en Bogotá, Colombia</w:t>
            </w:r>
          </w:p>
        </w:tc>
        <w:tc>
          <w:tcPr>
            <w:tcW w:w="192" w:type="pct"/>
          </w:tcPr>
          <w:p w14:paraId="335AB833" w14:textId="77777777" w:rsidR="006E5D5D" w:rsidRPr="000526EF" w:rsidRDefault="006E5D5D" w:rsidP="006E5D5D">
            <w:pPr>
              <w:rPr>
                <w:lang w:val="es-ES"/>
              </w:rPr>
            </w:pPr>
          </w:p>
        </w:tc>
        <w:tc>
          <w:tcPr>
            <w:tcW w:w="1394" w:type="pct"/>
          </w:tcPr>
          <w:p w14:paraId="3A595E89" w14:textId="22AACC27" w:rsidR="006E5D5D" w:rsidRDefault="006E5D5D" w:rsidP="006E5D5D">
            <w:pPr>
              <w:pStyle w:val="Fecha"/>
              <w:rPr>
                <w:lang w:val="es-ES"/>
              </w:rPr>
            </w:pPr>
            <w:r>
              <w:rPr>
                <w:lang w:val="es-ES"/>
              </w:rPr>
              <w:t>2023</w:t>
            </w:r>
          </w:p>
        </w:tc>
      </w:tr>
      <w:tr w:rsidR="006E5D5D" w:rsidRPr="002807EE" w14:paraId="1B62D308" w14:textId="77777777">
        <w:tc>
          <w:tcPr>
            <w:tcW w:w="3414" w:type="pct"/>
          </w:tcPr>
          <w:p w14:paraId="27A71EB7" w14:textId="27A32E39" w:rsidR="006E5D5D" w:rsidRDefault="006E5D5D" w:rsidP="006E5D5D">
            <w:pPr>
              <w:pStyle w:val="Listaconvietas"/>
              <w:rPr>
                <w:lang w:val="es-ES"/>
              </w:rPr>
            </w:pPr>
            <w:r>
              <w:rPr>
                <w:lang w:val="es-ES"/>
              </w:rPr>
              <w:t xml:space="preserve">XVI Congreso Centroamericano y del Caribe de Nefrología e Hipertensión organizado por la Asociación Costarricense de Nefrología en San José, Costa Rica </w:t>
            </w:r>
          </w:p>
        </w:tc>
        <w:tc>
          <w:tcPr>
            <w:tcW w:w="192" w:type="pct"/>
          </w:tcPr>
          <w:p w14:paraId="51521949" w14:textId="77777777" w:rsidR="006E5D5D" w:rsidRPr="000526EF" w:rsidRDefault="006E5D5D" w:rsidP="006E5D5D">
            <w:pPr>
              <w:rPr>
                <w:lang w:val="es-ES"/>
              </w:rPr>
            </w:pPr>
          </w:p>
        </w:tc>
        <w:tc>
          <w:tcPr>
            <w:tcW w:w="1394" w:type="pct"/>
          </w:tcPr>
          <w:p w14:paraId="55A0F84F" w14:textId="01178D97" w:rsidR="006E5D5D" w:rsidRDefault="006E5D5D" w:rsidP="006E5D5D">
            <w:pPr>
              <w:pStyle w:val="Fecha"/>
              <w:rPr>
                <w:lang w:val="es-ES"/>
              </w:rPr>
            </w:pPr>
            <w:r>
              <w:rPr>
                <w:lang w:val="es-ES"/>
              </w:rPr>
              <w:t>2023</w:t>
            </w:r>
          </w:p>
        </w:tc>
      </w:tr>
      <w:tr w:rsidR="006E5D5D" w:rsidRPr="002807EE" w14:paraId="35593891" w14:textId="77777777">
        <w:tc>
          <w:tcPr>
            <w:tcW w:w="3414" w:type="pct"/>
          </w:tcPr>
          <w:p w14:paraId="2E36D191" w14:textId="3018C7C6" w:rsidR="006E5D5D" w:rsidRDefault="006E5D5D" w:rsidP="006E5D5D">
            <w:pPr>
              <w:pStyle w:val="Listaconvietas"/>
              <w:rPr>
                <w:lang w:val="es-ES"/>
              </w:rPr>
            </w:pPr>
            <w:r>
              <w:rPr>
                <w:lang w:val="es-ES"/>
              </w:rPr>
              <w:t>1er Congreso Internacional de Egresados en Neuroendocrinología organizado por la Clínica de Neuroendocrinología del Departamento de Endocrinología y Metabolismo Instituto Nacional de Ciencias Médicas y Nutrición Salvador Zubirán, modalidad virtual</w:t>
            </w:r>
          </w:p>
        </w:tc>
        <w:tc>
          <w:tcPr>
            <w:tcW w:w="192" w:type="pct"/>
          </w:tcPr>
          <w:p w14:paraId="08126C3D" w14:textId="77777777" w:rsidR="006E5D5D" w:rsidRPr="000526EF" w:rsidRDefault="006E5D5D" w:rsidP="006E5D5D">
            <w:pPr>
              <w:rPr>
                <w:lang w:val="es-ES"/>
              </w:rPr>
            </w:pPr>
          </w:p>
        </w:tc>
        <w:tc>
          <w:tcPr>
            <w:tcW w:w="1394" w:type="pct"/>
          </w:tcPr>
          <w:p w14:paraId="45CF1B5A" w14:textId="50142253" w:rsidR="006E5D5D" w:rsidRDefault="006E5D5D" w:rsidP="006E5D5D">
            <w:pPr>
              <w:pStyle w:val="Fecha"/>
              <w:rPr>
                <w:lang w:val="es-ES"/>
              </w:rPr>
            </w:pPr>
            <w:r>
              <w:rPr>
                <w:lang w:val="es-ES"/>
              </w:rPr>
              <w:t>2023</w:t>
            </w:r>
          </w:p>
        </w:tc>
      </w:tr>
      <w:tr w:rsidR="006E5D5D" w:rsidRPr="002807EE" w14:paraId="07988D24" w14:textId="77777777">
        <w:tc>
          <w:tcPr>
            <w:tcW w:w="3414" w:type="pct"/>
          </w:tcPr>
          <w:p w14:paraId="356DAB2B" w14:textId="464B6FB5" w:rsidR="006E5D5D" w:rsidRDefault="006E5D5D" w:rsidP="006E5D5D">
            <w:pPr>
              <w:pStyle w:val="Listaconvietas"/>
              <w:rPr>
                <w:lang w:val="es-ES"/>
              </w:rPr>
            </w:pPr>
            <w:r>
              <w:rPr>
                <w:lang w:val="es-ES"/>
              </w:rPr>
              <w:t>Congreso ASCEND 2023, organizado por la Asociación Costarricense de Endocrinología realizado en San José, Costa Rica</w:t>
            </w:r>
          </w:p>
        </w:tc>
        <w:tc>
          <w:tcPr>
            <w:tcW w:w="192" w:type="pct"/>
          </w:tcPr>
          <w:p w14:paraId="4B4C7194" w14:textId="77777777" w:rsidR="006E5D5D" w:rsidRPr="000526EF" w:rsidRDefault="006E5D5D" w:rsidP="006E5D5D">
            <w:pPr>
              <w:rPr>
                <w:lang w:val="es-ES"/>
              </w:rPr>
            </w:pPr>
          </w:p>
        </w:tc>
        <w:tc>
          <w:tcPr>
            <w:tcW w:w="1394" w:type="pct"/>
          </w:tcPr>
          <w:p w14:paraId="4EAE1641" w14:textId="44AB264B" w:rsidR="006E5D5D" w:rsidRDefault="006E5D5D" w:rsidP="006E5D5D">
            <w:pPr>
              <w:pStyle w:val="Fecha"/>
              <w:rPr>
                <w:lang w:val="es-ES"/>
              </w:rPr>
            </w:pPr>
            <w:r>
              <w:rPr>
                <w:lang w:val="es-ES"/>
              </w:rPr>
              <w:t>2023</w:t>
            </w:r>
          </w:p>
        </w:tc>
      </w:tr>
      <w:tr w:rsidR="006E5D5D" w:rsidRPr="002807EE" w14:paraId="2EA93152" w14:textId="77777777">
        <w:tc>
          <w:tcPr>
            <w:tcW w:w="3414" w:type="pct"/>
          </w:tcPr>
          <w:p w14:paraId="10F7F22C" w14:textId="4B517280" w:rsidR="006E5D5D" w:rsidRDefault="006E5D5D" w:rsidP="006E5D5D">
            <w:pPr>
              <w:pStyle w:val="Listaconvietas"/>
              <w:rPr>
                <w:lang w:val="es-ES"/>
              </w:rPr>
            </w:pPr>
            <w:r>
              <w:rPr>
                <w:lang w:val="es-ES"/>
              </w:rPr>
              <w:t xml:space="preserve">Curso “Actualización sobre Diabetes y enfermedades </w:t>
            </w:r>
            <w:proofErr w:type="spellStart"/>
            <w:r>
              <w:rPr>
                <w:lang w:val="es-ES"/>
              </w:rPr>
              <w:t>CardioRenal</w:t>
            </w:r>
            <w:proofErr w:type="spellEnd"/>
            <w:r>
              <w:rPr>
                <w:lang w:val="es-ES"/>
              </w:rPr>
              <w:t>” organizado por la Asociación Latinoamericana de Diabetes en Punta Cana, República Dominicana</w:t>
            </w:r>
          </w:p>
        </w:tc>
        <w:tc>
          <w:tcPr>
            <w:tcW w:w="192" w:type="pct"/>
          </w:tcPr>
          <w:p w14:paraId="1312364A" w14:textId="77777777" w:rsidR="006E5D5D" w:rsidRPr="000526EF" w:rsidRDefault="006E5D5D" w:rsidP="006E5D5D">
            <w:pPr>
              <w:rPr>
                <w:lang w:val="es-ES"/>
              </w:rPr>
            </w:pPr>
          </w:p>
        </w:tc>
        <w:tc>
          <w:tcPr>
            <w:tcW w:w="1394" w:type="pct"/>
          </w:tcPr>
          <w:p w14:paraId="3CB9601E" w14:textId="0D1B9229" w:rsidR="006E5D5D" w:rsidRDefault="006E5D5D" w:rsidP="006E5D5D">
            <w:pPr>
              <w:pStyle w:val="Fecha"/>
              <w:rPr>
                <w:lang w:val="es-ES"/>
              </w:rPr>
            </w:pPr>
            <w:r>
              <w:rPr>
                <w:lang w:val="es-ES"/>
              </w:rPr>
              <w:t>2023</w:t>
            </w:r>
          </w:p>
        </w:tc>
      </w:tr>
      <w:tr w:rsidR="006E5D5D" w:rsidRPr="002807EE" w14:paraId="68BCF275" w14:textId="77777777">
        <w:tc>
          <w:tcPr>
            <w:tcW w:w="3414" w:type="pct"/>
          </w:tcPr>
          <w:p w14:paraId="0DC11944" w14:textId="7D7ECA7A" w:rsidR="006E5D5D" w:rsidRDefault="006E5D5D" w:rsidP="006E5D5D">
            <w:pPr>
              <w:pStyle w:val="Listaconvietas"/>
              <w:rPr>
                <w:lang w:val="es-ES"/>
              </w:rPr>
            </w:pPr>
            <w:r>
              <w:rPr>
                <w:lang w:val="es-ES"/>
              </w:rPr>
              <w:t xml:space="preserve">Jornada Latinoamericana “Implicancias legales y científicas de la Ley General de </w:t>
            </w:r>
            <w:proofErr w:type="spellStart"/>
            <w:r>
              <w:rPr>
                <w:lang w:val="es-ES"/>
              </w:rPr>
              <w:t>Proteccción</w:t>
            </w:r>
            <w:proofErr w:type="spellEnd"/>
            <w:r>
              <w:rPr>
                <w:lang w:val="es-ES"/>
              </w:rPr>
              <w:t xml:space="preserve"> a las personas con diabetes mellitus en el Perú y su reglamentación” organizado por la Asociación Latinoamericana de Diabetes en Lima, Perú</w:t>
            </w:r>
          </w:p>
        </w:tc>
        <w:tc>
          <w:tcPr>
            <w:tcW w:w="192" w:type="pct"/>
          </w:tcPr>
          <w:p w14:paraId="43F2FA3A" w14:textId="77777777" w:rsidR="006E5D5D" w:rsidRPr="000526EF" w:rsidRDefault="006E5D5D" w:rsidP="006E5D5D">
            <w:pPr>
              <w:rPr>
                <w:lang w:val="es-ES"/>
              </w:rPr>
            </w:pPr>
          </w:p>
        </w:tc>
        <w:tc>
          <w:tcPr>
            <w:tcW w:w="1394" w:type="pct"/>
          </w:tcPr>
          <w:p w14:paraId="5B766992" w14:textId="4A127B5F" w:rsidR="006E5D5D" w:rsidRDefault="006E5D5D" w:rsidP="006E5D5D">
            <w:pPr>
              <w:pStyle w:val="Fecha"/>
              <w:rPr>
                <w:lang w:val="es-ES"/>
              </w:rPr>
            </w:pPr>
            <w:r>
              <w:rPr>
                <w:lang w:val="es-ES"/>
              </w:rPr>
              <w:t>2023</w:t>
            </w:r>
          </w:p>
        </w:tc>
      </w:tr>
      <w:tr w:rsidR="006E5D5D" w:rsidRPr="00C43B48" w14:paraId="5932F41D" w14:textId="77777777">
        <w:tc>
          <w:tcPr>
            <w:tcW w:w="3414" w:type="pct"/>
          </w:tcPr>
          <w:p w14:paraId="666EBCDF" w14:textId="16F3FDA4" w:rsidR="006E5D5D" w:rsidRDefault="006E5D5D" w:rsidP="006E5D5D">
            <w:pPr>
              <w:pStyle w:val="Listaconvietas"/>
              <w:rPr>
                <w:lang w:val="es-ES"/>
              </w:rPr>
            </w:pPr>
            <w:r>
              <w:rPr>
                <w:lang w:val="es-ES"/>
              </w:rPr>
              <w:t>XIX Congreso Internacional de Endocrinología organizado por la Asociación Salvadoreña de Endocrinología, Diabetes y Nutrición realizado en San Salvador, El Salvador</w:t>
            </w:r>
          </w:p>
        </w:tc>
        <w:tc>
          <w:tcPr>
            <w:tcW w:w="192" w:type="pct"/>
          </w:tcPr>
          <w:p w14:paraId="4150B052" w14:textId="77777777" w:rsidR="006E5D5D" w:rsidRPr="000526EF" w:rsidRDefault="006E5D5D" w:rsidP="006E5D5D">
            <w:pPr>
              <w:rPr>
                <w:lang w:val="es-ES"/>
              </w:rPr>
            </w:pPr>
          </w:p>
        </w:tc>
        <w:tc>
          <w:tcPr>
            <w:tcW w:w="1394" w:type="pct"/>
          </w:tcPr>
          <w:p w14:paraId="4F89168D" w14:textId="04741FF4" w:rsidR="006E5D5D" w:rsidRDefault="006E5D5D" w:rsidP="006E5D5D">
            <w:pPr>
              <w:pStyle w:val="Fecha"/>
              <w:rPr>
                <w:lang w:val="es-ES"/>
              </w:rPr>
            </w:pPr>
            <w:r>
              <w:rPr>
                <w:lang w:val="es-ES"/>
              </w:rPr>
              <w:t>2023</w:t>
            </w:r>
          </w:p>
        </w:tc>
      </w:tr>
      <w:tr w:rsidR="006E5D5D" w:rsidRPr="00C43B48" w14:paraId="139F1EF7" w14:textId="77777777">
        <w:tc>
          <w:tcPr>
            <w:tcW w:w="3414" w:type="pct"/>
          </w:tcPr>
          <w:p w14:paraId="46BE049B" w14:textId="5D910D6E" w:rsidR="006E5D5D" w:rsidRDefault="006E5D5D" w:rsidP="006E5D5D">
            <w:pPr>
              <w:pStyle w:val="Listaconvietas"/>
              <w:rPr>
                <w:lang w:val="es-ES"/>
              </w:rPr>
            </w:pPr>
            <w:r>
              <w:rPr>
                <w:lang w:val="es-ES"/>
              </w:rPr>
              <w:lastRenderedPageBreak/>
              <w:t>Congreso Dominicano de Endocrinología por la Asociación Dominicana de Endocrinología en Punta Cana, República Dominicana</w:t>
            </w:r>
          </w:p>
        </w:tc>
        <w:tc>
          <w:tcPr>
            <w:tcW w:w="192" w:type="pct"/>
          </w:tcPr>
          <w:p w14:paraId="02C3895A" w14:textId="77777777" w:rsidR="006E5D5D" w:rsidRPr="000526EF" w:rsidRDefault="006E5D5D" w:rsidP="006E5D5D">
            <w:pPr>
              <w:rPr>
                <w:lang w:val="es-ES"/>
              </w:rPr>
            </w:pPr>
          </w:p>
        </w:tc>
        <w:tc>
          <w:tcPr>
            <w:tcW w:w="1394" w:type="pct"/>
          </w:tcPr>
          <w:p w14:paraId="2278E969" w14:textId="2DDE60A6" w:rsidR="006E5D5D" w:rsidRDefault="006E5D5D" w:rsidP="006E5D5D">
            <w:pPr>
              <w:pStyle w:val="Fecha"/>
              <w:rPr>
                <w:lang w:val="es-ES"/>
              </w:rPr>
            </w:pPr>
            <w:r>
              <w:rPr>
                <w:lang w:val="es-ES"/>
              </w:rPr>
              <w:t>2023</w:t>
            </w:r>
          </w:p>
        </w:tc>
      </w:tr>
      <w:tr w:rsidR="006E5D5D" w:rsidRPr="00C43B48" w14:paraId="6679184D" w14:textId="77777777">
        <w:tc>
          <w:tcPr>
            <w:tcW w:w="3414" w:type="pct"/>
          </w:tcPr>
          <w:p w14:paraId="2802CB6B" w14:textId="4AD6870C" w:rsidR="006E5D5D" w:rsidRDefault="006E5D5D" w:rsidP="006E5D5D">
            <w:pPr>
              <w:pStyle w:val="Listaconvietas"/>
              <w:rPr>
                <w:lang w:val="es-ES"/>
              </w:rPr>
            </w:pPr>
            <w:r>
              <w:rPr>
                <w:lang w:val="es-ES"/>
              </w:rPr>
              <w:t>Congreso de la Federación Latinoamericana de Endocrinología organizado por la FELAEN en Panamá</w:t>
            </w:r>
          </w:p>
        </w:tc>
        <w:tc>
          <w:tcPr>
            <w:tcW w:w="192" w:type="pct"/>
          </w:tcPr>
          <w:p w14:paraId="0E42A0AA" w14:textId="77777777" w:rsidR="006E5D5D" w:rsidRPr="000526EF" w:rsidRDefault="006E5D5D" w:rsidP="006E5D5D">
            <w:pPr>
              <w:rPr>
                <w:lang w:val="es-ES"/>
              </w:rPr>
            </w:pPr>
          </w:p>
        </w:tc>
        <w:tc>
          <w:tcPr>
            <w:tcW w:w="1394" w:type="pct"/>
          </w:tcPr>
          <w:p w14:paraId="2D1A569A" w14:textId="77BD942F" w:rsidR="006E5D5D" w:rsidRDefault="006E5D5D" w:rsidP="006E5D5D">
            <w:pPr>
              <w:pStyle w:val="Fecha"/>
              <w:rPr>
                <w:lang w:val="es-ES"/>
              </w:rPr>
            </w:pPr>
            <w:r>
              <w:rPr>
                <w:lang w:val="es-ES"/>
              </w:rPr>
              <w:t>2022</w:t>
            </w:r>
          </w:p>
        </w:tc>
      </w:tr>
      <w:tr w:rsidR="006E5D5D" w:rsidRPr="00C43B48" w14:paraId="333A573D" w14:textId="77777777">
        <w:tc>
          <w:tcPr>
            <w:tcW w:w="3414" w:type="pct"/>
          </w:tcPr>
          <w:p w14:paraId="04AEB61F" w14:textId="0B54C950" w:rsidR="006E5D5D" w:rsidRDefault="006E5D5D" w:rsidP="006E5D5D">
            <w:pPr>
              <w:pStyle w:val="Listaconvietas"/>
              <w:rPr>
                <w:lang w:val="es-ES"/>
              </w:rPr>
            </w:pPr>
            <w:r>
              <w:rPr>
                <w:lang w:val="es-ES"/>
              </w:rPr>
              <w:t>Congreso Internacional de Endocrinología y Diabetes AECE 2022 organizado por la Asociación de Endocrinólogos Clínicos del Ecuador AECE en Guayaquil, Ecuador</w:t>
            </w:r>
          </w:p>
        </w:tc>
        <w:tc>
          <w:tcPr>
            <w:tcW w:w="192" w:type="pct"/>
          </w:tcPr>
          <w:p w14:paraId="3D8D7A2F" w14:textId="77777777" w:rsidR="006E5D5D" w:rsidRPr="000526EF" w:rsidRDefault="006E5D5D" w:rsidP="006E5D5D">
            <w:pPr>
              <w:rPr>
                <w:lang w:val="es-ES"/>
              </w:rPr>
            </w:pPr>
          </w:p>
        </w:tc>
        <w:tc>
          <w:tcPr>
            <w:tcW w:w="1394" w:type="pct"/>
          </w:tcPr>
          <w:p w14:paraId="77953C61" w14:textId="55DAB2D5" w:rsidR="006E5D5D" w:rsidRDefault="006E5D5D" w:rsidP="006E5D5D">
            <w:pPr>
              <w:pStyle w:val="Fecha"/>
              <w:rPr>
                <w:lang w:val="es-ES"/>
              </w:rPr>
            </w:pPr>
            <w:r>
              <w:rPr>
                <w:lang w:val="es-ES"/>
              </w:rPr>
              <w:t>2022</w:t>
            </w:r>
          </w:p>
        </w:tc>
      </w:tr>
      <w:tr w:rsidR="006E5D5D" w:rsidRPr="00C43B48" w14:paraId="5D0D1EFF" w14:textId="77777777">
        <w:tc>
          <w:tcPr>
            <w:tcW w:w="3414" w:type="pct"/>
          </w:tcPr>
          <w:p w14:paraId="0BA764B3" w14:textId="5BF75D77" w:rsidR="006E5D5D" w:rsidRDefault="006E5D5D" w:rsidP="006E5D5D">
            <w:pPr>
              <w:pStyle w:val="Listaconvietas"/>
              <w:rPr>
                <w:lang w:val="es-ES"/>
              </w:rPr>
            </w:pPr>
            <w:r>
              <w:rPr>
                <w:lang w:val="es-ES"/>
              </w:rPr>
              <w:t>XVIII Congreso de la Asociación Latinoamericana de Diabetes realizado en modalidad virtual, organizado por la Asociación Latinoamericana de Diabetes</w:t>
            </w:r>
          </w:p>
        </w:tc>
        <w:tc>
          <w:tcPr>
            <w:tcW w:w="192" w:type="pct"/>
          </w:tcPr>
          <w:p w14:paraId="2FCED3C3" w14:textId="77777777" w:rsidR="006E5D5D" w:rsidRPr="000526EF" w:rsidRDefault="006E5D5D" w:rsidP="006E5D5D">
            <w:pPr>
              <w:rPr>
                <w:lang w:val="es-ES"/>
              </w:rPr>
            </w:pPr>
          </w:p>
        </w:tc>
        <w:tc>
          <w:tcPr>
            <w:tcW w:w="1394" w:type="pct"/>
          </w:tcPr>
          <w:p w14:paraId="2C9EA42D" w14:textId="593CA59C" w:rsidR="006E5D5D" w:rsidRDefault="006E5D5D" w:rsidP="006E5D5D">
            <w:pPr>
              <w:pStyle w:val="Fecha"/>
              <w:rPr>
                <w:lang w:val="es-ES"/>
              </w:rPr>
            </w:pPr>
            <w:r>
              <w:rPr>
                <w:lang w:val="es-ES"/>
              </w:rPr>
              <w:t>2022</w:t>
            </w:r>
          </w:p>
        </w:tc>
      </w:tr>
      <w:tr w:rsidR="006E5D5D" w:rsidRPr="00C43B48" w14:paraId="0C128CD6" w14:textId="77777777">
        <w:tc>
          <w:tcPr>
            <w:tcW w:w="3414" w:type="pct"/>
          </w:tcPr>
          <w:p w14:paraId="043A7B9B" w14:textId="2905A6A6" w:rsidR="006E5D5D" w:rsidRDefault="006E5D5D" w:rsidP="006E5D5D">
            <w:pPr>
              <w:pStyle w:val="Listaconvietas"/>
              <w:rPr>
                <w:lang w:val="es-ES"/>
              </w:rPr>
            </w:pPr>
            <w:r>
              <w:rPr>
                <w:lang w:val="es-ES"/>
              </w:rPr>
              <w:t>XVI Congreso Centroamericano y del Caribe de Endocrinología organizado por la Asociación Centroamericana y del Caribe en Endocrinología, Diabetes y Metabolismo en San Salvador, El Salvador</w:t>
            </w:r>
          </w:p>
        </w:tc>
        <w:tc>
          <w:tcPr>
            <w:tcW w:w="192" w:type="pct"/>
          </w:tcPr>
          <w:p w14:paraId="52A4A2DA" w14:textId="77777777" w:rsidR="006E5D5D" w:rsidRPr="000526EF" w:rsidRDefault="006E5D5D" w:rsidP="006E5D5D">
            <w:pPr>
              <w:rPr>
                <w:lang w:val="es-ES"/>
              </w:rPr>
            </w:pPr>
          </w:p>
        </w:tc>
        <w:tc>
          <w:tcPr>
            <w:tcW w:w="1394" w:type="pct"/>
          </w:tcPr>
          <w:p w14:paraId="11087238" w14:textId="412674E9" w:rsidR="006E5D5D" w:rsidRDefault="006E5D5D" w:rsidP="006E5D5D">
            <w:pPr>
              <w:pStyle w:val="Fecha"/>
              <w:rPr>
                <w:lang w:val="es-ES"/>
              </w:rPr>
            </w:pPr>
            <w:r>
              <w:rPr>
                <w:lang w:val="es-ES"/>
              </w:rPr>
              <w:t>2022</w:t>
            </w:r>
          </w:p>
        </w:tc>
      </w:tr>
      <w:tr w:rsidR="006E5D5D" w:rsidRPr="00C43B48" w14:paraId="59845FFE" w14:textId="77777777">
        <w:tc>
          <w:tcPr>
            <w:tcW w:w="3414" w:type="pct"/>
          </w:tcPr>
          <w:p w14:paraId="7BD68DDD" w14:textId="6D8DF3C9" w:rsidR="006E5D5D" w:rsidRDefault="006E5D5D" w:rsidP="006E5D5D">
            <w:pPr>
              <w:pStyle w:val="Listaconvietas"/>
              <w:rPr>
                <w:lang w:val="es-ES"/>
              </w:rPr>
            </w:pPr>
            <w:r>
              <w:rPr>
                <w:lang w:val="es-ES"/>
              </w:rPr>
              <w:t xml:space="preserve">IX Curso Internacional ENDIMET (Endocrinología, Diabetes, Metabolismo) organizado por la Asociación Colombiana de Endocrinología en Cartagena, Colombia. </w:t>
            </w:r>
          </w:p>
        </w:tc>
        <w:tc>
          <w:tcPr>
            <w:tcW w:w="192" w:type="pct"/>
          </w:tcPr>
          <w:p w14:paraId="710D540A" w14:textId="77777777" w:rsidR="006E5D5D" w:rsidRPr="000526EF" w:rsidRDefault="006E5D5D" w:rsidP="006E5D5D">
            <w:pPr>
              <w:rPr>
                <w:lang w:val="es-ES"/>
              </w:rPr>
            </w:pPr>
          </w:p>
        </w:tc>
        <w:tc>
          <w:tcPr>
            <w:tcW w:w="1394" w:type="pct"/>
          </w:tcPr>
          <w:p w14:paraId="275DEE1C" w14:textId="7B557775" w:rsidR="006E5D5D" w:rsidRDefault="006E5D5D" w:rsidP="006E5D5D">
            <w:pPr>
              <w:pStyle w:val="Fecha"/>
              <w:rPr>
                <w:lang w:val="es-ES"/>
              </w:rPr>
            </w:pPr>
            <w:r>
              <w:rPr>
                <w:lang w:val="es-ES"/>
              </w:rPr>
              <w:t>2022</w:t>
            </w:r>
          </w:p>
        </w:tc>
      </w:tr>
      <w:tr w:rsidR="006E5D5D" w:rsidRPr="00553528" w14:paraId="02663634" w14:textId="77777777">
        <w:tc>
          <w:tcPr>
            <w:tcW w:w="3414" w:type="pct"/>
          </w:tcPr>
          <w:p w14:paraId="4720B933" w14:textId="68190C5D" w:rsidR="006E5D5D" w:rsidRPr="004F5F8B" w:rsidRDefault="006E5D5D" w:rsidP="006E5D5D">
            <w:pPr>
              <w:pStyle w:val="Listaconvietas"/>
              <w:rPr>
                <w:lang w:val="es-ES"/>
              </w:rPr>
            </w:pPr>
            <w:r>
              <w:rPr>
                <w:lang w:val="es-ES"/>
              </w:rPr>
              <w:t>Congreso Nacional de Endocrinología 2022 organizado por la Asociación Hondureña de Endocrinología y Metabolismo, realizado en Tegucigalpa, Honduras</w:t>
            </w:r>
          </w:p>
        </w:tc>
        <w:tc>
          <w:tcPr>
            <w:tcW w:w="192" w:type="pct"/>
          </w:tcPr>
          <w:p w14:paraId="4D6DBB3C" w14:textId="77777777" w:rsidR="006E5D5D" w:rsidRPr="000526EF" w:rsidRDefault="006E5D5D" w:rsidP="006E5D5D">
            <w:pPr>
              <w:rPr>
                <w:lang w:val="es-ES"/>
              </w:rPr>
            </w:pPr>
          </w:p>
        </w:tc>
        <w:tc>
          <w:tcPr>
            <w:tcW w:w="1394" w:type="pct"/>
          </w:tcPr>
          <w:p w14:paraId="05B4C13F" w14:textId="23CAD01D" w:rsidR="006E5D5D" w:rsidRPr="000526EF" w:rsidRDefault="006E5D5D" w:rsidP="006E5D5D">
            <w:pPr>
              <w:pStyle w:val="Fecha"/>
              <w:rPr>
                <w:lang w:val="es-ES"/>
              </w:rPr>
            </w:pPr>
            <w:r>
              <w:rPr>
                <w:lang w:val="es-ES"/>
              </w:rPr>
              <w:t>2022</w:t>
            </w:r>
          </w:p>
        </w:tc>
      </w:tr>
      <w:tr w:rsidR="006E5D5D" w:rsidRPr="00553528" w14:paraId="303223E8" w14:textId="77777777">
        <w:tc>
          <w:tcPr>
            <w:tcW w:w="3414" w:type="pct"/>
          </w:tcPr>
          <w:p w14:paraId="0B86D34B" w14:textId="00335EA7" w:rsidR="006E5D5D" w:rsidRDefault="006E5D5D" w:rsidP="006E5D5D">
            <w:pPr>
              <w:pStyle w:val="Listaconvietas"/>
              <w:rPr>
                <w:lang w:val="es-ES"/>
              </w:rPr>
            </w:pPr>
            <w:r>
              <w:rPr>
                <w:lang w:val="es-ES"/>
              </w:rPr>
              <w:t xml:space="preserve">XI Simposio PINECOS organizado por el Programa de Investigación en Neurología y Órganos de los </w:t>
            </w:r>
            <w:proofErr w:type="gramStart"/>
            <w:r>
              <w:rPr>
                <w:lang w:val="es-ES"/>
              </w:rPr>
              <w:t>sentidos  (</w:t>
            </w:r>
            <w:proofErr w:type="gramEnd"/>
            <w:r>
              <w:rPr>
                <w:lang w:val="es-ES"/>
              </w:rPr>
              <w:t>PINECOS) realizado en San Pedro, Costa Rica</w:t>
            </w:r>
          </w:p>
        </w:tc>
        <w:tc>
          <w:tcPr>
            <w:tcW w:w="192" w:type="pct"/>
          </w:tcPr>
          <w:p w14:paraId="4E648E48" w14:textId="77777777" w:rsidR="006E5D5D" w:rsidRPr="000526EF" w:rsidRDefault="006E5D5D" w:rsidP="006E5D5D">
            <w:pPr>
              <w:rPr>
                <w:lang w:val="es-ES"/>
              </w:rPr>
            </w:pPr>
          </w:p>
        </w:tc>
        <w:tc>
          <w:tcPr>
            <w:tcW w:w="1394" w:type="pct"/>
          </w:tcPr>
          <w:p w14:paraId="02B3362E" w14:textId="39844AB2" w:rsidR="006E5D5D" w:rsidRDefault="006E5D5D" w:rsidP="006E5D5D">
            <w:pPr>
              <w:pStyle w:val="Fecha"/>
              <w:rPr>
                <w:lang w:val="es-ES"/>
              </w:rPr>
            </w:pPr>
            <w:r>
              <w:rPr>
                <w:lang w:val="es-ES"/>
              </w:rPr>
              <w:t>2022</w:t>
            </w:r>
          </w:p>
        </w:tc>
      </w:tr>
      <w:tr w:rsidR="006E5D5D" w:rsidRPr="00553528" w14:paraId="4FFDEC28" w14:textId="77777777">
        <w:tc>
          <w:tcPr>
            <w:tcW w:w="3414" w:type="pct"/>
          </w:tcPr>
          <w:p w14:paraId="3539ADE4" w14:textId="75F08734" w:rsidR="006E5D5D" w:rsidRDefault="006E5D5D" w:rsidP="006E5D5D">
            <w:pPr>
              <w:pStyle w:val="Listaconvietas"/>
              <w:rPr>
                <w:lang w:val="es-ES"/>
              </w:rPr>
            </w:pPr>
            <w:r>
              <w:rPr>
                <w:lang w:val="es-ES"/>
              </w:rPr>
              <w:t>Congreso ASCEND 2022, organizado por la Asociación Costarricense de Endocrinología realizado en San José, Costa Rica</w:t>
            </w:r>
          </w:p>
        </w:tc>
        <w:tc>
          <w:tcPr>
            <w:tcW w:w="192" w:type="pct"/>
          </w:tcPr>
          <w:p w14:paraId="00D0C70B" w14:textId="77777777" w:rsidR="006E5D5D" w:rsidRPr="000526EF" w:rsidRDefault="006E5D5D" w:rsidP="006E5D5D">
            <w:pPr>
              <w:rPr>
                <w:lang w:val="es-ES"/>
              </w:rPr>
            </w:pPr>
          </w:p>
        </w:tc>
        <w:tc>
          <w:tcPr>
            <w:tcW w:w="1394" w:type="pct"/>
          </w:tcPr>
          <w:p w14:paraId="6470A1D9" w14:textId="64F5EE62" w:rsidR="006E5D5D" w:rsidRDefault="006E5D5D" w:rsidP="006E5D5D">
            <w:pPr>
              <w:pStyle w:val="Fecha"/>
              <w:rPr>
                <w:lang w:val="es-ES"/>
              </w:rPr>
            </w:pPr>
            <w:r>
              <w:rPr>
                <w:lang w:val="es-ES"/>
              </w:rPr>
              <w:t>2022</w:t>
            </w:r>
          </w:p>
        </w:tc>
      </w:tr>
      <w:tr w:rsidR="006E5D5D" w:rsidRPr="00553528" w14:paraId="16D1B517" w14:textId="77777777">
        <w:tc>
          <w:tcPr>
            <w:tcW w:w="3414" w:type="pct"/>
          </w:tcPr>
          <w:p w14:paraId="3A17C915" w14:textId="7C5D327E" w:rsidR="006E5D5D" w:rsidRDefault="006E5D5D" w:rsidP="006E5D5D">
            <w:pPr>
              <w:pStyle w:val="Listaconvietas"/>
              <w:rPr>
                <w:lang w:val="es-ES"/>
              </w:rPr>
            </w:pPr>
            <w:r>
              <w:rPr>
                <w:lang w:val="es-ES"/>
              </w:rPr>
              <w:t>VII Congreso ASODEO 2022, organizado por la Asociación Dominicana para el Estudio de la Obesidad, realizado en Punta Cana, República Dominicana</w:t>
            </w:r>
          </w:p>
        </w:tc>
        <w:tc>
          <w:tcPr>
            <w:tcW w:w="192" w:type="pct"/>
          </w:tcPr>
          <w:p w14:paraId="3D89FAE1" w14:textId="77777777" w:rsidR="006E5D5D" w:rsidRPr="000526EF" w:rsidRDefault="006E5D5D" w:rsidP="006E5D5D">
            <w:pPr>
              <w:rPr>
                <w:lang w:val="es-ES"/>
              </w:rPr>
            </w:pPr>
          </w:p>
        </w:tc>
        <w:tc>
          <w:tcPr>
            <w:tcW w:w="1394" w:type="pct"/>
          </w:tcPr>
          <w:p w14:paraId="716A51D1" w14:textId="44034BAB" w:rsidR="006E5D5D" w:rsidRDefault="006E5D5D" w:rsidP="006E5D5D">
            <w:pPr>
              <w:pStyle w:val="Fecha"/>
              <w:rPr>
                <w:lang w:val="es-ES"/>
              </w:rPr>
            </w:pPr>
            <w:r>
              <w:rPr>
                <w:lang w:val="es-ES"/>
              </w:rPr>
              <w:t>2022</w:t>
            </w:r>
          </w:p>
        </w:tc>
      </w:tr>
      <w:tr w:rsidR="006E5D5D" w:rsidRPr="00553528" w14:paraId="7348A29E" w14:textId="77777777">
        <w:tc>
          <w:tcPr>
            <w:tcW w:w="3414" w:type="pct"/>
          </w:tcPr>
          <w:p w14:paraId="6CBB2330" w14:textId="65CD67C8" w:rsidR="006E5D5D" w:rsidRDefault="006E5D5D" w:rsidP="006E5D5D">
            <w:pPr>
              <w:pStyle w:val="Listaconvietas"/>
              <w:rPr>
                <w:lang w:val="es-ES"/>
              </w:rPr>
            </w:pPr>
            <w:r>
              <w:rPr>
                <w:lang w:val="es-ES"/>
              </w:rPr>
              <w:t>Curso para Postgraduados sobre tiroides y sus patologías 2022, organizado por la Sociedad Dominicana de Endocrinología y Nutrición y la Residencia Nacional de Endocrinología y Nutrición en Santo Domingo, República Dominicana</w:t>
            </w:r>
          </w:p>
        </w:tc>
        <w:tc>
          <w:tcPr>
            <w:tcW w:w="192" w:type="pct"/>
          </w:tcPr>
          <w:p w14:paraId="6241CC77" w14:textId="77777777" w:rsidR="006E5D5D" w:rsidRPr="000526EF" w:rsidRDefault="006E5D5D" w:rsidP="006E5D5D">
            <w:pPr>
              <w:rPr>
                <w:lang w:val="es-ES"/>
              </w:rPr>
            </w:pPr>
          </w:p>
        </w:tc>
        <w:tc>
          <w:tcPr>
            <w:tcW w:w="1394" w:type="pct"/>
          </w:tcPr>
          <w:p w14:paraId="114DDDF4" w14:textId="784D6E7D" w:rsidR="006E5D5D" w:rsidRDefault="006E5D5D" w:rsidP="006E5D5D">
            <w:pPr>
              <w:pStyle w:val="Fecha"/>
              <w:rPr>
                <w:lang w:val="es-ES"/>
              </w:rPr>
            </w:pPr>
            <w:r>
              <w:rPr>
                <w:lang w:val="es-ES"/>
              </w:rPr>
              <w:t>2022</w:t>
            </w:r>
          </w:p>
        </w:tc>
      </w:tr>
      <w:tr w:rsidR="006E5D5D" w:rsidRPr="00553528" w14:paraId="090664B6" w14:textId="77777777">
        <w:tc>
          <w:tcPr>
            <w:tcW w:w="3414" w:type="pct"/>
          </w:tcPr>
          <w:p w14:paraId="7D7F527E" w14:textId="071EE7E5" w:rsidR="006E5D5D" w:rsidRDefault="006E5D5D" w:rsidP="006E5D5D">
            <w:pPr>
              <w:pStyle w:val="Listaconvietas"/>
              <w:rPr>
                <w:lang w:val="es-ES"/>
              </w:rPr>
            </w:pPr>
            <w:r>
              <w:rPr>
                <w:lang w:val="es-ES"/>
              </w:rPr>
              <w:t>XV Congreso Nacional de Endocrinología organizado por la Asociación de Endocrinología, Metabolismo y Nutrición de Guatemala realizado en Ciudad Guatemala</w:t>
            </w:r>
          </w:p>
        </w:tc>
        <w:tc>
          <w:tcPr>
            <w:tcW w:w="192" w:type="pct"/>
          </w:tcPr>
          <w:p w14:paraId="188CB665" w14:textId="77777777" w:rsidR="006E5D5D" w:rsidRPr="000526EF" w:rsidRDefault="006E5D5D" w:rsidP="006E5D5D">
            <w:pPr>
              <w:rPr>
                <w:lang w:val="es-ES"/>
              </w:rPr>
            </w:pPr>
          </w:p>
        </w:tc>
        <w:tc>
          <w:tcPr>
            <w:tcW w:w="1394" w:type="pct"/>
          </w:tcPr>
          <w:p w14:paraId="693DF5AA" w14:textId="2CC57AB3" w:rsidR="006E5D5D" w:rsidRDefault="006E5D5D" w:rsidP="006E5D5D">
            <w:pPr>
              <w:pStyle w:val="Fecha"/>
              <w:rPr>
                <w:lang w:val="es-ES"/>
              </w:rPr>
            </w:pPr>
            <w:r>
              <w:rPr>
                <w:lang w:val="es-ES"/>
              </w:rPr>
              <w:t>2022</w:t>
            </w:r>
          </w:p>
        </w:tc>
      </w:tr>
      <w:tr w:rsidR="006E5D5D" w:rsidRPr="000526EF" w14:paraId="064C8AA8" w14:textId="77777777">
        <w:tc>
          <w:tcPr>
            <w:tcW w:w="3414" w:type="pct"/>
          </w:tcPr>
          <w:p w14:paraId="7D55548A" w14:textId="00EA5AED" w:rsidR="006E5D5D" w:rsidRPr="004F5F8B" w:rsidRDefault="006E5D5D" w:rsidP="006E5D5D">
            <w:pPr>
              <w:pStyle w:val="Listaconvietas"/>
              <w:rPr>
                <w:lang w:val="es-ES"/>
              </w:rPr>
            </w:pPr>
            <w:r w:rsidRPr="004F5F8B">
              <w:rPr>
                <w:lang w:val="es-ES"/>
              </w:rPr>
              <w:t>3er simposio de Endocrinología SODENN capítulo dominicano de AACE, organizado por la Sociedad Dominicana de Endocrinología y Nutrición de forma virtual</w:t>
            </w:r>
          </w:p>
        </w:tc>
        <w:tc>
          <w:tcPr>
            <w:tcW w:w="192" w:type="pct"/>
          </w:tcPr>
          <w:p w14:paraId="4D991C3B" w14:textId="77777777" w:rsidR="006E5D5D" w:rsidRPr="000526EF" w:rsidRDefault="006E5D5D" w:rsidP="006E5D5D">
            <w:pPr>
              <w:rPr>
                <w:lang w:val="es-ES"/>
              </w:rPr>
            </w:pPr>
          </w:p>
        </w:tc>
        <w:tc>
          <w:tcPr>
            <w:tcW w:w="1394" w:type="pct"/>
          </w:tcPr>
          <w:p w14:paraId="05DCE512" w14:textId="50C2C3F6" w:rsidR="006E5D5D" w:rsidRPr="000526EF" w:rsidRDefault="006E5D5D" w:rsidP="006E5D5D">
            <w:pPr>
              <w:pStyle w:val="Fecha"/>
              <w:rPr>
                <w:lang w:val="es-ES"/>
              </w:rPr>
            </w:pPr>
            <w:r w:rsidRPr="000526EF">
              <w:rPr>
                <w:lang w:val="es-ES"/>
              </w:rPr>
              <w:t>2021</w:t>
            </w:r>
          </w:p>
        </w:tc>
      </w:tr>
      <w:tr w:rsidR="006E5D5D" w:rsidRPr="000526EF" w14:paraId="2C0B5CD7" w14:textId="77777777">
        <w:tc>
          <w:tcPr>
            <w:tcW w:w="3414" w:type="pct"/>
          </w:tcPr>
          <w:p w14:paraId="7E678CA9" w14:textId="6E30F913" w:rsidR="006E5D5D" w:rsidRPr="004F5F8B" w:rsidRDefault="006E5D5D" w:rsidP="006E5D5D">
            <w:pPr>
              <w:pStyle w:val="Listaconvietas"/>
              <w:rPr>
                <w:lang w:val="es-ES"/>
              </w:rPr>
            </w:pPr>
            <w:r w:rsidRPr="004F5F8B">
              <w:rPr>
                <w:lang w:val="es-ES"/>
              </w:rPr>
              <w:t>Primer congreso virtual de la Sociedad Hondureña de Medicina Interna</w:t>
            </w:r>
          </w:p>
        </w:tc>
        <w:tc>
          <w:tcPr>
            <w:tcW w:w="192" w:type="pct"/>
          </w:tcPr>
          <w:p w14:paraId="658C24A8" w14:textId="77777777" w:rsidR="006E5D5D" w:rsidRPr="000526EF" w:rsidRDefault="006E5D5D" w:rsidP="006E5D5D">
            <w:pPr>
              <w:rPr>
                <w:lang w:val="es-ES"/>
              </w:rPr>
            </w:pPr>
          </w:p>
        </w:tc>
        <w:tc>
          <w:tcPr>
            <w:tcW w:w="1394" w:type="pct"/>
          </w:tcPr>
          <w:p w14:paraId="4C672536" w14:textId="3A3DAA8B" w:rsidR="006E5D5D" w:rsidRPr="000526EF" w:rsidRDefault="006E5D5D" w:rsidP="006E5D5D">
            <w:pPr>
              <w:pStyle w:val="Fecha"/>
              <w:rPr>
                <w:lang w:val="es-ES"/>
              </w:rPr>
            </w:pPr>
            <w:r w:rsidRPr="000526EF">
              <w:rPr>
                <w:lang w:val="es-ES"/>
              </w:rPr>
              <w:t>2021</w:t>
            </w:r>
          </w:p>
        </w:tc>
      </w:tr>
      <w:tr w:rsidR="006E5D5D" w:rsidRPr="00280482" w14:paraId="741CA592" w14:textId="77777777">
        <w:tc>
          <w:tcPr>
            <w:tcW w:w="3414" w:type="pct"/>
          </w:tcPr>
          <w:p w14:paraId="270585C6" w14:textId="36653391" w:rsidR="006E5D5D" w:rsidRDefault="006E5D5D" w:rsidP="006E5D5D">
            <w:pPr>
              <w:pStyle w:val="Listaconvietas"/>
              <w:rPr>
                <w:lang w:val="es-ES"/>
              </w:rPr>
            </w:pPr>
            <w:r>
              <w:rPr>
                <w:lang w:val="es-ES"/>
              </w:rPr>
              <w:lastRenderedPageBreak/>
              <w:t>Seminario de Diabetes organizado por la Asociación de Endocrinología de Costa Rica realizada en San José, Costa Rica</w:t>
            </w:r>
          </w:p>
        </w:tc>
        <w:tc>
          <w:tcPr>
            <w:tcW w:w="192" w:type="pct"/>
          </w:tcPr>
          <w:p w14:paraId="19E9C9BC" w14:textId="77777777" w:rsidR="006E5D5D" w:rsidRPr="000526EF" w:rsidRDefault="006E5D5D" w:rsidP="006E5D5D">
            <w:pPr>
              <w:rPr>
                <w:lang w:val="es-ES"/>
              </w:rPr>
            </w:pPr>
          </w:p>
        </w:tc>
        <w:tc>
          <w:tcPr>
            <w:tcW w:w="1394" w:type="pct"/>
          </w:tcPr>
          <w:p w14:paraId="38ECEBBE" w14:textId="3684FA28" w:rsidR="006E5D5D" w:rsidRDefault="006E5D5D" w:rsidP="006E5D5D">
            <w:pPr>
              <w:pStyle w:val="Fecha"/>
              <w:rPr>
                <w:lang w:val="es-ES"/>
              </w:rPr>
            </w:pPr>
            <w:r>
              <w:rPr>
                <w:lang w:val="es-ES"/>
              </w:rPr>
              <w:t>2021</w:t>
            </w:r>
          </w:p>
        </w:tc>
      </w:tr>
      <w:tr w:rsidR="006E5D5D" w:rsidRPr="000526EF" w14:paraId="4A2337D1" w14:textId="77777777">
        <w:tc>
          <w:tcPr>
            <w:tcW w:w="3414" w:type="pct"/>
          </w:tcPr>
          <w:p w14:paraId="194C5636" w14:textId="5BF1260E" w:rsidR="006E5D5D" w:rsidRPr="004F5F8B" w:rsidRDefault="006E5D5D" w:rsidP="006E5D5D">
            <w:pPr>
              <w:pStyle w:val="Listaconvietas"/>
              <w:rPr>
                <w:lang w:val="es-ES"/>
              </w:rPr>
            </w:pPr>
            <w:r>
              <w:rPr>
                <w:lang w:val="es-ES"/>
              </w:rPr>
              <w:t xml:space="preserve">Congreso Nacional de Endocrinología organizado por la Asociación Nacional </w:t>
            </w:r>
            <w:proofErr w:type="gramStart"/>
            <w:r>
              <w:rPr>
                <w:lang w:val="es-ES"/>
              </w:rPr>
              <w:t>Pro Estudio</w:t>
            </w:r>
            <w:proofErr w:type="gramEnd"/>
            <w:r>
              <w:rPr>
                <w:lang w:val="es-ES"/>
              </w:rPr>
              <w:t xml:space="preserve"> de la Diabetes Endocrinología y Metabolismo realizado en San José, Costa Rica</w:t>
            </w:r>
          </w:p>
        </w:tc>
        <w:tc>
          <w:tcPr>
            <w:tcW w:w="192" w:type="pct"/>
          </w:tcPr>
          <w:p w14:paraId="209411F0" w14:textId="77777777" w:rsidR="006E5D5D" w:rsidRPr="000526EF" w:rsidRDefault="006E5D5D" w:rsidP="006E5D5D">
            <w:pPr>
              <w:rPr>
                <w:lang w:val="es-ES"/>
              </w:rPr>
            </w:pPr>
          </w:p>
        </w:tc>
        <w:tc>
          <w:tcPr>
            <w:tcW w:w="1394" w:type="pct"/>
          </w:tcPr>
          <w:p w14:paraId="6B80E021" w14:textId="3A004E05" w:rsidR="006E5D5D" w:rsidRPr="000526EF" w:rsidRDefault="006E5D5D" w:rsidP="006E5D5D">
            <w:pPr>
              <w:pStyle w:val="Fecha"/>
              <w:rPr>
                <w:lang w:val="es-ES"/>
              </w:rPr>
            </w:pPr>
            <w:r>
              <w:rPr>
                <w:lang w:val="es-ES"/>
              </w:rPr>
              <w:t>2021</w:t>
            </w:r>
          </w:p>
        </w:tc>
      </w:tr>
      <w:tr w:rsidR="006E5D5D" w:rsidRPr="00280482" w14:paraId="0788A34B" w14:textId="77777777">
        <w:tc>
          <w:tcPr>
            <w:tcW w:w="3414" w:type="pct"/>
          </w:tcPr>
          <w:p w14:paraId="0AEB6C5D" w14:textId="201DEE0D" w:rsidR="006E5D5D" w:rsidRPr="004F5F8B" w:rsidRDefault="006E5D5D" w:rsidP="006E5D5D">
            <w:pPr>
              <w:pStyle w:val="Listaconvietas"/>
              <w:rPr>
                <w:lang w:val="es-ES"/>
              </w:rPr>
            </w:pPr>
            <w:r>
              <w:rPr>
                <w:lang w:val="es-ES"/>
              </w:rPr>
              <w:t>Curso Academia de Perfeccionamiento en el manejo de la diabetes tipo 2 organizado por la Sociedad Peruana de Endocrinología, realizado de forma virtual</w:t>
            </w:r>
          </w:p>
        </w:tc>
        <w:tc>
          <w:tcPr>
            <w:tcW w:w="192" w:type="pct"/>
          </w:tcPr>
          <w:p w14:paraId="04A8D72C" w14:textId="77777777" w:rsidR="006E5D5D" w:rsidRPr="000526EF" w:rsidRDefault="006E5D5D" w:rsidP="006E5D5D">
            <w:pPr>
              <w:rPr>
                <w:lang w:val="es-ES"/>
              </w:rPr>
            </w:pPr>
          </w:p>
        </w:tc>
        <w:tc>
          <w:tcPr>
            <w:tcW w:w="1394" w:type="pct"/>
          </w:tcPr>
          <w:p w14:paraId="5C536CFA" w14:textId="3C171FE1" w:rsidR="006E5D5D" w:rsidRPr="000526EF" w:rsidRDefault="006E5D5D" w:rsidP="006E5D5D">
            <w:pPr>
              <w:pStyle w:val="Fecha"/>
              <w:rPr>
                <w:lang w:val="es-ES"/>
              </w:rPr>
            </w:pPr>
            <w:r>
              <w:rPr>
                <w:lang w:val="es-ES"/>
              </w:rPr>
              <w:t>2021</w:t>
            </w:r>
          </w:p>
        </w:tc>
      </w:tr>
      <w:tr w:rsidR="006E5D5D" w:rsidRPr="00280482" w14:paraId="096FB5F6" w14:textId="77777777">
        <w:tc>
          <w:tcPr>
            <w:tcW w:w="3414" w:type="pct"/>
          </w:tcPr>
          <w:p w14:paraId="76F44A63" w14:textId="054C8B71" w:rsidR="006E5D5D" w:rsidRPr="004F5F8B" w:rsidRDefault="006E5D5D" w:rsidP="006E5D5D">
            <w:pPr>
              <w:pStyle w:val="Listaconvietas"/>
              <w:rPr>
                <w:lang w:val="es-ES"/>
              </w:rPr>
            </w:pPr>
            <w:r>
              <w:rPr>
                <w:lang w:val="es-ES"/>
              </w:rPr>
              <w:t>Congreso Virtual de Medicina Interna realizado por la Sociedad Guatemalteca de Medicina Interna</w:t>
            </w:r>
          </w:p>
        </w:tc>
        <w:tc>
          <w:tcPr>
            <w:tcW w:w="192" w:type="pct"/>
          </w:tcPr>
          <w:p w14:paraId="14D6AE5B" w14:textId="77777777" w:rsidR="006E5D5D" w:rsidRPr="000526EF" w:rsidRDefault="006E5D5D" w:rsidP="006E5D5D">
            <w:pPr>
              <w:rPr>
                <w:lang w:val="es-ES"/>
              </w:rPr>
            </w:pPr>
          </w:p>
        </w:tc>
        <w:tc>
          <w:tcPr>
            <w:tcW w:w="1394" w:type="pct"/>
          </w:tcPr>
          <w:p w14:paraId="0AEB8C3D" w14:textId="22FF47D9" w:rsidR="006E5D5D" w:rsidRPr="000526EF" w:rsidRDefault="006E5D5D" w:rsidP="006E5D5D">
            <w:pPr>
              <w:pStyle w:val="Fecha"/>
              <w:rPr>
                <w:lang w:val="es-ES"/>
              </w:rPr>
            </w:pPr>
            <w:r>
              <w:rPr>
                <w:lang w:val="es-ES"/>
              </w:rPr>
              <w:t>2021</w:t>
            </w:r>
          </w:p>
        </w:tc>
      </w:tr>
      <w:tr w:rsidR="006E5D5D" w:rsidRPr="000526EF" w14:paraId="79AA5D72" w14:textId="77777777">
        <w:tc>
          <w:tcPr>
            <w:tcW w:w="3414" w:type="pct"/>
          </w:tcPr>
          <w:p w14:paraId="5AB83D12" w14:textId="3D3474D9" w:rsidR="006E5D5D" w:rsidRPr="004F5F8B" w:rsidRDefault="006E5D5D" w:rsidP="006E5D5D">
            <w:pPr>
              <w:pStyle w:val="Listaconvietas"/>
              <w:rPr>
                <w:lang w:val="es-ES"/>
              </w:rPr>
            </w:pPr>
            <w:r w:rsidRPr="004F5F8B">
              <w:rPr>
                <w:lang w:val="es-ES"/>
              </w:rPr>
              <w:t>Congreso Virtual de la Federación Latinoamericana de Sociedades de Obesidad</w:t>
            </w:r>
          </w:p>
        </w:tc>
        <w:tc>
          <w:tcPr>
            <w:tcW w:w="192" w:type="pct"/>
          </w:tcPr>
          <w:p w14:paraId="690BC6E9" w14:textId="77777777" w:rsidR="006E5D5D" w:rsidRPr="000526EF" w:rsidRDefault="006E5D5D" w:rsidP="006E5D5D">
            <w:pPr>
              <w:rPr>
                <w:lang w:val="es-ES"/>
              </w:rPr>
            </w:pPr>
          </w:p>
        </w:tc>
        <w:tc>
          <w:tcPr>
            <w:tcW w:w="1394" w:type="pct"/>
          </w:tcPr>
          <w:p w14:paraId="03DABDA7" w14:textId="45D2D405" w:rsidR="006E5D5D" w:rsidRPr="000526EF" w:rsidRDefault="006E5D5D" w:rsidP="006E5D5D">
            <w:pPr>
              <w:pStyle w:val="Fecha"/>
              <w:rPr>
                <w:lang w:val="es-ES"/>
              </w:rPr>
            </w:pPr>
            <w:r w:rsidRPr="000526EF">
              <w:rPr>
                <w:lang w:val="es-ES"/>
              </w:rPr>
              <w:t>2020</w:t>
            </w:r>
          </w:p>
        </w:tc>
      </w:tr>
      <w:tr w:rsidR="006E5D5D" w:rsidRPr="000526EF" w14:paraId="59EBE350" w14:textId="77777777">
        <w:tc>
          <w:tcPr>
            <w:tcW w:w="3414" w:type="pct"/>
          </w:tcPr>
          <w:p w14:paraId="539D48A8" w14:textId="1172A46D" w:rsidR="006E5D5D" w:rsidRPr="004F5F8B" w:rsidRDefault="006E5D5D" w:rsidP="006E5D5D">
            <w:pPr>
              <w:pStyle w:val="Listaconvietas"/>
              <w:rPr>
                <w:lang w:val="es-ES"/>
              </w:rPr>
            </w:pPr>
            <w:r w:rsidRPr="004F5F8B">
              <w:rPr>
                <w:lang w:val="es-ES"/>
              </w:rPr>
              <w:t>Congreso Virtual de Endocrinología organizado por la Sociedad Hondureña de Endocrinología, realizado de manera virtual</w:t>
            </w:r>
          </w:p>
        </w:tc>
        <w:tc>
          <w:tcPr>
            <w:tcW w:w="192" w:type="pct"/>
          </w:tcPr>
          <w:p w14:paraId="53F93DB5" w14:textId="77777777" w:rsidR="006E5D5D" w:rsidRPr="000526EF" w:rsidRDefault="006E5D5D" w:rsidP="006E5D5D">
            <w:pPr>
              <w:rPr>
                <w:lang w:val="es-ES"/>
              </w:rPr>
            </w:pPr>
          </w:p>
        </w:tc>
        <w:tc>
          <w:tcPr>
            <w:tcW w:w="1394" w:type="pct"/>
          </w:tcPr>
          <w:p w14:paraId="1BC11914" w14:textId="0E0FDBDF" w:rsidR="006E5D5D" w:rsidRPr="000526EF" w:rsidRDefault="006E5D5D" w:rsidP="006E5D5D">
            <w:pPr>
              <w:pStyle w:val="Fecha"/>
              <w:rPr>
                <w:lang w:val="es-ES"/>
              </w:rPr>
            </w:pPr>
            <w:r w:rsidRPr="000526EF">
              <w:rPr>
                <w:lang w:val="es-ES"/>
              </w:rPr>
              <w:t>2020</w:t>
            </w:r>
          </w:p>
        </w:tc>
      </w:tr>
      <w:tr w:rsidR="006E5D5D" w:rsidRPr="000526EF" w14:paraId="2AE6DE16" w14:textId="77777777">
        <w:tc>
          <w:tcPr>
            <w:tcW w:w="3414" w:type="pct"/>
          </w:tcPr>
          <w:p w14:paraId="16CB4369" w14:textId="28DE5E40" w:rsidR="006E5D5D" w:rsidRPr="004F5F8B" w:rsidRDefault="006E5D5D" w:rsidP="006E5D5D">
            <w:pPr>
              <w:pStyle w:val="Listaconvietas"/>
              <w:rPr>
                <w:lang w:val="es-ES"/>
              </w:rPr>
            </w:pPr>
            <w:r w:rsidRPr="004F5F8B">
              <w:rPr>
                <w:lang w:val="es-ES"/>
              </w:rPr>
              <w:t>XLIX Seminarios Científicos 2020 del Hospital Santo Tomás, organizado por la Universidad de Panamá, realizado de manera virtual</w:t>
            </w:r>
          </w:p>
        </w:tc>
        <w:tc>
          <w:tcPr>
            <w:tcW w:w="192" w:type="pct"/>
          </w:tcPr>
          <w:p w14:paraId="0EE5BED5" w14:textId="77777777" w:rsidR="006E5D5D" w:rsidRPr="000526EF" w:rsidRDefault="006E5D5D" w:rsidP="006E5D5D">
            <w:pPr>
              <w:rPr>
                <w:lang w:val="es-ES"/>
              </w:rPr>
            </w:pPr>
          </w:p>
        </w:tc>
        <w:tc>
          <w:tcPr>
            <w:tcW w:w="1394" w:type="pct"/>
          </w:tcPr>
          <w:p w14:paraId="1ED6A0E3" w14:textId="59E158B5" w:rsidR="006E5D5D" w:rsidRPr="000526EF" w:rsidRDefault="006E5D5D" w:rsidP="006E5D5D">
            <w:pPr>
              <w:pStyle w:val="Fecha"/>
              <w:rPr>
                <w:lang w:val="es-ES"/>
              </w:rPr>
            </w:pPr>
            <w:r w:rsidRPr="000526EF">
              <w:rPr>
                <w:lang w:val="es-ES"/>
              </w:rPr>
              <w:t>2020</w:t>
            </w:r>
          </w:p>
        </w:tc>
      </w:tr>
      <w:tr w:rsidR="006E5D5D" w:rsidRPr="000526EF" w14:paraId="494CC567" w14:textId="77777777">
        <w:tc>
          <w:tcPr>
            <w:tcW w:w="3414" w:type="pct"/>
          </w:tcPr>
          <w:p w14:paraId="183ED2AA" w14:textId="761A95BA" w:rsidR="006E5D5D" w:rsidRPr="004F5F8B" w:rsidRDefault="006E5D5D" w:rsidP="006E5D5D">
            <w:pPr>
              <w:pStyle w:val="Listaconvietas"/>
              <w:rPr>
                <w:lang w:val="es-ES"/>
              </w:rPr>
            </w:pPr>
            <w:r w:rsidRPr="004F5F8B">
              <w:rPr>
                <w:lang w:val="es-ES"/>
              </w:rPr>
              <w:t>Congreso de Medicina Interna de Guatemala organizado por la Asociación de Medicina Interna de Guatemala realizado en Ciudad Guatemala</w:t>
            </w:r>
          </w:p>
        </w:tc>
        <w:tc>
          <w:tcPr>
            <w:tcW w:w="192" w:type="pct"/>
          </w:tcPr>
          <w:p w14:paraId="3D24730A" w14:textId="77777777" w:rsidR="006E5D5D" w:rsidRPr="000526EF" w:rsidRDefault="006E5D5D" w:rsidP="006E5D5D">
            <w:pPr>
              <w:rPr>
                <w:lang w:val="es-ES"/>
              </w:rPr>
            </w:pPr>
          </w:p>
        </w:tc>
        <w:tc>
          <w:tcPr>
            <w:tcW w:w="1394" w:type="pct"/>
          </w:tcPr>
          <w:p w14:paraId="3A5E28B7" w14:textId="76B4B3DE" w:rsidR="006E5D5D" w:rsidRPr="000526EF" w:rsidRDefault="006E5D5D" w:rsidP="006E5D5D">
            <w:pPr>
              <w:pStyle w:val="Fecha"/>
              <w:rPr>
                <w:lang w:val="es-ES"/>
              </w:rPr>
            </w:pPr>
            <w:r w:rsidRPr="000526EF">
              <w:rPr>
                <w:lang w:val="es-ES"/>
              </w:rPr>
              <w:t>2020</w:t>
            </w:r>
          </w:p>
        </w:tc>
      </w:tr>
      <w:tr w:rsidR="006E5D5D" w:rsidRPr="000526EF" w14:paraId="10F75155" w14:textId="77777777">
        <w:tc>
          <w:tcPr>
            <w:tcW w:w="3414" w:type="pct"/>
          </w:tcPr>
          <w:p w14:paraId="5D9E038C" w14:textId="0D3ACEA7" w:rsidR="006E5D5D" w:rsidRPr="004F5F8B" w:rsidRDefault="006E5D5D" w:rsidP="006E5D5D">
            <w:pPr>
              <w:pStyle w:val="Listaconvietas"/>
              <w:rPr>
                <w:lang w:val="es-ES"/>
              </w:rPr>
            </w:pPr>
            <w:r w:rsidRPr="004F5F8B">
              <w:rPr>
                <w:lang w:val="es-ES"/>
              </w:rPr>
              <w:t>2d</w:t>
            </w:r>
            <w:r>
              <w:rPr>
                <w:lang w:val="es-ES"/>
              </w:rPr>
              <w:t>o</w:t>
            </w:r>
            <w:r w:rsidRPr="004F5F8B">
              <w:rPr>
                <w:lang w:val="es-ES"/>
              </w:rPr>
              <w:t xml:space="preserve"> simposio de Endocrinología SODENN capítulo dominicano de AACE, organizado por la Sociedad Dominicana de Endocrinología y Nutrición en Santo Domingo, República Dominicana</w:t>
            </w:r>
          </w:p>
        </w:tc>
        <w:tc>
          <w:tcPr>
            <w:tcW w:w="192" w:type="pct"/>
          </w:tcPr>
          <w:p w14:paraId="11FAFAD6" w14:textId="77777777" w:rsidR="006E5D5D" w:rsidRPr="000526EF" w:rsidRDefault="006E5D5D" w:rsidP="006E5D5D">
            <w:pPr>
              <w:rPr>
                <w:lang w:val="es-ES"/>
              </w:rPr>
            </w:pPr>
          </w:p>
        </w:tc>
        <w:tc>
          <w:tcPr>
            <w:tcW w:w="1394" w:type="pct"/>
          </w:tcPr>
          <w:p w14:paraId="6475A993" w14:textId="52BDC2C1" w:rsidR="006E5D5D" w:rsidRPr="000526EF" w:rsidRDefault="006E5D5D" w:rsidP="006E5D5D">
            <w:pPr>
              <w:pStyle w:val="Fecha"/>
              <w:rPr>
                <w:lang w:val="es-ES"/>
              </w:rPr>
            </w:pPr>
            <w:r w:rsidRPr="000526EF">
              <w:rPr>
                <w:lang w:val="es-ES"/>
              </w:rPr>
              <w:t>2020</w:t>
            </w:r>
          </w:p>
        </w:tc>
      </w:tr>
      <w:tr w:rsidR="006E5D5D" w:rsidRPr="000526EF" w14:paraId="3FDE33B7" w14:textId="77777777">
        <w:tc>
          <w:tcPr>
            <w:tcW w:w="3414" w:type="pct"/>
          </w:tcPr>
          <w:p w14:paraId="094FF1C6" w14:textId="6336CFD6" w:rsidR="006E5D5D" w:rsidRPr="004F5F8B" w:rsidRDefault="006E5D5D" w:rsidP="006E5D5D">
            <w:pPr>
              <w:pStyle w:val="Listaconvietas"/>
              <w:rPr>
                <w:lang w:val="es-ES"/>
              </w:rPr>
            </w:pPr>
            <w:r w:rsidRPr="004F5F8B">
              <w:rPr>
                <w:lang w:val="es-ES"/>
              </w:rPr>
              <w:t xml:space="preserve">XVII Congreso de la Asociación Latinoamericana de Diabetes en Punta Cana, República Dominicana </w:t>
            </w:r>
          </w:p>
        </w:tc>
        <w:tc>
          <w:tcPr>
            <w:tcW w:w="192" w:type="pct"/>
          </w:tcPr>
          <w:p w14:paraId="5AFAE61C" w14:textId="77777777" w:rsidR="006E5D5D" w:rsidRPr="000526EF" w:rsidRDefault="006E5D5D" w:rsidP="006E5D5D">
            <w:pPr>
              <w:rPr>
                <w:lang w:val="es-ES"/>
              </w:rPr>
            </w:pPr>
          </w:p>
        </w:tc>
        <w:tc>
          <w:tcPr>
            <w:tcW w:w="1394" w:type="pct"/>
          </w:tcPr>
          <w:p w14:paraId="665AAE50" w14:textId="7D698A72" w:rsidR="006E5D5D" w:rsidRPr="000526EF" w:rsidRDefault="006E5D5D" w:rsidP="006E5D5D">
            <w:pPr>
              <w:pStyle w:val="Fecha"/>
              <w:rPr>
                <w:lang w:val="es-ES"/>
              </w:rPr>
            </w:pPr>
            <w:r w:rsidRPr="000526EF">
              <w:rPr>
                <w:lang w:val="es-ES"/>
              </w:rPr>
              <w:t>2019</w:t>
            </w:r>
          </w:p>
        </w:tc>
      </w:tr>
      <w:tr w:rsidR="006E5D5D" w:rsidRPr="000526EF" w14:paraId="0A94743C" w14:textId="77777777">
        <w:tc>
          <w:tcPr>
            <w:tcW w:w="3414" w:type="pct"/>
          </w:tcPr>
          <w:p w14:paraId="5216E478" w14:textId="6C1ACC5F" w:rsidR="006E5D5D" w:rsidRPr="004F5F8B" w:rsidRDefault="006E5D5D" w:rsidP="006E5D5D">
            <w:pPr>
              <w:pStyle w:val="Listaconvietas"/>
              <w:rPr>
                <w:lang w:val="es-ES"/>
              </w:rPr>
            </w:pPr>
            <w:r w:rsidRPr="004F5F8B">
              <w:rPr>
                <w:lang w:val="es-ES"/>
              </w:rPr>
              <w:t>IX Simposio PINECOS organizado por el Programa de Investigación en Neurocirugía y Órganos de los Sentidos en San José, Costa Rica</w:t>
            </w:r>
          </w:p>
        </w:tc>
        <w:tc>
          <w:tcPr>
            <w:tcW w:w="192" w:type="pct"/>
          </w:tcPr>
          <w:p w14:paraId="5347AD67" w14:textId="77777777" w:rsidR="006E5D5D" w:rsidRPr="000526EF" w:rsidRDefault="006E5D5D" w:rsidP="006E5D5D">
            <w:pPr>
              <w:rPr>
                <w:lang w:val="es-ES"/>
              </w:rPr>
            </w:pPr>
          </w:p>
        </w:tc>
        <w:tc>
          <w:tcPr>
            <w:tcW w:w="1394" w:type="pct"/>
          </w:tcPr>
          <w:p w14:paraId="7FD43223" w14:textId="1CD482E7" w:rsidR="006E5D5D" w:rsidRPr="000526EF" w:rsidRDefault="006E5D5D" w:rsidP="006E5D5D">
            <w:pPr>
              <w:pStyle w:val="Fecha"/>
              <w:rPr>
                <w:lang w:val="es-ES"/>
              </w:rPr>
            </w:pPr>
            <w:r w:rsidRPr="000526EF">
              <w:rPr>
                <w:lang w:val="es-ES"/>
              </w:rPr>
              <w:t>2019</w:t>
            </w:r>
          </w:p>
        </w:tc>
      </w:tr>
      <w:tr w:rsidR="006E5D5D" w:rsidRPr="000526EF" w14:paraId="1F6544C7" w14:textId="77777777">
        <w:tc>
          <w:tcPr>
            <w:tcW w:w="3414" w:type="pct"/>
          </w:tcPr>
          <w:p w14:paraId="0DCA9470" w14:textId="3304AB9B" w:rsidR="006E5D5D" w:rsidRPr="004F5F8B" w:rsidRDefault="006E5D5D" w:rsidP="006E5D5D">
            <w:pPr>
              <w:pStyle w:val="Listaconvietas"/>
              <w:rPr>
                <w:lang w:val="es-ES"/>
              </w:rPr>
            </w:pPr>
            <w:r w:rsidRPr="004F5F8B">
              <w:rPr>
                <w:lang w:val="es-ES"/>
              </w:rPr>
              <w:t>Jornada de actualización en Endocrinología y Metabolismo realizado en Boquete, Chiriquí</w:t>
            </w:r>
          </w:p>
        </w:tc>
        <w:tc>
          <w:tcPr>
            <w:tcW w:w="192" w:type="pct"/>
          </w:tcPr>
          <w:p w14:paraId="2FAD4662" w14:textId="77777777" w:rsidR="006E5D5D" w:rsidRPr="000526EF" w:rsidRDefault="006E5D5D" w:rsidP="006E5D5D">
            <w:pPr>
              <w:rPr>
                <w:lang w:val="es-ES"/>
              </w:rPr>
            </w:pPr>
          </w:p>
        </w:tc>
        <w:tc>
          <w:tcPr>
            <w:tcW w:w="1394" w:type="pct"/>
          </w:tcPr>
          <w:p w14:paraId="2571F233" w14:textId="58B92401" w:rsidR="006E5D5D" w:rsidRPr="000526EF" w:rsidRDefault="006E5D5D" w:rsidP="006E5D5D">
            <w:pPr>
              <w:pStyle w:val="Fecha"/>
              <w:rPr>
                <w:lang w:val="es-ES"/>
              </w:rPr>
            </w:pPr>
            <w:r w:rsidRPr="000526EF">
              <w:rPr>
                <w:lang w:val="es-ES"/>
              </w:rPr>
              <w:t>2019</w:t>
            </w:r>
          </w:p>
        </w:tc>
      </w:tr>
      <w:tr w:rsidR="006E5D5D" w:rsidRPr="000526EF" w14:paraId="27982A08" w14:textId="77777777">
        <w:tc>
          <w:tcPr>
            <w:tcW w:w="3414" w:type="pct"/>
          </w:tcPr>
          <w:p w14:paraId="5A0192B3" w14:textId="157FB4FC" w:rsidR="006E5D5D" w:rsidRPr="004F5F8B" w:rsidRDefault="006E5D5D" w:rsidP="006E5D5D">
            <w:pPr>
              <w:pStyle w:val="Listaconvietas"/>
              <w:rPr>
                <w:lang w:val="es-ES"/>
              </w:rPr>
            </w:pPr>
            <w:r w:rsidRPr="004F5F8B">
              <w:rPr>
                <w:lang w:val="es-ES"/>
              </w:rPr>
              <w:t>XV Congreso Centroamericano de Endocrinología realizado en Tegucigalpa, Honduras</w:t>
            </w:r>
          </w:p>
        </w:tc>
        <w:tc>
          <w:tcPr>
            <w:tcW w:w="192" w:type="pct"/>
          </w:tcPr>
          <w:p w14:paraId="0965C81B" w14:textId="77777777" w:rsidR="006E5D5D" w:rsidRPr="000526EF" w:rsidRDefault="006E5D5D" w:rsidP="006E5D5D">
            <w:pPr>
              <w:rPr>
                <w:lang w:val="es-ES"/>
              </w:rPr>
            </w:pPr>
          </w:p>
        </w:tc>
        <w:tc>
          <w:tcPr>
            <w:tcW w:w="1394" w:type="pct"/>
          </w:tcPr>
          <w:p w14:paraId="20BA5694" w14:textId="036F917C" w:rsidR="006E5D5D" w:rsidRPr="000526EF" w:rsidRDefault="006E5D5D" w:rsidP="006E5D5D">
            <w:pPr>
              <w:pStyle w:val="Fecha"/>
              <w:rPr>
                <w:lang w:val="es-ES"/>
              </w:rPr>
            </w:pPr>
            <w:r w:rsidRPr="000526EF">
              <w:rPr>
                <w:lang w:val="es-ES"/>
              </w:rPr>
              <w:t>2019</w:t>
            </w:r>
          </w:p>
        </w:tc>
      </w:tr>
      <w:tr w:rsidR="006E5D5D" w:rsidRPr="000526EF" w14:paraId="568368EF" w14:textId="77777777">
        <w:tc>
          <w:tcPr>
            <w:tcW w:w="3414" w:type="pct"/>
          </w:tcPr>
          <w:p w14:paraId="3DD7103F" w14:textId="5FEF688F" w:rsidR="006E5D5D" w:rsidRPr="004F5F8B" w:rsidRDefault="006E5D5D" w:rsidP="006E5D5D">
            <w:pPr>
              <w:pStyle w:val="Listaconvietas"/>
              <w:rPr>
                <w:lang w:val="es-ES"/>
              </w:rPr>
            </w:pPr>
            <w:r w:rsidRPr="004F5F8B">
              <w:rPr>
                <w:lang w:val="es-ES"/>
              </w:rPr>
              <w:t>XXI Congreso Nacional de Endocrinología, organizado por la Sociedad Dominicana de Endocrinología y Nutrición en Santo Domingo, República Dominicana</w:t>
            </w:r>
          </w:p>
        </w:tc>
        <w:tc>
          <w:tcPr>
            <w:tcW w:w="192" w:type="pct"/>
          </w:tcPr>
          <w:p w14:paraId="7E9708E4" w14:textId="77777777" w:rsidR="006E5D5D" w:rsidRPr="000526EF" w:rsidRDefault="006E5D5D" w:rsidP="006E5D5D">
            <w:pPr>
              <w:rPr>
                <w:lang w:val="es-ES"/>
              </w:rPr>
            </w:pPr>
          </w:p>
        </w:tc>
        <w:tc>
          <w:tcPr>
            <w:tcW w:w="1394" w:type="pct"/>
          </w:tcPr>
          <w:p w14:paraId="033D0207" w14:textId="6BE6C954" w:rsidR="006E5D5D" w:rsidRPr="000526EF" w:rsidRDefault="006E5D5D" w:rsidP="006E5D5D">
            <w:pPr>
              <w:pStyle w:val="Fecha"/>
              <w:rPr>
                <w:lang w:val="es-ES"/>
              </w:rPr>
            </w:pPr>
            <w:r w:rsidRPr="000526EF">
              <w:rPr>
                <w:lang w:val="es-ES"/>
              </w:rPr>
              <w:t>2019</w:t>
            </w:r>
          </w:p>
        </w:tc>
      </w:tr>
      <w:tr w:rsidR="006E5D5D" w:rsidRPr="000526EF" w14:paraId="71D8845F" w14:textId="77777777">
        <w:tc>
          <w:tcPr>
            <w:tcW w:w="3414" w:type="pct"/>
          </w:tcPr>
          <w:p w14:paraId="3C4A0005" w14:textId="6314C483" w:rsidR="006E5D5D" w:rsidRPr="004F5F8B" w:rsidRDefault="006E5D5D" w:rsidP="006E5D5D">
            <w:pPr>
              <w:pStyle w:val="Listaconvietas"/>
              <w:rPr>
                <w:lang w:val="es-ES"/>
              </w:rPr>
            </w:pPr>
            <w:r w:rsidRPr="004F5F8B">
              <w:rPr>
                <w:lang w:val="es-ES"/>
              </w:rPr>
              <w:t>3er Simposio de Cáncer de Tiroides, realizado en Santiago de los Caballeros, República Dominicana</w:t>
            </w:r>
          </w:p>
        </w:tc>
        <w:tc>
          <w:tcPr>
            <w:tcW w:w="192" w:type="pct"/>
          </w:tcPr>
          <w:p w14:paraId="7DEFA2F1" w14:textId="77777777" w:rsidR="006E5D5D" w:rsidRPr="000526EF" w:rsidRDefault="006E5D5D" w:rsidP="006E5D5D">
            <w:pPr>
              <w:rPr>
                <w:lang w:val="es-ES"/>
              </w:rPr>
            </w:pPr>
          </w:p>
        </w:tc>
        <w:tc>
          <w:tcPr>
            <w:tcW w:w="1394" w:type="pct"/>
          </w:tcPr>
          <w:p w14:paraId="6D4B03AA" w14:textId="6E5DD8CD" w:rsidR="006E5D5D" w:rsidRPr="000526EF" w:rsidRDefault="006E5D5D" w:rsidP="006E5D5D">
            <w:pPr>
              <w:pStyle w:val="Fecha"/>
              <w:rPr>
                <w:lang w:val="es-ES"/>
              </w:rPr>
            </w:pPr>
            <w:r w:rsidRPr="000526EF">
              <w:rPr>
                <w:lang w:val="es-ES"/>
              </w:rPr>
              <w:t>2019</w:t>
            </w:r>
          </w:p>
        </w:tc>
      </w:tr>
      <w:tr w:rsidR="006E5D5D" w:rsidRPr="000526EF" w14:paraId="469E1B05" w14:textId="77777777">
        <w:tc>
          <w:tcPr>
            <w:tcW w:w="3414" w:type="pct"/>
          </w:tcPr>
          <w:p w14:paraId="4E17069B" w14:textId="179F4FA0" w:rsidR="006E5D5D" w:rsidRPr="004F5F8B" w:rsidRDefault="006E5D5D" w:rsidP="006E5D5D">
            <w:pPr>
              <w:pStyle w:val="Listaconvietas"/>
              <w:rPr>
                <w:lang w:val="es-ES"/>
              </w:rPr>
            </w:pPr>
            <w:r w:rsidRPr="004F5F8B">
              <w:rPr>
                <w:lang w:val="es-ES"/>
              </w:rPr>
              <w:lastRenderedPageBreak/>
              <w:t>XXVI Congreso Nacional de Medicina Interna, organizado por la Sociedad Hondureña de Medicina Interna en Tegucigalpa, Honduras</w:t>
            </w:r>
          </w:p>
        </w:tc>
        <w:tc>
          <w:tcPr>
            <w:tcW w:w="192" w:type="pct"/>
          </w:tcPr>
          <w:p w14:paraId="64653C73" w14:textId="77777777" w:rsidR="006E5D5D" w:rsidRPr="000526EF" w:rsidRDefault="006E5D5D" w:rsidP="006E5D5D">
            <w:pPr>
              <w:rPr>
                <w:lang w:val="es-ES"/>
              </w:rPr>
            </w:pPr>
          </w:p>
        </w:tc>
        <w:tc>
          <w:tcPr>
            <w:tcW w:w="1394" w:type="pct"/>
          </w:tcPr>
          <w:p w14:paraId="1ACD074F" w14:textId="5BD0D5BB" w:rsidR="006E5D5D" w:rsidRPr="000526EF" w:rsidRDefault="006E5D5D" w:rsidP="006E5D5D">
            <w:pPr>
              <w:pStyle w:val="Fecha"/>
              <w:rPr>
                <w:lang w:val="es-ES"/>
              </w:rPr>
            </w:pPr>
            <w:r w:rsidRPr="000526EF">
              <w:rPr>
                <w:lang w:val="es-ES"/>
              </w:rPr>
              <w:t>2019</w:t>
            </w:r>
          </w:p>
        </w:tc>
      </w:tr>
      <w:tr w:rsidR="006E5D5D" w:rsidRPr="000526EF" w14:paraId="7B8C23DD" w14:textId="77777777">
        <w:tc>
          <w:tcPr>
            <w:tcW w:w="3414" w:type="pct"/>
          </w:tcPr>
          <w:p w14:paraId="261B78FA" w14:textId="39B1536B" w:rsidR="006E5D5D" w:rsidRPr="004F5F8B" w:rsidRDefault="006E5D5D" w:rsidP="006E5D5D">
            <w:pPr>
              <w:pStyle w:val="Listaconvietas"/>
              <w:rPr>
                <w:lang w:val="es-ES"/>
              </w:rPr>
            </w:pPr>
            <w:r w:rsidRPr="004F5F8B">
              <w:rPr>
                <w:lang w:val="es-ES"/>
              </w:rPr>
              <w:t>LVIII Congreso Internacional de la Sociedad Mexicana de Nutrición y Endocrinología en Mérida, México</w:t>
            </w:r>
          </w:p>
        </w:tc>
        <w:tc>
          <w:tcPr>
            <w:tcW w:w="192" w:type="pct"/>
          </w:tcPr>
          <w:p w14:paraId="06FCD495" w14:textId="77777777" w:rsidR="006E5D5D" w:rsidRPr="000526EF" w:rsidRDefault="006E5D5D" w:rsidP="006E5D5D">
            <w:pPr>
              <w:rPr>
                <w:lang w:val="es-ES"/>
              </w:rPr>
            </w:pPr>
          </w:p>
        </w:tc>
        <w:tc>
          <w:tcPr>
            <w:tcW w:w="1394" w:type="pct"/>
          </w:tcPr>
          <w:p w14:paraId="2C740FBA" w14:textId="211B140C" w:rsidR="006E5D5D" w:rsidRPr="000526EF" w:rsidRDefault="006E5D5D" w:rsidP="006E5D5D">
            <w:pPr>
              <w:pStyle w:val="Fecha"/>
              <w:rPr>
                <w:lang w:val="es-ES"/>
              </w:rPr>
            </w:pPr>
            <w:r w:rsidRPr="000526EF">
              <w:rPr>
                <w:lang w:val="es-ES"/>
              </w:rPr>
              <w:t>2018</w:t>
            </w:r>
          </w:p>
        </w:tc>
      </w:tr>
      <w:tr w:rsidR="006E5D5D" w:rsidRPr="000526EF" w14:paraId="43EE0907" w14:textId="77777777">
        <w:tc>
          <w:tcPr>
            <w:tcW w:w="3414" w:type="pct"/>
          </w:tcPr>
          <w:p w14:paraId="51893F39" w14:textId="7AABFB30" w:rsidR="006E5D5D" w:rsidRPr="004F5F8B" w:rsidRDefault="006E5D5D" w:rsidP="006E5D5D">
            <w:pPr>
              <w:pStyle w:val="Listaconvietas"/>
              <w:rPr>
                <w:lang w:val="es-ES"/>
              </w:rPr>
            </w:pPr>
            <w:r w:rsidRPr="004F5F8B">
              <w:rPr>
                <w:lang w:val="es-ES"/>
              </w:rPr>
              <w:t>XLI Congreso Nacional de Medicina Interna organizado por el Colegio de Medicina Interna de México celebrado en Mérida, México</w:t>
            </w:r>
          </w:p>
        </w:tc>
        <w:tc>
          <w:tcPr>
            <w:tcW w:w="192" w:type="pct"/>
          </w:tcPr>
          <w:p w14:paraId="194B3E7B" w14:textId="77777777" w:rsidR="006E5D5D" w:rsidRPr="000526EF" w:rsidRDefault="006E5D5D" w:rsidP="006E5D5D">
            <w:pPr>
              <w:rPr>
                <w:lang w:val="es-ES"/>
              </w:rPr>
            </w:pPr>
          </w:p>
        </w:tc>
        <w:tc>
          <w:tcPr>
            <w:tcW w:w="1394" w:type="pct"/>
          </w:tcPr>
          <w:p w14:paraId="76A8C72D" w14:textId="4B2A0345" w:rsidR="006E5D5D" w:rsidRPr="000526EF" w:rsidRDefault="006E5D5D" w:rsidP="006E5D5D">
            <w:pPr>
              <w:pStyle w:val="Fecha"/>
              <w:rPr>
                <w:lang w:val="es-ES"/>
              </w:rPr>
            </w:pPr>
            <w:r w:rsidRPr="000526EF">
              <w:rPr>
                <w:lang w:val="es-ES"/>
              </w:rPr>
              <w:t>2018</w:t>
            </w:r>
          </w:p>
        </w:tc>
      </w:tr>
      <w:tr w:rsidR="006E5D5D" w:rsidRPr="000526EF" w14:paraId="392B2591" w14:textId="77777777">
        <w:tc>
          <w:tcPr>
            <w:tcW w:w="3414" w:type="pct"/>
          </w:tcPr>
          <w:p w14:paraId="21460A2E" w14:textId="6DC61E13" w:rsidR="006E5D5D" w:rsidRPr="004F5F8B" w:rsidRDefault="006E5D5D" w:rsidP="006E5D5D">
            <w:pPr>
              <w:pStyle w:val="Listaconvietas"/>
              <w:rPr>
                <w:lang w:val="es-ES"/>
              </w:rPr>
            </w:pPr>
            <w:r w:rsidRPr="004F5F8B">
              <w:rPr>
                <w:lang w:val="es-ES"/>
              </w:rPr>
              <w:t>80vo Congreso Médico Nacional organizado por el Colegio de Médicos y Cirujanos de Costa Rica</w:t>
            </w:r>
          </w:p>
        </w:tc>
        <w:tc>
          <w:tcPr>
            <w:tcW w:w="192" w:type="pct"/>
          </w:tcPr>
          <w:p w14:paraId="17013EFC" w14:textId="77777777" w:rsidR="006E5D5D" w:rsidRPr="000526EF" w:rsidRDefault="006E5D5D" w:rsidP="006E5D5D">
            <w:pPr>
              <w:rPr>
                <w:lang w:val="es-ES"/>
              </w:rPr>
            </w:pPr>
          </w:p>
        </w:tc>
        <w:tc>
          <w:tcPr>
            <w:tcW w:w="1394" w:type="pct"/>
          </w:tcPr>
          <w:p w14:paraId="25DA0CD6" w14:textId="6BABE0AF" w:rsidR="006E5D5D" w:rsidRPr="000526EF" w:rsidRDefault="006E5D5D" w:rsidP="006E5D5D">
            <w:pPr>
              <w:pStyle w:val="Fecha"/>
              <w:rPr>
                <w:lang w:val="es-ES"/>
              </w:rPr>
            </w:pPr>
            <w:r w:rsidRPr="000526EF">
              <w:rPr>
                <w:lang w:val="es-ES"/>
              </w:rPr>
              <w:t>2018</w:t>
            </w:r>
          </w:p>
        </w:tc>
      </w:tr>
      <w:tr w:rsidR="006E5D5D" w:rsidRPr="000526EF" w14:paraId="5ACCA24D" w14:textId="77777777">
        <w:tc>
          <w:tcPr>
            <w:tcW w:w="3414" w:type="pct"/>
          </w:tcPr>
          <w:p w14:paraId="6B3C57E6" w14:textId="5B9FCFB8" w:rsidR="006E5D5D" w:rsidRPr="004F5F8B" w:rsidRDefault="006E5D5D" w:rsidP="006E5D5D">
            <w:pPr>
              <w:pStyle w:val="Listaconvietas"/>
              <w:rPr>
                <w:lang w:val="es-ES"/>
              </w:rPr>
            </w:pPr>
            <w:r w:rsidRPr="004F5F8B">
              <w:rPr>
                <w:lang w:val="es-ES"/>
              </w:rPr>
              <w:t xml:space="preserve">XVII Congreso Nacional de Endocrinología organizado por la Sociedad Ecuatoriana de Endocrinología en Quito, Ecuador. </w:t>
            </w:r>
          </w:p>
        </w:tc>
        <w:tc>
          <w:tcPr>
            <w:tcW w:w="192" w:type="pct"/>
          </w:tcPr>
          <w:p w14:paraId="0504FBFC" w14:textId="77777777" w:rsidR="006E5D5D" w:rsidRPr="000526EF" w:rsidRDefault="006E5D5D" w:rsidP="006E5D5D">
            <w:pPr>
              <w:rPr>
                <w:lang w:val="es-ES"/>
              </w:rPr>
            </w:pPr>
          </w:p>
        </w:tc>
        <w:tc>
          <w:tcPr>
            <w:tcW w:w="1394" w:type="pct"/>
          </w:tcPr>
          <w:p w14:paraId="2B43958A" w14:textId="2500B8EA" w:rsidR="006E5D5D" w:rsidRPr="000526EF" w:rsidRDefault="006E5D5D" w:rsidP="006E5D5D">
            <w:pPr>
              <w:pStyle w:val="Fecha"/>
              <w:rPr>
                <w:lang w:val="es-ES"/>
              </w:rPr>
            </w:pPr>
            <w:r w:rsidRPr="000526EF">
              <w:rPr>
                <w:lang w:val="es-ES"/>
              </w:rPr>
              <w:t>2018</w:t>
            </w:r>
          </w:p>
        </w:tc>
      </w:tr>
      <w:tr w:rsidR="006E5D5D" w:rsidRPr="000526EF" w14:paraId="060661BA" w14:textId="77777777">
        <w:tc>
          <w:tcPr>
            <w:tcW w:w="3414" w:type="pct"/>
          </w:tcPr>
          <w:p w14:paraId="4360E101" w14:textId="229F710D" w:rsidR="006E5D5D" w:rsidRPr="004F5F8B" w:rsidRDefault="006E5D5D" w:rsidP="006E5D5D">
            <w:pPr>
              <w:pStyle w:val="Listaconvietas"/>
              <w:rPr>
                <w:lang w:val="es-ES"/>
              </w:rPr>
            </w:pPr>
            <w:r w:rsidRPr="004F5F8B">
              <w:rPr>
                <w:lang w:val="es-ES"/>
              </w:rPr>
              <w:t xml:space="preserve">Congreso Nacional de Endocrinología organizado por la Asociación Nacional </w:t>
            </w:r>
            <w:proofErr w:type="gramStart"/>
            <w:r w:rsidRPr="004F5F8B">
              <w:rPr>
                <w:lang w:val="es-ES"/>
              </w:rPr>
              <w:t>pro estudio</w:t>
            </w:r>
            <w:proofErr w:type="gramEnd"/>
            <w:r w:rsidRPr="004F5F8B">
              <w:rPr>
                <w:lang w:val="es-ES"/>
              </w:rPr>
              <w:t xml:space="preserve"> de la Diabetes, Endocrinología y Metabolismo en San José, Costa Rica</w:t>
            </w:r>
          </w:p>
        </w:tc>
        <w:tc>
          <w:tcPr>
            <w:tcW w:w="192" w:type="pct"/>
          </w:tcPr>
          <w:p w14:paraId="76A4B196" w14:textId="77777777" w:rsidR="006E5D5D" w:rsidRPr="000526EF" w:rsidRDefault="006E5D5D" w:rsidP="006E5D5D">
            <w:pPr>
              <w:rPr>
                <w:lang w:val="es-ES"/>
              </w:rPr>
            </w:pPr>
          </w:p>
        </w:tc>
        <w:tc>
          <w:tcPr>
            <w:tcW w:w="1394" w:type="pct"/>
          </w:tcPr>
          <w:p w14:paraId="273DB99C" w14:textId="3335BA87" w:rsidR="006E5D5D" w:rsidRPr="000526EF" w:rsidRDefault="006E5D5D" w:rsidP="006E5D5D">
            <w:pPr>
              <w:pStyle w:val="Fecha"/>
              <w:rPr>
                <w:lang w:val="es-ES"/>
              </w:rPr>
            </w:pPr>
            <w:r w:rsidRPr="000526EF">
              <w:rPr>
                <w:lang w:val="es-ES"/>
              </w:rPr>
              <w:t>2018</w:t>
            </w:r>
          </w:p>
        </w:tc>
      </w:tr>
      <w:tr w:rsidR="006E5D5D" w:rsidRPr="000526EF" w14:paraId="433AA82D" w14:textId="77777777">
        <w:tc>
          <w:tcPr>
            <w:tcW w:w="3414" w:type="pct"/>
          </w:tcPr>
          <w:p w14:paraId="442D375C" w14:textId="74517427" w:rsidR="006E5D5D" w:rsidRPr="004F5F8B" w:rsidRDefault="006E5D5D" w:rsidP="006E5D5D">
            <w:pPr>
              <w:pStyle w:val="Listaconvietas"/>
              <w:rPr>
                <w:lang w:val="es-ES"/>
              </w:rPr>
            </w:pPr>
            <w:r w:rsidRPr="004F5F8B">
              <w:rPr>
                <w:lang w:val="es-ES"/>
              </w:rPr>
              <w:t>Curso actualización en Farmacología organizado por el Colegio de Médicos y Cirujanos de Costa Rica</w:t>
            </w:r>
          </w:p>
        </w:tc>
        <w:tc>
          <w:tcPr>
            <w:tcW w:w="192" w:type="pct"/>
          </w:tcPr>
          <w:p w14:paraId="15B1AD8D" w14:textId="77777777" w:rsidR="006E5D5D" w:rsidRPr="000526EF" w:rsidRDefault="006E5D5D" w:rsidP="006E5D5D">
            <w:pPr>
              <w:rPr>
                <w:lang w:val="es-ES"/>
              </w:rPr>
            </w:pPr>
          </w:p>
        </w:tc>
        <w:tc>
          <w:tcPr>
            <w:tcW w:w="1394" w:type="pct"/>
          </w:tcPr>
          <w:p w14:paraId="5C5BA7A1" w14:textId="60029956" w:rsidR="006E5D5D" w:rsidRPr="000526EF" w:rsidRDefault="006E5D5D" w:rsidP="006E5D5D">
            <w:pPr>
              <w:pStyle w:val="Fecha"/>
              <w:rPr>
                <w:lang w:val="es-ES"/>
              </w:rPr>
            </w:pPr>
            <w:r w:rsidRPr="000526EF">
              <w:rPr>
                <w:lang w:val="es-ES"/>
              </w:rPr>
              <w:t>2018</w:t>
            </w:r>
          </w:p>
        </w:tc>
      </w:tr>
      <w:tr w:rsidR="006E5D5D" w:rsidRPr="000526EF" w14:paraId="068603AE" w14:textId="77777777">
        <w:tc>
          <w:tcPr>
            <w:tcW w:w="3414" w:type="pct"/>
          </w:tcPr>
          <w:p w14:paraId="7E932D83" w14:textId="34F967EE" w:rsidR="006E5D5D" w:rsidRPr="000526EF" w:rsidRDefault="006E5D5D" w:rsidP="006E5D5D">
            <w:pPr>
              <w:pStyle w:val="Listaconvietas"/>
              <w:rPr>
                <w:lang w:val="es-ES"/>
              </w:rPr>
            </w:pPr>
            <w:r w:rsidRPr="004F5F8B">
              <w:rPr>
                <w:lang w:val="es-ES"/>
              </w:rPr>
              <w:t>XVIII Congreso Nacional de Endocrinología, Diabetes y Nutrición organizado por la Asociación Salvadoreña de Endocrinología, Diabetes y Nutrición (ASEDYN) en San Salvador</w:t>
            </w:r>
          </w:p>
        </w:tc>
        <w:tc>
          <w:tcPr>
            <w:tcW w:w="192" w:type="pct"/>
          </w:tcPr>
          <w:p w14:paraId="6F45E9EE" w14:textId="77777777" w:rsidR="006E5D5D" w:rsidRPr="000526EF" w:rsidRDefault="006E5D5D" w:rsidP="006E5D5D">
            <w:pPr>
              <w:rPr>
                <w:lang w:val="es-ES"/>
              </w:rPr>
            </w:pPr>
          </w:p>
        </w:tc>
        <w:tc>
          <w:tcPr>
            <w:tcW w:w="1394" w:type="pct"/>
          </w:tcPr>
          <w:p w14:paraId="682C4CAA" w14:textId="5F14F07F" w:rsidR="006E5D5D" w:rsidRPr="000526EF" w:rsidRDefault="006E5D5D" w:rsidP="006E5D5D">
            <w:pPr>
              <w:pStyle w:val="Fecha"/>
              <w:rPr>
                <w:lang w:val="es-ES"/>
              </w:rPr>
            </w:pPr>
            <w:r w:rsidRPr="000526EF">
              <w:rPr>
                <w:lang w:val="es-ES"/>
              </w:rPr>
              <w:t>2018</w:t>
            </w:r>
          </w:p>
        </w:tc>
      </w:tr>
      <w:tr w:rsidR="006E5D5D" w:rsidRPr="000526EF" w14:paraId="75596A15" w14:textId="77777777">
        <w:tc>
          <w:tcPr>
            <w:tcW w:w="3414" w:type="pct"/>
          </w:tcPr>
          <w:p w14:paraId="0F5F6E5A" w14:textId="0E006384" w:rsidR="006E5D5D" w:rsidRPr="000526EF" w:rsidRDefault="006E5D5D" w:rsidP="006E5D5D">
            <w:pPr>
              <w:pStyle w:val="Listaconvietas"/>
            </w:pPr>
            <w:r w:rsidRPr="000526EF">
              <w:t xml:space="preserve">“27th AACE Annual Scientific &amp; Clinical </w:t>
            </w:r>
            <w:proofErr w:type="gramStart"/>
            <w:r w:rsidRPr="000526EF">
              <w:t xml:space="preserve">Congress“ </w:t>
            </w:r>
            <w:proofErr w:type="spellStart"/>
            <w:r w:rsidRPr="000526EF">
              <w:t>organizado</w:t>
            </w:r>
            <w:proofErr w:type="spellEnd"/>
            <w:proofErr w:type="gramEnd"/>
            <w:r w:rsidRPr="000526EF">
              <w:t xml:space="preserve"> </w:t>
            </w:r>
            <w:proofErr w:type="spellStart"/>
            <w:r w:rsidRPr="000526EF">
              <w:t>por</w:t>
            </w:r>
            <w:proofErr w:type="spellEnd"/>
            <w:r w:rsidRPr="000526EF">
              <w:t xml:space="preserve"> la American Association of Clinical Endocrinologists </w:t>
            </w:r>
            <w:proofErr w:type="spellStart"/>
            <w:r w:rsidRPr="000526EF">
              <w:t>realizado</w:t>
            </w:r>
            <w:proofErr w:type="spellEnd"/>
            <w:r w:rsidRPr="000526EF">
              <w:t xml:space="preserve"> </w:t>
            </w:r>
            <w:proofErr w:type="spellStart"/>
            <w:r w:rsidRPr="000526EF">
              <w:t>en</w:t>
            </w:r>
            <w:proofErr w:type="spellEnd"/>
            <w:r w:rsidRPr="000526EF">
              <w:t xml:space="preserve"> Boston, USA.</w:t>
            </w:r>
          </w:p>
        </w:tc>
        <w:tc>
          <w:tcPr>
            <w:tcW w:w="192" w:type="pct"/>
          </w:tcPr>
          <w:p w14:paraId="5B1938E7" w14:textId="77777777" w:rsidR="006E5D5D" w:rsidRPr="000526EF" w:rsidRDefault="006E5D5D" w:rsidP="006E5D5D"/>
        </w:tc>
        <w:tc>
          <w:tcPr>
            <w:tcW w:w="1394" w:type="pct"/>
          </w:tcPr>
          <w:p w14:paraId="71A8D752" w14:textId="67E784A8" w:rsidR="006E5D5D" w:rsidRPr="000526EF" w:rsidRDefault="006E5D5D" w:rsidP="006E5D5D">
            <w:pPr>
              <w:pStyle w:val="Fecha"/>
            </w:pPr>
            <w:r w:rsidRPr="000526EF">
              <w:t>2018</w:t>
            </w:r>
          </w:p>
        </w:tc>
      </w:tr>
      <w:tr w:rsidR="006E5D5D" w:rsidRPr="000526EF" w14:paraId="117F40C4" w14:textId="77777777">
        <w:tc>
          <w:tcPr>
            <w:tcW w:w="3414" w:type="pct"/>
          </w:tcPr>
          <w:p w14:paraId="6C34B2C9" w14:textId="07FA7E9D" w:rsidR="006E5D5D" w:rsidRPr="004F5F8B" w:rsidRDefault="006E5D5D" w:rsidP="006E5D5D">
            <w:pPr>
              <w:pStyle w:val="Listaconvietas"/>
              <w:rPr>
                <w:lang w:val="es-ES"/>
              </w:rPr>
            </w:pPr>
            <w:r w:rsidRPr="004F5F8B">
              <w:rPr>
                <w:lang w:val="es-ES"/>
              </w:rPr>
              <w:t>“Cuso de atención farmacéutica y abordaje farmacoterapéutico en personas con diabetes mellitus y dislipidemias” organizado por la Caja Costarricense de Seguro Social y la Coordinación Nacional de Servicios Farmacéuticos</w:t>
            </w:r>
          </w:p>
        </w:tc>
        <w:tc>
          <w:tcPr>
            <w:tcW w:w="192" w:type="pct"/>
          </w:tcPr>
          <w:p w14:paraId="3CBBAA34" w14:textId="77777777" w:rsidR="006E5D5D" w:rsidRPr="000526EF" w:rsidRDefault="006E5D5D" w:rsidP="006E5D5D">
            <w:pPr>
              <w:rPr>
                <w:lang w:val="es-ES"/>
              </w:rPr>
            </w:pPr>
          </w:p>
        </w:tc>
        <w:tc>
          <w:tcPr>
            <w:tcW w:w="1394" w:type="pct"/>
          </w:tcPr>
          <w:p w14:paraId="067D5700" w14:textId="1C9ADAE0" w:rsidR="006E5D5D" w:rsidRPr="000526EF" w:rsidRDefault="006E5D5D" w:rsidP="006E5D5D">
            <w:pPr>
              <w:pStyle w:val="Fecha"/>
            </w:pPr>
            <w:r w:rsidRPr="000526EF">
              <w:t>2018</w:t>
            </w:r>
          </w:p>
        </w:tc>
      </w:tr>
      <w:tr w:rsidR="006E5D5D" w:rsidRPr="000526EF" w14:paraId="7F39206A" w14:textId="77777777">
        <w:tc>
          <w:tcPr>
            <w:tcW w:w="3414" w:type="pct"/>
          </w:tcPr>
          <w:p w14:paraId="2D8CCA1C" w14:textId="4D726DE9" w:rsidR="006E5D5D" w:rsidRPr="004F5F8B" w:rsidRDefault="006E5D5D" w:rsidP="006E5D5D">
            <w:pPr>
              <w:pStyle w:val="Listaconvietas"/>
              <w:rPr>
                <w:lang w:val="es-ES"/>
              </w:rPr>
            </w:pPr>
            <w:r w:rsidRPr="004F5F8B">
              <w:rPr>
                <w:lang w:val="es-ES"/>
              </w:rPr>
              <w:t>XXV Congreso Nacional de Medicina Interna 2018 organizado por la Asociación Hondureña de Medicina Interna en Tegucigalpa</w:t>
            </w:r>
          </w:p>
        </w:tc>
        <w:tc>
          <w:tcPr>
            <w:tcW w:w="192" w:type="pct"/>
          </w:tcPr>
          <w:p w14:paraId="0D3261A7" w14:textId="77777777" w:rsidR="006E5D5D" w:rsidRPr="000526EF" w:rsidRDefault="006E5D5D" w:rsidP="006E5D5D">
            <w:pPr>
              <w:rPr>
                <w:lang w:val="es-ES"/>
              </w:rPr>
            </w:pPr>
          </w:p>
        </w:tc>
        <w:tc>
          <w:tcPr>
            <w:tcW w:w="1394" w:type="pct"/>
          </w:tcPr>
          <w:p w14:paraId="60D8FB9A" w14:textId="39EF7397" w:rsidR="006E5D5D" w:rsidRPr="000526EF" w:rsidRDefault="006E5D5D" w:rsidP="006E5D5D">
            <w:pPr>
              <w:pStyle w:val="Fecha"/>
            </w:pPr>
            <w:r w:rsidRPr="000526EF">
              <w:t>2018</w:t>
            </w:r>
          </w:p>
        </w:tc>
      </w:tr>
      <w:tr w:rsidR="006E5D5D" w:rsidRPr="000526EF" w14:paraId="6BE189DA" w14:textId="77777777">
        <w:tc>
          <w:tcPr>
            <w:tcW w:w="3414" w:type="pct"/>
          </w:tcPr>
          <w:p w14:paraId="5C344A47" w14:textId="5C416CDB" w:rsidR="006E5D5D" w:rsidRPr="004F5F8B" w:rsidRDefault="006E5D5D" w:rsidP="006E5D5D">
            <w:pPr>
              <w:pStyle w:val="Listaconvietas"/>
              <w:rPr>
                <w:lang w:val="es-ES"/>
              </w:rPr>
            </w:pPr>
            <w:r w:rsidRPr="004F5F8B">
              <w:rPr>
                <w:lang w:val="es-ES"/>
              </w:rPr>
              <w:t xml:space="preserve">LVII Congreso Internacional de la Sociedad Mexicana de Nutrición y Endocrinología realizado en Veracruz, México. </w:t>
            </w:r>
          </w:p>
        </w:tc>
        <w:tc>
          <w:tcPr>
            <w:tcW w:w="192" w:type="pct"/>
          </w:tcPr>
          <w:p w14:paraId="5D126493" w14:textId="77777777" w:rsidR="006E5D5D" w:rsidRPr="000526EF" w:rsidRDefault="006E5D5D" w:rsidP="006E5D5D">
            <w:pPr>
              <w:rPr>
                <w:lang w:val="es-ES"/>
              </w:rPr>
            </w:pPr>
          </w:p>
        </w:tc>
        <w:tc>
          <w:tcPr>
            <w:tcW w:w="1394" w:type="pct"/>
          </w:tcPr>
          <w:p w14:paraId="25A952FD" w14:textId="73B6C2F2" w:rsidR="006E5D5D" w:rsidRPr="000526EF" w:rsidRDefault="006E5D5D" w:rsidP="006E5D5D">
            <w:pPr>
              <w:pStyle w:val="Fecha"/>
            </w:pPr>
            <w:r w:rsidRPr="000526EF">
              <w:t>2017</w:t>
            </w:r>
          </w:p>
        </w:tc>
      </w:tr>
      <w:tr w:rsidR="006E5D5D" w:rsidRPr="000526EF" w14:paraId="23EA0868" w14:textId="77777777">
        <w:tc>
          <w:tcPr>
            <w:tcW w:w="3414" w:type="pct"/>
          </w:tcPr>
          <w:p w14:paraId="6BC22618" w14:textId="747D17E0" w:rsidR="006E5D5D" w:rsidRPr="004F5F8B" w:rsidRDefault="006E5D5D" w:rsidP="006E5D5D">
            <w:pPr>
              <w:pStyle w:val="Listaconvietas"/>
              <w:rPr>
                <w:lang w:val="es-ES"/>
              </w:rPr>
            </w:pPr>
            <w:r w:rsidRPr="004F5F8B">
              <w:rPr>
                <w:lang w:val="es-ES"/>
              </w:rPr>
              <w:t xml:space="preserve">IX Congreso Cubano de Endocrinología y III Congreso sobre salud reproductiva en diabetes organizado por la Sociedad Cubana de </w:t>
            </w:r>
            <w:proofErr w:type="spellStart"/>
            <w:r w:rsidRPr="004F5F8B">
              <w:rPr>
                <w:lang w:val="es-ES"/>
              </w:rPr>
              <w:t>Endocrniología</w:t>
            </w:r>
            <w:proofErr w:type="spellEnd"/>
            <w:r w:rsidRPr="004F5F8B">
              <w:rPr>
                <w:lang w:val="es-ES"/>
              </w:rPr>
              <w:t xml:space="preserve"> en La Habana, Cuba. </w:t>
            </w:r>
          </w:p>
        </w:tc>
        <w:tc>
          <w:tcPr>
            <w:tcW w:w="192" w:type="pct"/>
          </w:tcPr>
          <w:p w14:paraId="123C50BF" w14:textId="77777777" w:rsidR="006E5D5D" w:rsidRPr="000526EF" w:rsidRDefault="006E5D5D" w:rsidP="006E5D5D">
            <w:pPr>
              <w:rPr>
                <w:lang w:val="es-ES"/>
              </w:rPr>
            </w:pPr>
          </w:p>
        </w:tc>
        <w:tc>
          <w:tcPr>
            <w:tcW w:w="1394" w:type="pct"/>
          </w:tcPr>
          <w:p w14:paraId="2EF263C3" w14:textId="62F53CF5" w:rsidR="006E5D5D" w:rsidRPr="000526EF" w:rsidRDefault="006E5D5D" w:rsidP="006E5D5D">
            <w:pPr>
              <w:pStyle w:val="Fecha"/>
            </w:pPr>
            <w:r w:rsidRPr="000526EF">
              <w:t>2017</w:t>
            </w:r>
          </w:p>
        </w:tc>
      </w:tr>
      <w:tr w:rsidR="006E5D5D" w:rsidRPr="000526EF" w14:paraId="6F1B9E59" w14:textId="77777777">
        <w:tc>
          <w:tcPr>
            <w:tcW w:w="3414" w:type="pct"/>
          </w:tcPr>
          <w:p w14:paraId="751D70C3" w14:textId="5B115073" w:rsidR="006E5D5D" w:rsidRPr="004F5F8B" w:rsidRDefault="006E5D5D" w:rsidP="006E5D5D">
            <w:pPr>
              <w:pStyle w:val="Listaconvietas"/>
              <w:rPr>
                <w:lang w:val="es-ES"/>
              </w:rPr>
            </w:pPr>
            <w:r w:rsidRPr="004F5F8B">
              <w:rPr>
                <w:lang w:val="es-ES"/>
              </w:rPr>
              <w:t xml:space="preserve">Congreso Nacional de Endocrinología organizado por la Asociación Nacional </w:t>
            </w:r>
            <w:proofErr w:type="gramStart"/>
            <w:r w:rsidRPr="004F5F8B">
              <w:rPr>
                <w:lang w:val="es-ES"/>
              </w:rPr>
              <w:t>pro estudio</w:t>
            </w:r>
            <w:proofErr w:type="gramEnd"/>
            <w:r w:rsidRPr="004F5F8B">
              <w:rPr>
                <w:lang w:val="es-ES"/>
              </w:rPr>
              <w:t xml:space="preserve"> de la Endocrinología, Diabetes y Nutrición de Costa Rica</w:t>
            </w:r>
          </w:p>
        </w:tc>
        <w:tc>
          <w:tcPr>
            <w:tcW w:w="192" w:type="pct"/>
          </w:tcPr>
          <w:p w14:paraId="057BD0FE" w14:textId="77777777" w:rsidR="006E5D5D" w:rsidRPr="000526EF" w:rsidRDefault="006E5D5D" w:rsidP="006E5D5D">
            <w:pPr>
              <w:rPr>
                <w:lang w:val="es-ES"/>
              </w:rPr>
            </w:pPr>
          </w:p>
        </w:tc>
        <w:tc>
          <w:tcPr>
            <w:tcW w:w="1394" w:type="pct"/>
          </w:tcPr>
          <w:p w14:paraId="7A0D6654" w14:textId="4248459C" w:rsidR="006E5D5D" w:rsidRPr="000526EF" w:rsidRDefault="006E5D5D" w:rsidP="006E5D5D">
            <w:pPr>
              <w:pStyle w:val="Fecha"/>
            </w:pPr>
            <w:r w:rsidRPr="000526EF">
              <w:t>2017</w:t>
            </w:r>
          </w:p>
        </w:tc>
      </w:tr>
      <w:tr w:rsidR="006E5D5D" w:rsidRPr="000526EF" w14:paraId="2C06FADA" w14:textId="77777777">
        <w:tc>
          <w:tcPr>
            <w:tcW w:w="3414" w:type="pct"/>
          </w:tcPr>
          <w:p w14:paraId="15461602" w14:textId="4BD7CF35" w:rsidR="006E5D5D" w:rsidRPr="004F5F8B" w:rsidRDefault="006E5D5D" w:rsidP="006E5D5D">
            <w:pPr>
              <w:pStyle w:val="Listaconvietas"/>
              <w:rPr>
                <w:lang w:val="es-ES"/>
              </w:rPr>
            </w:pPr>
            <w:r w:rsidRPr="004F5F8B">
              <w:rPr>
                <w:lang w:val="es-ES"/>
              </w:rPr>
              <w:t xml:space="preserve">Precongreso sobre cáncer de tiroides en el marco del Congreso Nacional de Endocrinología organizado por la Asociación </w:t>
            </w:r>
            <w:r w:rsidRPr="004F5F8B">
              <w:rPr>
                <w:lang w:val="es-ES"/>
              </w:rPr>
              <w:lastRenderedPageBreak/>
              <w:t xml:space="preserve">Nacional </w:t>
            </w:r>
            <w:proofErr w:type="gramStart"/>
            <w:r w:rsidRPr="004F5F8B">
              <w:rPr>
                <w:lang w:val="es-ES"/>
              </w:rPr>
              <w:t>pro estudio</w:t>
            </w:r>
            <w:proofErr w:type="gramEnd"/>
            <w:r w:rsidRPr="004F5F8B">
              <w:rPr>
                <w:lang w:val="es-ES"/>
              </w:rPr>
              <w:t xml:space="preserve"> de la Endocrinología, Diabetes y Nutrición de Costa Rica</w:t>
            </w:r>
          </w:p>
        </w:tc>
        <w:tc>
          <w:tcPr>
            <w:tcW w:w="192" w:type="pct"/>
          </w:tcPr>
          <w:p w14:paraId="3CC70DDD" w14:textId="77777777" w:rsidR="006E5D5D" w:rsidRPr="000526EF" w:rsidRDefault="006E5D5D" w:rsidP="006E5D5D">
            <w:pPr>
              <w:rPr>
                <w:lang w:val="es-ES"/>
              </w:rPr>
            </w:pPr>
          </w:p>
        </w:tc>
        <w:tc>
          <w:tcPr>
            <w:tcW w:w="1394" w:type="pct"/>
          </w:tcPr>
          <w:p w14:paraId="3B6BA789" w14:textId="313504B0" w:rsidR="006E5D5D" w:rsidRPr="000526EF" w:rsidRDefault="006E5D5D" w:rsidP="006E5D5D">
            <w:pPr>
              <w:pStyle w:val="Fecha"/>
            </w:pPr>
            <w:r w:rsidRPr="000526EF">
              <w:t>2017</w:t>
            </w:r>
          </w:p>
        </w:tc>
      </w:tr>
      <w:tr w:rsidR="006E5D5D" w:rsidRPr="000526EF" w14:paraId="57B47898" w14:textId="77777777">
        <w:tc>
          <w:tcPr>
            <w:tcW w:w="3414" w:type="pct"/>
          </w:tcPr>
          <w:p w14:paraId="5A64B89E" w14:textId="3CAB82AE" w:rsidR="006E5D5D" w:rsidRPr="004F5F8B" w:rsidRDefault="006E5D5D" w:rsidP="006E5D5D">
            <w:pPr>
              <w:pStyle w:val="Listaconvietas"/>
              <w:rPr>
                <w:lang w:val="es-ES"/>
              </w:rPr>
            </w:pPr>
            <w:r w:rsidRPr="004F5F8B">
              <w:rPr>
                <w:lang w:val="es-ES"/>
              </w:rPr>
              <w:t>Congreso Internacional de Medicina Interna organizado por la Asociación Costarricense de Medicina Interna</w:t>
            </w:r>
          </w:p>
        </w:tc>
        <w:tc>
          <w:tcPr>
            <w:tcW w:w="192" w:type="pct"/>
          </w:tcPr>
          <w:p w14:paraId="650B7D82" w14:textId="77777777" w:rsidR="006E5D5D" w:rsidRPr="000526EF" w:rsidRDefault="006E5D5D" w:rsidP="006E5D5D">
            <w:pPr>
              <w:rPr>
                <w:lang w:val="es-ES"/>
              </w:rPr>
            </w:pPr>
          </w:p>
        </w:tc>
        <w:tc>
          <w:tcPr>
            <w:tcW w:w="1394" w:type="pct"/>
          </w:tcPr>
          <w:p w14:paraId="04DAC497" w14:textId="1AC1239B" w:rsidR="006E5D5D" w:rsidRPr="000526EF" w:rsidRDefault="006E5D5D" w:rsidP="006E5D5D">
            <w:pPr>
              <w:pStyle w:val="Fecha"/>
            </w:pPr>
            <w:r w:rsidRPr="000526EF">
              <w:t>2017</w:t>
            </w:r>
          </w:p>
        </w:tc>
      </w:tr>
      <w:tr w:rsidR="006E5D5D" w:rsidRPr="000526EF" w14:paraId="55DF98EA" w14:textId="77777777">
        <w:tc>
          <w:tcPr>
            <w:tcW w:w="3414" w:type="pct"/>
          </w:tcPr>
          <w:p w14:paraId="60C4CF0C" w14:textId="08FDA868" w:rsidR="006E5D5D" w:rsidRPr="004F5F8B" w:rsidRDefault="006E5D5D" w:rsidP="006E5D5D">
            <w:pPr>
              <w:pStyle w:val="Listaconvietas"/>
              <w:rPr>
                <w:lang w:val="es-ES"/>
              </w:rPr>
            </w:pPr>
            <w:r w:rsidRPr="004F5F8B">
              <w:rPr>
                <w:lang w:val="es-ES"/>
              </w:rPr>
              <w:t>XVII Congreso Nacional de Endocrinología, Diabetes y Nutrición organizado por la Asociación Salvadoreña de Endocrinología, Diabetes y Nutrición (ASEDYN) en San Salvador</w:t>
            </w:r>
          </w:p>
        </w:tc>
        <w:tc>
          <w:tcPr>
            <w:tcW w:w="192" w:type="pct"/>
          </w:tcPr>
          <w:p w14:paraId="7947DA9E" w14:textId="77777777" w:rsidR="006E5D5D" w:rsidRPr="000526EF" w:rsidRDefault="006E5D5D" w:rsidP="006E5D5D">
            <w:pPr>
              <w:rPr>
                <w:lang w:val="es-ES"/>
              </w:rPr>
            </w:pPr>
          </w:p>
        </w:tc>
        <w:tc>
          <w:tcPr>
            <w:tcW w:w="1394" w:type="pct"/>
          </w:tcPr>
          <w:p w14:paraId="549AE8BE" w14:textId="06324965" w:rsidR="006E5D5D" w:rsidRPr="000526EF" w:rsidRDefault="006E5D5D" w:rsidP="006E5D5D">
            <w:pPr>
              <w:pStyle w:val="Fecha"/>
            </w:pPr>
            <w:r w:rsidRPr="000526EF">
              <w:t>2017</w:t>
            </w:r>
          </w:p>
        </w:tc>
      </w:tr>
      <w:tr w:rsidR="006E5D5D" w:rsidRPr="000526EF" w14:paraId="78C73C4D" w14:textId="77777777">
        <w:tc>
          <w:tcPr>
            <w:tcW w:w="3414" w:type="pct"/>
          </w:tcPr>
          <w:p w14:paraId="5CF1FEAD" w14:textId="3E970C62" w:rsidR="006E5D5D" w:rsidRPr="004F5F8B" w:rsidRDefault="006E5D5D" w:rsidP="006E5D5D">
            <w:pPr>
              <w:pStyle w:val="Listaconvietas"/>
              <w:rPr>
                <w:lang w:val="es-ES"/>
              </w:rPr>
            </w:pPr>
            <w:r w:rsidRPr="004F5F8B">
              <w:rPr>
                <w:lang w:val="es-ES"/>
              </w:rPr>
              <w:t>Seminario “Actualización en farmacoterapia” organizado por el Colegio de Médicos y Cirujanos de Costa Rica</w:t>
            </w:r>
          </w:p>
        </w:tc>
        <w:tc>
          <w:tcPr>
            <w:tcW w:w="192" w:type="pct"/>
          </w:tcPr>
          <w:p w14:paraId="4AC42064" w14:textId="77777777" w:rsidR="006E5D5D" w:rsidRPr="000526EF" w:rsidRDefault="006E5D5D" w:rsidP="006E5D5D">
            <w:pPr>
              <w:rPr>
                <w:lang w:val="es-ES"/>
              </w:rPr>
            </w:pPr>
          </w:p>
        </w:tc>
        <w:tc>
          <w:tcPr>
            <w:tcW w:w="1394" w:type="pct"/>
          </w:tcPr>
          <w:p w14:paraId="611B8B98" w14:textId="4211EE91" w:rsidR="006E5D5D" w:rsidRPr="000526EF" w:rsidRDefault="006E5D5D" w:rsidP="006E5D5D">
            <w:pPr>
              <w:pStyle w:val="Fecha"/>
            </w:pPr>
            <w:r w:rsidRPr="000526EF">
              <w:t>2017</w:t>
            </w:r>
          </w:p>
        </w:tc>
      </w:tr>
      <w:tr w:rsidR="006E5D5D" w:rsidRPr="000526EF" w14:paraId="404EDAEF" w14:textId="77777777">
        <w:tc>
          <w:tcPr>
            <w:tcW w:w="3414" w:type="pct"/>
          </w:tcPr>
          <w:p w14:paraId="6B739FEC" w14:textId="61F65C0E" w:rsidR="006E5D5D" w:rsidRPr="004F5F8B" w:rsidRDefault="006E5D5D" w:rsidP="006E5D5D">
            <w:pPr>
              <w:pStyle w:val="Listaconvietas"/>
              <w:rPr>
                <w:lang w:val="es-ES"/>
              </w:rPr>
            </w:pPr>
            <w:r w:rsidRPr="004F5F8B">
              <w:rPr>
                <w:lang w:val="es-ES"/>
              </w:rPr>
              <w:t>Seminario de hiperlipidemias mixtas e hiperlipidemias familiares organizado por el Colegio de Médicos y Cirujanos de Costa Rica</w:t>
            </w:r>
          </w:p>
        </w:tc>
        <w:tc>
          <w:tcPr>
            <w:tcW w:w="192" w:type="pct"/>
          </w:tcPr>
          <w:p w14:paraId="4DCB1FBD" w14:textId="77777777" w:rsidR="006E5D5D" w:rsidRPr="000526EF" w:rsidRDefault="006E5D5D" w:rsidP="006E5D5D">
            <w:pPr>
              <w:rPr>
                <w:lang w:val="es-ES"/>
              </w:rPr>
            </w:pPr>
          </w:p>
        </w:tc>
        <w:tc>
          <w:tcPr>
            <w:tcW w:w="1394" w:type="pct"/>
          </w:tcPr>
          <w:p w14:paraId="048D6B02" w14:textId="4336801E" w:rsidR="006E5D5D" w:rsidRPr="000526EF" w:rsidRDefault="006E5D5D" w:rsidP="006E5D5D">
            <w:pPr>
              <w:pStyle w:val="Fecha"/>
            </w:pPr>
            <w:r w:rsidRPr="000526EF">
              <w:t>2017</w:t>
            </w:r>
          </w:p>
        </w:tc>
      </w:tr>
      <w:tr w:rsidR="006E5D5D" w:rsidRPr="000526EF" w14:paraId="745156C7" w14:textId="77777777">
        <w:tc>
          <w:tcPr>
            <w:tcW w:w="3414" w:type="pct"/>
          </w:tcPr>
          <w:p w14:paraId="645DD9A6" w14:textId="553F5B80" w:rsidR="006E5D5D" w:rsidRPr="004F5F8B" w:rsidRDefault="006E5D5D" w:rsidP="006E5D5D">
            <w:pPr>
              <w:pStyle w:val="Listaconvietas"/>
              <w:rPr>
                <w:lang w:val="es-ES"/>
              </w:rPr>
            </w:pPr>
            <w:r w:rsidRPr="004F5F8B">
              <w:rPr>
                <w:lang w:val="es-ES"/>
              </w:rPr>
              <w:t>Congreso Centroamericano de Formación y Actualización en Diabetes ALAD organizado por la Asociación Latinoamericana de Diabetes en David, Panamá</w:t>
            </w:r>
          </w:p>
        </w:tc>
        <w:tc>
          <w:tcPr>
            <w:tcW w:w="192" w:type="pct"/>
          </w:tcPr>
          <w:p w14:paraId="7F73A9F7" w14:textId="77777777" w:rsidR="006E5D5D" w:rsidRPr="000526EF" w:rsidRDefault="006E5D5D" w:rsidP="006E5D5D">
            <w:pPr>
              <w:rPr>
                <w:lang w:val="es-ES"/>
              </w:rPr>
            </w:pPr>
          </w:p>
        </w:tc>
        <w:tc>
          <w:tcPr>
            <w:tcW w:w="1394" w:type="pct"/>
          </w:tcPr>
          <w:p w14:paraId="134C61D1" w14:textId="7AA62427" w:rsidR="006E5D5D" w:rsidRPr="000526EF" w:rsidRDefault="006E5D5D" w:rsidP="006E5D5D">
            <w:pPr>
              <w:pStyle w:val="Fecha"/>
            </w:pPr>
            <w:r w:rsidRPr="000526EF">
              <w:t>2017</w:t>
            </w:r>
          </w:p>
        </w:tc>
      </w:tr>
      <w:tr w:rsidR="006E5D5D" w:rsidRPr="000526EF" w14:paraId="116A71BB" w14:textId="77777777">
        <w:tc>
          <w:tcPr>
            <w:tcW w:w="3414" w:type="pct"/>
          </w:tcPr>
          <w:p w14:paraId="3B498B63" w14:textId="2113EEB8" w:rsidR="006E5D5D" w:rsidRPr="004F5F8B" w:rsidRDefault="006E5D5D" w:rsidP="006E5D5D">
            <w:pPr>
              <w:pStyle w:val="Listaconvietas"/>
              <w:rPr>
                <w:lang w:val="es-ES"/>
              </w:rPr>
            </w:pPr>
            <w:r w:rsidRPr="004F5F8B">
              <w:rPr>
                <w:lang w:val="es-ES"/>
              </w:rPr>
              <w:t>Seminario de actualización en diabetes mellitus organizado por el Colegio de Médicos y Cirujanos de Costa Rica</w:t>
            </w:r>
          </w:p>
        </w:tc>
        <w:tc>
          <w:tcPr>
            <w:tcW w:w="192" w:type="pct"/>
          </w:tcPr>
          <w:p w14:paraId="0F753387" w14:textId="77777777" w:rsidR="006E5D5D" w:rsidRPr="000526EF" w:rsidRDefault="006E5D5D" w:rsidP="006E5D5D">
            <w:pPr>
              <w:rPr>
                <w:lang w:val="es-ES"/>
              </w:rPr>
            </w:pPr>
          </w:p>
        </w:tc>
        <w:tc>
          <w:tcPr>
            <w:tcW w:w="1394" w:type="pct"/>
          </w:tcPr>
          <w:p w14:paraId="1E467E5D" w14:textId="14B9C41D" w:rsidR="006E5D5D" w:rsidRPr="000526EF" w:rsidRDefault="006E5D5D" w:rsidP="006E5D5D">
            <w:pPr>
              <w:pStyle w:val="Fecha"/>
            </w:pPr>
            <w:r w:rsidRPr="000526EF">
              <w:t>2017</w:t>
            </w:r>
          </w:p>
        </w:tc>
      </w:tr>
      <w:tr w:rsidR="006E5D5D" w:rsidRPr="000526EF" w14:paraId="02C6BCAC" w14:textId="77777777">
        <w:tc>
          <w:tcPr>
            <w:tcW w:w="3414" w:type="pct"/>
          </w:tcPr>
          <w:p w14:paraId="6B016B95" w14:textId="4BEBE0ED" w:rsidR="006E5D5D" w:rsidRPr="004F5F8B" w:rsidRDefault="006E5D5D" w:rsidP="006E5D5D">
            <w:pPr>
              <w:pStyle w:val="Listaconvietas"/>
              <w:rPr>
                <w:lang w:val="es-ES"/>
              </w:rPr>
            </w:pPr>
            <w:r w:rsidRPr="004F5F8B">
              <w:rPr>
                <w:lang w:val="es-ES"/>
              </w:rPr>
              <w:t>XXV Congreso Nacional de Medicina Interna organizado por la Asociación de Medicina Interna de Guatemala realizado en Ciudad Guatemala</w:t>
            </w:r>
          </w:p>
        </w:tc>
        <w:tc>
          <w:tcPr>
            <w:tcW w:w="192" w:type="pct"/>
          </w:tcPr>
          <w:p w14:paraId="30892D0A" w14:textId="77777777" w:rsidR="006E5D5D" w:rsidRPr="000526EF" w:rsidRDefault="006E5D5D" w:rsidP="006E5D5D">
            <w:pPr>
              <w:rPr>
                <w:lang w:val="es-ES"/>
              </w:rPr>
            </w:pPr>
          </w:p>
        </w:tc>
        <w:tc>
          <w:tcPr>
            <w:tcW w:w="1394" w:type="pct"/>
          </w:tcPr>
          <w:p w14:paraId="1991A07E" w14:textId="3320C9C7" w:rsidR="006E5D5D" w:rsidRPr="000526EF" w:rsidRDefault="006E5D5D" w:rsidP="006E5D5D">
            <w:pPr>
              <w:pStyle w:val="Fecha"/>
            </w:pPr>
            <w:r w:rsidRPr="000526EF">
              <w:t>2017</w:t>
            </w:r>
          </w:p>
        </w:tc>
      </w:tr>
      <w:tr w:rsidR="006E5D5D" w:rsidRPr="000526EF" w14:paraId="19A281F8" w14:textId="77777777">
        <w:tc>
          <w:tcPr>
            <w:tcW w:w="3414" w:type="pct"/>
          </w:tcPr>
          <w:p w14:paraId="44F29D82" w14:textId="74D94172" w:rsidR="006E5D5D" w:rsidRPr="004F5F8B" w:rsidRDefault="006E5D5D" w:rsidP="006E5D5D">
            <w:pPr>
              <w:pStyle w:val="Listaconvietas"/>
              <w:rPr>
                <w:lang w:val="es-ES"/>
              </w:rPr>
            </w:pPr>
            <w:r w:rsidRPr="004F5F8B">
              <w:rPr>
                <w:lang w:val="es-ES"/>
              </w:rPr>
              <w:t>XXIV Congreso Nacional de Medicina Interna 2017 organizado por la Asociación Hondureña de Medicina Interna en Tegucigalpa</w:t>
            </w:r>
          </w:p>
        </w:tc>
        <w:tc>
          <w:tcPr>
            <w:tcW w:w="192" w:type="pct"/>
          </w:tcPr>
          <w:p w14:paraId="2A916F60" w14:textId="77777777" w:rsidR="006E5D5D" w:rsidRPr="000526EF" w:rsidRDefault="006E5D5D" w:rsidP="006E5D5D">
            <w:pPr>
              <w:rPr>
                <w:lang w:val="es-ES"/>
              </w:rPr>
            </w:pPr>
          </w:p>
        </w:tc>
        <w:tc>
          <w:tcPr>
            <w:tcW w:w="1394" w:type="pct"/>
          </w:tcPr>
          <w:p w14:paraId="286A85FA" w14:textId="4DB09E89" w:rsidR="006E5D5D" w:rsidRPr="000526EF" w:rsidRDefault="006E5D5D" w:rsidP="006E5D5D">
            <w:pPr>
              <w:pStyle w:val="Fecha"/>
            </w:pPr>
            <w:r w:rsidRPr="000526EF">
              <w:t>2017</w:t>
            </w:r>
          </w:p>
        </w:tc>
      </w:tr>
      <w:tr w:rsidR="006E5D5D" w:rsidRPr="000526EF" w14:paraId="5D5FE496" w14:textId="77777777">
        <w:tc>
          <w:tcPr>
            <w:tcW w:w="3414" w:type="pct"/>
          </w:tcPr>
          <w:p w14:paraId="4E758674" w14:textId="68A24E95" w:rsidR="006E5D5D" w:rsidRPr="004F5F8B" w:rsidRDefault="006E5D5D" w:rsidP="006E5D5D">
            <w:pPr>
              <w:pStyle w:val="Listaconvietas"/>
              <w:rPr>
                <w:lang w:val="es-ES"/>
              </w:rPr>
            </w:pPr>
            <w:r w:rsidRPr="004F5F8B">
              <w:rPr>
                <w:lang w:val="es-ES"/>
              </w:rPr>
              <w:t>V Encuentro Guatemala-México de Endocrinología realizado en ciudad Guatemala</w:t>
            </w:r>
          </w:p>
        </w:tc>
        <w:tc>
          <w:tcPr>
            <w:tcW w:w="192" w:type="pct"/>
          </w:tcPr>
          <w:p w14:paraId="0DB3E410" w14:textId="77777777" w:rsidR="006E5D5D" w:rsidRPr="000526EF" w:rsidRDefault="006E5D5D" w:rsidP="006E5D5D">
            <w:pPr>
              <w:rPr>
                <w:lang w:val="es-ES"/>
              </w:rPr>
            </w:pPr>
          </w:p>
        </w:tc>
        <w:tc>
          <w:tcPr>
            <w:tcW w:w="1394" w:type="pct"/>
          </w:tcPr>
          <w:p w14:paraId="4940FE12" w14:textId="42D1257C" w:rsidR="006E5D5D" w:rsidRPr="000526EF" w:rsidRDefault="006E5D5D" w:rsidP="006E5D5D">
            <w:pPr>
              <w:pStyle w:val="Fecha"/>
            </w:pPr>
            <w:r w:rsidRPr="000526EF">
              <w:t>2016</w:t>
            </w:r>
          </w:p>
        </w:tc>
      </w:tr>
      <w:tr w:rsidR="006E5D5D" w:rsidRPr="000526EF" w14:paraId="08D8DAA8" w14:textId="77777777">
        <w:tc>
          <w:tcPr>
            <w:tcW w:w="3414" w:type="pct"/>
          </w:tcPr>
          <w:p w14:paraId="7862054B" w14:textId="5D271023" w:rsidR="006E5D5D" w:rsidRPr="004F5F8B" w:rsidRDefault="006E5D5D" w:rsidP="006E5D5D">
            <w:pPr>
              <w:pStyle w:val="Listaconvietas"/>
              <w:rPr>
                <w:lang w:val="es-ES"/>
              </w:rPr>
            </w:pPr>
            <w:r w:rsidRPr="004F5F8B">
              <w:rPr>
                <w:lang w:val="es-ES"/>
              </w:rPr>
              <w:t>XIV Congreso Centroamericano de Endocrinología realizado en Panamá</w:t>
            </w:r>
          </w:p>
        </w:tc>
        <w:tc>
          <w:tcPr>
            <w:tcW w:w="192" w:type="pct"/>
          </w:tcPr>
          <w:p w14:paraId="6371F977" w14:textId="77777777" w:rsidR="006E5D5D" w:rsidRPr="000526EF" w:rsidRDefault="006E5D5D" w:rsidP="006E5D5D">
            <w:pPr>
              <w:rPr>
                <w:lang w:val="es-ES"/>
              </w:rPr>
            </w:pPr>
          </w:p>
        </w:tc>
        <w:tc>
          <w:tcPr>
            <w:tcW w:w="1394" w:type="pct"/>
          </w:tcPr>
          <w:p w14:paraId="267C47BD" w14:textId="3EA2EFD3" w:rsidR="006E5D5D" w:rsidRPr="000526EF" w:rsidRDefault="006E5D5D" w:rsidP="006E5D5D">
            <w:pPr>
              <w:pStyle w:val="Fecha"/>
            </w:pPr>
            <w:r w:rsidRPr="000526EF">
              <w:t>2016</w:t>
            </w:r>
          </w:p>
        </w:tc>
      </w:tr>
      <w:tr w:rsidR="006E5D5D" w:rsidRPr="000526EF" w14:paraId="17940B53" w14:textId="77777777">
        <w:tc>
          <w:tcPr>
            <w:tcW w:w="3414" w:type="pct"/>
          </w:tcPr>
          <w:p w14:paraId="7F901597" w14:textId="179128A3" w:rsidR="006E5D5D" w:rsidRPr="004F5F8B" w:rsidRDefault="006E5D5D" w:rsidP="006E5D5D">
            <w:pPr>
              <w:pStyle w:val="Listaconvietas"/>
              <w:rPr>
                <w:lang w:val="es-ES"/>
              </w:rPr>
            </w:pPr>
            <w:r w:rsidRPr="004F5F8B">
              <w:rPr>
                <w:lang w:val="es-ES"/>
              </w:rPr>
              <w:t>XII Congreso Nacional de Medicina Interna de Honduras</w:t>
            </w:r>
          </w:p>
        </w:tc>
        <w:tc>
          <w:tcPr>
            <w:tcW w:w="192" w:type="pct"/>
          </w:tcPr>
          <w:p w14:paraId="55994D12" w14:textId="77777777" w:rsidR="006E5D5D" w:rsidRPr="000526EF" w:rsidRDefault="006E5D5D" w:rsidP="006E5D5D">
            <w:pPr>
              <w:rPr>
                <w:lang w:val="es-ES"/>
              </w:rPr>
            </w:pPr>
          </w:p>
        </w:tc>
        <w:tc>
          <w:tcPr>
            <w:tcW w:w="1394" w:type="pct"/>
          </w:tcPr>
          <w:p w14:paraId="752E9842" w14:textId="32615156" w:rsidR="006E5D5D" w:rsidRPr="000526EF" w:rsidRDefault="006E5D5D" w:rsidP="006E5D5D">
            <w:pPr>
              <w:pStyle w:val="Fecha"/>
            </w:pPr>
            <w:r w:rsidRPr="000526EF">
              <w:t>2016</w:t>
            </w:r>
          </w:p>
        </w:tc>
      </w:tr>
      <w:tr w:rsidR="006E5D5D" w:rsidRPr="000526EF" w14:paraId="317023B8" w14:textId="77777777">
        <w:tc>
          <w:tcPr>
            <w:tcW w:w="3414" w:type="pct"/>
          </w:tcPr>
          <w:p w14:paraId="446EAEC4" w14:textId="45FB40B0" w:rsidR="006E5D5D" w:rsidRPr="004F5F8B" w:rsidRDefault="006E5D5D" w:rsidP="006E5D5D">
            <w:pPr>
              <w:pStyle w:val="Listaconvietas"/>
              <w:rPr>
                <w:lang w:val="es-ES"/>
              </w:rPr>
            </w:pPr>
            <w:r w:rsidRPr="004F5F8B">
              <w:rPr>
                <w:lang w:val="es-ES"/>
              </w:rPr>
              <w:t>XIV Congreso Internacional de Diabetes ADIPER 2015, organizado por la Asociación de Diabetes del Perú</w:t>
            </w:r>
          </w:p>
        </w:tc>
        <w:tc>
          <w:tcPr>
            <w:tcW w:w="192" w:type="pct"/>
          </w:tcPr>
          <w:p w14:paraId="65335BB5" w14:textId="77777777" w:rsidR="006E5D5D" w:rsidRPr="000526EF" w:rsidRDefault="006E5D5D" w:rsidP="006E5D5D">
            <w:pPr>
              <w:rPr>
                <w:lang w:val="es-ES"/>
              </w:rPr>
            </w:pPr>
          </w:p>
        </w:tc>
        <w:tc>
          <w:tcPr>
            <w:tcW w:w="1394" w:type="pct"/>
          </w:tcPr>
          <w:p w14:paraId="7E522C08" w14:textId="52ED72E2" w:rsidR="006E5D5D" w:rsidRPr="000526EF" w:rsidRDefault="006E5D5D" w:rsidP="006E5D5D">
            <w:pPr>
              <w:pStyle w:val="Fecha"/>
            </w:pPr>
            <w:r w:rsidRPr="000526EF">
              <w:t>2015</w:t>
            </w:r>
          </w:p>
        </w:tc>
      </w:tr>
      <w:tr w:rsidR="006E5D5D" w:rsidRPr="000526EF" w14:paraId="05D7CD2B" w14:textId="77777777">
        <w:tc>
          <w:tcPr>
            <w:tcW w:w="3414" w:type="pct"/>
          </w:tcPr>
          <w:p w14:paraId="12850950" w14:textId="0363FEF2" w:rsidR="006E5D5D" w:rsidRPr="004F5F8B" w:rsidRDefault="006E5D5D" w:rsidP="006E5D5D">
            <w:pPr>
              <w:pStyle w:val="Listaconvietas"/>
              <w:rPr>
                <w:lang w:val="es-ES"/>
              </w:rPr>
            </w:pPr>
            <w:r w:rsidRPr="004F5F8B">
              <w:rPr>
                <w:lang w:val="es-ES"/>
              </w:rPr>
              <w:t>XXX Congreso Científico Internacional de la Federación Latinoamericana de Sociedades Científicas de Estudiantes de Medicina y XV Congreso de Estudiantes de Medicina de Panamá</w:t>
            </w:r>
          </w:p>
        </w:tc>
        <w:tc>
          <w:tcPr>
            <w:tcW w:w="192" w:type="pct"/>
          </w:tcPr>
          <w:p w14:paraId="14C2F7A4" w14:textId="77777777" w:rsidR="006E5D5D" w:rsidRPr="000526EF" w:rsidRDefault="006E5D5D" w:rsidP="006E5D5D">
            <w:pPr>
              <w:rPr>
                <w:lang w:val="es-ES"/>
              </w:rPr>
            </w:pPr>
          </w:p>
        </w:tc>
        <w:tc>
          <w:tcPr>
            <w:tcW w:w="1394" w:type="pct"/>
          </w:tcPr>
          <w:p w14:paraId="16A2FD30" w14:textId="2E382C3C" w:rsidR="006E5D5D" w:rsidRPr="000526EF" w:rsidRDefault="006E5D5D" w:rsidP="006E5D5D">
            <w:pPr>
              <w:pStyle w:val="Fecha"/>
            </w:pPr>
            <w:r w:rsidRPr="000526EF">
              <w:t>2015</w:t>
            </w:r>
          </w:p>
        </w:tc>
      </w:tr>
      <w:tr w:rsidR="006E5D5D" w:rsidRPr="000526EF" w14:paraId="69775A29" w14:textId="77777777">
        <w:tc>
          <w:tcPr>
            <w:tcW w:w="3414" w:type="pct"/>
          </w:tcPr>
          <w:p w14:paraId="21423000" w14:textId="0A1BA9BE" w:rsidR="006E5D5D" w:rsidRPr="004F5F8B" w:rsidRDefault="006E5D5D" w:rsidP="006E5D5D">
            <w:pPr>
              <w:pStyle w:val="Listaconvietas"/>
              <w:rPr>
                <w:lang w:val="es-ES"/>
              </w:rPr>
            </w:pPr>
            <w:r w:rsidRPr="004F5F8B">
              <w:rPr>
                <w:lang w:val="es-ES"/>
              </w:rPr>
              <w:t>Congreso de Medicina Interna 2015, celebrado en San José, Costa Rica, organizado por la Asociación Costarricense de Medicina Interna</w:t>
            </w:r>
          </w:p>
        </w:tc>
        <w:tc>
          <w:tcPr>
            <w:tcW w:w="192" w:type="pct"/>
          </w:tcPr>
          <w:p w14:paraId="03383D2E" w14:textId="77777777" w:rsidR="006E5D5D" w:rsidRPr="000526EF" w:rsidRDefault="006E5D5D" w:rsidP="006E5D5D">
            <w:pPr>
              <w:rPr>
                <w:lang w:val="es-ES"/>
              </w:rPr>
            </w:pPr>
          </w:p>
        </w:tc>
        <w:tc>
          <w:tcPr>
            <w:tcW w:w="1394" w:type="pct"/>
          </w:tcPr>
          <w:p w14:paraId="1F8FC4A3" w14:textId="624BA1D5" w:rsidR="006E5D5D" w:rsidRPr="000526EF" w:rsidRDefault="006E5D5D" w:rsidP="006E5D5D">
            <w:pPr>
              <w:pStyle w:val="Fecha"/>
            </w:pPr>
            <w:r w:rsidRPr="000526EF">
              <w:t>2015</w:t>
            </w:r>
          </w:p>
        </w:tc>
      </w:tr>
      <w:tr w:rsidR="006E5D5D" w:rsidRPr="000526EF" w14:paraId="12CC61E2" w14:textId="77777777">
        <w:tc>
          <w:tcPr>
            <w:tcW w:w="3414" w:type="pct"/>
          </w:tcPr>
          <w:p w14:paraId="5E50BE17" w14:textId="0C50BFA3" w:rsidR="006E5D5D" w:rsidRPr="004F5F8B" w:rsidRDefault="006E5D5D" w:rsidP="006E5D5D">
            <w:pPr>
              <w:pStyle w:val="Listaconvietas"/>
              <w:rPr>
                <w:lang w:val="es-ES"/>
              </w:rPr>
            </w:pPr>
            <w:r w:rsidRPr="004F5F8B">
              <w:rPr>
                <w:lang w:val="es-ES"/>
              </w:rPr>
              <w:t xml:space="preserve">3er curso Internacional de Neuroendocrinología realizado en México DF organizado por la Sociedad Latinoamericana de Neuroendocrinología </w:t>
            </w:r>
          </w:p>
        </w:tc>
        <w:tc>
          <w:tcPr>
            <w:tcW w:w="192" w:type="pct"/>
          </w:tcPr>
          <w:p w14:paraId="5A9950FF" w14:textId="77777777" w:rsidR="006E5D5D" w:rsidRPr="000526EF" w:rsidRDefault="006E5D5D" w:rsidP="006E5D5D">
            <w:pPr>
              <w:rPr>
                <w:lang w:val="es-ES"/>
              </w:rPr>
            </w:pPr>
          </w:p>
        </w:tc>
        <w:tc>
          <w:tcPr>
            <w:tcW w:w="1394" w:type="pct"/>
          </w:tcPr>
          <w:p w14:paraId="46C51BE8" w14:textId="10D480C6" w:rsidR="006E5D5D" w:rsidRPr="000526EF" w:rsidRDefault="006E5D5D" w:rsidP="006E5D5D">
            <w:pPr>
              <w:pStyle w:val="Fecha"/>
            </w:pPr>
            <w:r w:rsidRPr="000526EF">
              <w:t>2015</w:t>
            </w:r>
          </w:p>
        </w:tc>
      </w:tr>
      <w:tr w:rsidR="006E5D5D" w:rsidRPr="000526EF" w14:paraId="1DA7FF3A" w14:textId="77777777">
        <w:tc>
          <w:tcPr>
            <w:tcW w:w="3414" w:type="pct"/>
          </w:tcPr>
          <w:p w14:paraId="3B3DD9B2" w14:textId="1AF9E587" w:rsidR="006E5D5D" w:rsidRPr="004F5F8B" w:rsidRDefault="006E5D5D" w:rsidP="006E5D5D">
            <w:pPr>
              <w:pStyle w:val="Listaconvietas"/>
              <w:rPr>
                <w:lang w:val="es-ES"/>
              </w:rPr>
            </w:pPr>
            <w:r w:rsidRPr="004F5F8B">
              <w:rPr>
                <w:lang w:val="es-ES"/>
              </w:rPr>
              <w:lastRenderedPageBreak/>
              <w:t>Simposio “Actualización terapéutica en diabetes AECE 2015” organizado por la Asociación Ecuatoriana de Endocrinología Clínica realizada en Guayaquil, Ecuador</w:t>
            </w:r>
          </w:p>
        </w:tc>
        <w:tc>
          <w:tcPr>
            <w:tcW w:w="192" w:type="pct"/>
          </w:tcPr>
          <w:p w14:paraId="4ED562FF" w14:textId="77777777" w:rsidR="006E5D5D" w:rsidRPr="000526EF" w:rsidRDefault="006E5D5D" w:rsidP="006E5D5D">
            <w:pPr>
              <w:rPr>
                <w:lang w:val="es-ES"/>
              </w:rPr>
            </w:pPr>
          </w:p>
        </w:tc>
        <w:tc>
          <w:tcPr>
            <w:tcW w:w="1394" w:type="pct"/>
          </w:tcPr>
          <w:p w14:paraId="6B43A89A" w14:textId="7FE71BD8" w:rsidR="006E5D5D" w:rsidRPr="000526EF" w:rsidRDefault="006E5D5D" w:rsidP="006E5D5D">
            <w:pPr>
              <w:pStyle w:val="Fecha"/>
            </w:pPr>
            <w:r w:rsidRPr="000526EF">
              <w:t>2015</w:t>
            </w:r>
          </w:p>
        </w:tc>
      </w:tr>
      <w:tr w:rsidR="006E5D5D" w:rsidRPr="000526EF" w14:paraId="19D9F9A0" w14:textId="77777777">
        <w:tc>
          <w:tcPr>
            <w:tcW w:w="3414" w:type="pct"/>
          </w:tcPr>
          <w:p w14:paraId="2BB7D2A7" w14:textId="7AB7C167" w:rsidR="006E5D5D" w:rsidRPr="004F5F8B" w:rsidRDefault="006E5D5D" w:rsidP="006E5D5D">
            <w:pPr>
              <w:pStyle w:val="Listaconvietas"/>
              <w:rPr>
                <w:lang w:val="es-ES"/>
              </w:rPr>
            </w:pPr>
            <w:r w:rsidRPr="004F5F8B">
              <w:rPr>
                <w:lang w:val="es-ES"/>
              </w:rPr>
              <w:t>XV Congreso Nacional de Endocrinología, Diabetes y Nutrición organizado por la Asociación Salvadoreña de Endocrinología, Diabetes y Nutrición (ASEDYN)</w:t>
            </w:r>
          </w:p>
        </w:tc>
        <w:tc>
          <w:tcPr>
            <w:tcW w:w="192" w:type="pct"/>
          </w:tcPr>
          <w:p w14:paraId="46191839" w14:textId="77777777" w:rsidR="006E5D5D" w:rsidRPr="000526EF" w:rsidRDefault="006E5D5D" w:rsidP="006E5D5D">
            <w:pPr>
              <w:rPr>
                <w:lang w:val="es-ES"/>
              </w:rPr>
            </w:pPr>
          </w:p>
        </w:tc>
        <w:tc>
          <w:tcPr>
            <w:tcW w:w="1394" w:type="pct"/>
          </w:tcPr>
          <w:p w14:paraId="4BC32E74" w14:textId="76837EC1" w:rsidR="006E5D5D" w:rsidRPr="000526EF" w:rsidRDefault="006E5D5D" w:rsidP="006E5D5D">
            <w:pPr>
              <w:pStyle w:val="Fecha"/>
            </w:pPr>
            <w:r w:rsidRPr="000526EF">
              <w:t>2015</w:t>
            </w:r>
          </w:p>
        </w:tc>
      </w:tr>
      <w:tr w:rsidR="006E5D5D" w:rsidRPr="000526EF" w14:paraId="213A6BC9" w14:textId="77777777">
        <w:tc>
          <w:tcPr>
            <w:tcW w:w="3414" w:type="pct"/>
          </w:tcPr>
          <w:p w14:paraId="354EB5EA" w14:textId="17E8A35D" w:rsidR="006E5D5D" w:rsidRPr="004F5F8B" w:rsidRDefault="006E5D5D" w:rsidP="006E5D5D">
            <w:pPr>
              <w:pStyle w:val="Listaconvietas"/>
              <w:rPr>
                <w:lang w:val="es-ES"/>
              </w:rPr>
            </w:pPr>
            <w:r w:rsidRPr="004F5F8B">
              <w:rPr>
                <w:lang w:val="es-ES"/>
              </w:rPr>
              <w:t xml:space="preserve">XIV Congreso Latinoamericano de Ginecología </w:t>
            </w:r>
            <w:proofErr w:type="spellStart"/>
            <w:r w:rsidRPr="004F5F8B">
              <w:rPr>
                <w:lang w:val="es-ES"/>
              </w:rPr>
              <w:t>Infanto</w:t>
            </w:r>
            <w:proofErr w:type="spellEnd"/>
            <w:r w:rsidRPr="004F5F8B">
              <w:rPr>
                <w:lang w:val="es-ES"/>
              </w:rPr>
              <w:t xml:space="preserve"> Juvenil Alogia 2015 y XVII Congreso Nacional de Obstetricia y Ginecología de Costa Rica</w:t>
            </w:r>
          </w:p>
        </w:tc>
        <w:tc>
          <w:tcPr>
            <w:tcW w:w="192" w:type="pct"/>
          </w:tcPr>
          <w:p w14:paraId="27A5A601" w14:textId="77777777" w:rsidR="006E5D5D" w:rsidRPr="000526EF" w:rsidRDefault="006E5D5D" w:rsidP="006E5D5D">
            <w:pPr>
              <w:rPr>
                <w:lang w:val="es-ES"/>
              </w:rPr>
            </w:pPr>
          </w:p>
        </w:tc>
        <w:tc>
          <w:tcPr>
            <w:tcW w:w="1394" w:type="pct"/>
          </w:tcPr>
          <w:p w14:paraId="18DE3F98" w14:textId="52CFEDF7" w:rsidR="006E5D5D" w:rsidRPr="000526EF" w:rsidRDefault="006E5D5D" w:rsidP="006E5D5D">
            <w:pPr>
              <w:pStyle w:val="Fecha"/>
            </w:pPr>
            <w:r w:rsidRPr="000526EF">
              <w:t>2015</w:t>
            </w:r>
          </w:p>
        </w:tc>
      </w:tr>
      <w:tr w:rsidR="006E5D5D" w:rsidRPr="000526EF" w14:paraId="6BF7B1AB" w14:textId="77777777">
        <w:tc>
          <w:tcPr>
            <w:tcW w:w="3414" w:type="pct"/>
          </w:tcPr>
          <w:p w14:paraId="0A4C09E0" w14:textId="1867EBE7" w:rsidR="006E5D5D" w:rsidRPr="004F5F8B" w:rsidRDefault="006E5D5D" w:rsidP="006E5D5D">
            <w:pPr>
              <w:pStyle w:val="Listaconvietas"/>
              <w:rPr>
                <w:lang w:val="es-ES"/>
              </w:rPr>
            </w:pPr>
            <w:r w:rsidRPr="004F5F8B">
              <w:rPr>
                <w:lang w:val="es-ES"/>
              </w:rPr>
              <w:t>XXI Congreso Venezolano de Medicina Interna realizado en Caracas, Venezuela</w:t>
            </w:r>
          </w:p>
        </w:tc>
        <w:tc>
          <w:tcPr>
            <w:tcW w:w="192" w:type="pct"/>
          </w:tcPr>
          <w:p w14:paraId="22239B3C" w14:textId="77777777" w:rsidR="006E5D5D" w:rsidRPr="000526EF" w:rsidRDefault="006E5D5D" w:rsidP="006E5D5D">
            <w:pPr>
              <w:rPr>
                <w:lang w:val="es-ES"/>
              </w:rPr>
            </w:pPr>
          </w:p>
        </w:tc>
        <w:tc>
          <w:tcPr>
            <w:tcW w:w="1394" w:type="pct"/>
          </w:tcPr>
          <w:p w14:paraId="4B0723DD" w14:textId="65D1BD48" w:rsidR="006E5D5D" w:rsidRPr="000526EF" w:rsidRDefault="006E5D5D" w:rsidP="006E5D5D">
            <w:pPr>
              <w:pStyle w:val="Fecha"/>
            </w:pPr>
            <w:r w:rsidRPr="000526EF">
              <w:t>2015</w:t>
            </w:r>
          </w:p>
        </w:tc>
      </w:tr>
      <w:tr w:rsidR="006E5D5D" w:rsidRPr="000526EF" w14:paraId="7A44E830" w14:textId="77777777">
        <w:tc>
          <w:tcPr>
            <w:tcW w:w="3414" w:type="pct"/>
          </w:tcPr>
          <w:p w14:paraId="2D02AE56" w14:textId="217AA2A8" w:rsidR="006E5D5D" w:rsidRPr="004F5F8B" w:rsidRDefault="006E5D5D" w:rsidP="006E5D5D">
            <w:pPr>
              <w:pStyle w:val="Listaconvietas"/>
              <w:rPr>
                <w:lang w:val="es-ES"/>
              </w:rPr>
            </w:pPr>
            <w:r w:rsidRPr="004F5F8B">
              <w:rPr>
                <w:lang w:val="es-ES"/>
              </w:rPr>
              <w:t>II Simposio Costarricense de Obesidad y Metabolismo organizado por el Instituto Costarricense de Metabolismo y Nutrición y la Asociación de Médicos de la Zona Norte</w:t>
            </w:r>
          </w:p>
        </w:tc>
        <w:tc>
          <w:tcPr>
            <w:tcW w:w="192" w:type="pct"/>
          </w:tcPr>
          <w:p w14:paraId="5AE6F541" w14:textId="77777777" w:rsidR="006E5D5D" w:rsidRPr="000526EF" w:rsidRDefault="006E5D5D" w:rsidP="006E5D5D">
            <w:pPr>
              <w:rPr>
                <w:lang w:val="es-ES"/>
              </w:rPr>
            </w:pPr>
          </w:p>
        </w:tc>
        <w:tc>
          <w:tcPr>
            <w:tcW w:w="1394" w:type="pct"/>
          </w:tcPr>
          <w:p w14:paraId="695B9A8C" w14:textId="78BEC166" w:rsidR="006E5D5D" w:rsidRPr="000526EF" w:rsidRDefault="006E5D5D" w:rsidP="006E5D5D">
            <w:pPr>
              <w:pStyle w:val="Fecha"/>
            </w:pPr>
            <w:r w:rsidRPr="000526EF">
              <w:t>2015</w:t>
            </w:r>
          </w:p>
        </w:tc>
      </w:tr>
      <w:tr w:rsidR="006E5D5D" w:rsidRPr="000526EF" w14:paraId="54F52BF7" w14:textId="77777777">
        <w:tc>
          <w:tcPr>
            <w:tcW w:w="3414" w:type="pct"/>
          </w:tcPr>
          <w:p w14:paraId="113B5A5E" w14:textId="5E9656AC" w:rsidR="006E5D5D" w:rsidRPr="004F5F8B" w:rsidRDefault="006E5D5D" w:rsidP="006E5D5D">
            <w:pPr>
              <w:pStyle w:val="Listaconvietas"/>
              <w:rPr>
                <w:lang w:val="es-ES"/>
              </w:rPr>
            </w:pPr>
            <w:r w:rsidRPr="004F5F8B">
              <w:rPr>
                <w:lang w:val="es-ES"/>
              </w:rPr>
              <w:t>Simposio “Actualización en diabetes mellitus y cáncer de tiroides” organizado por la Asociación Panameña de Endocrinología y Nutrición</w:t>
            </w:r>
          </w:p>
        </w:tc>
        <w:tc>
          <w:tcPr>
            <w:tcW w:w="192" w:type="pct"/>
          </w:tcPr>
          <w:p w14:paraId="2D0693FA" w14:textId="77777777" w:rsidR="006E5D5D" w:rsidRPr="000526EF" w:rsidRDefault="006E5D5D" w:rsidP="006E5D5D">
            <w:pPr>
              <w:rPr>
                <w:lang w:val="es-ES"/>
              </w:rPr>
            </w:pPr>
          </w:p>
        </w:tc>
        <w:tc>
          <w:tcPr>
            <w:tcW w:w="1394" w:type="pct"/>
          </w:tcPr>
          <w:p w14:paraId="7067B0C3" w14:textId="3C4EBB37" w:rsidR="006E5D5D" w:rsidRPr="000526EF" w:rsidRDefault="006E5D5D" w:rsidP="006E5D5D">
            <w:pPr>
              <w:pStyle w:val="Fecha"/>
            </w:pPr>
            <w:r w:rsidRPr="000526EF">
              <w:t>2015</w:t>
            </w:r>
          </w:p>
        </w:tc>
      </w:tr>
      <w:tr w:rsidR="006E5D5D" w:rsidRPr="000526EF" w14:paraId="36A02690" w14:textId="77777777">
        <w:tc>
          <w:tcPr>
            <w:tcW w:w="3414" w:type="pct"/>
          </w:tcPr>
          <w:p w14:paraId="283EA8A6" w14:textId="1094ECD7" w:rsidR="006E5D5D" w:rsidRPr="004F5F8B" w:rsidRDefault="006E5D5D" w:rsidP="006E5D5D">
            <w:pPr>
              <w:pStyle w:val="Listaconvietas"/>
              <w:rPr>
                <w:lang w:val="es-ES"/>
              </w:rPr>
            </w:pPr>
            <w:r w:rsidRPr="004F5F8B">
              <w:rPr>
                <w:lang w:val="es-ES"/>
              </w:rPr>
              <w:t>Seminario de “Actualización sobre diabetes mellitus tipo 2” organizado por el Colegio de Médicos y Cirujanos de Costa Rica</w:t>
            </w:r>
          </w:p>
        </w:tc>
        <w:tc>
          <w:tcPr>
            <w:tcW w:w="192" w:type="pct"/>
          </w:tcPr>
          <w:p w14:paraId="06D8B76F" w14:textId="77777777" w:rsidR="006E5D5D" w:rsidRPr="000526EF" w:rsidRDefault="006E5D5D" w:rsidP="006E5D5D">
            <w:pPr>
              <w:rPr>
                <w:lang w:val="es-ES"/>
              </w:rPr>
            </w:pPr>
          </w:p>
        </w:tc>
        <w:tc>
          <w:tcPr>
            <w:tcW w:w="1394" w:type="pct"/>
          </w:tcPr>
          <w:p w14:paraId="4301C99B" w14:textId="2BEA536A" w:rsidR="006E5D5D" w:rsidRPr="000526EF" w:rsidRDefault="006E5D5D" w:rsidP="006E5D5D">
            <w:pPr>
              <w:pStyle w:val="Fecha"/>
            </w:pPr>
            <w:r w:rsidRPr="000526EF">
              <w:t>2015</w:t>
            </w:r>
          </w:p>
        </w:tc>
      </w:tr>
      <w:tr w:rsidR="006E5D5D" w:rsidRPr="000526EF" w14:paraId="088A78DC" w14:textId="77777777">
        <w:tc>
          <w:tcPr>
            <w:tcW w:w="3414" w:type="pct"/>
          </w:tcPr>
          <w:p w14:paraId="74F75150" w14:textId="434B3EE7" w:rsidR="006E5D5D" w:rsidRPr="004F5F8B" w:rsidRDefault="006E5D5D" w:rsidP="006E5D5D">
            <w:pPr>
              <w:pStyle w:val="Listaconvietas"/>
              <w:rPr>
                <w:lang w:val="es-ES"/>
              </w:rPr>
            </w:pPr>
            <w:r w:rsidRPr="004F5F8B">
              <w:rPr>
                <w:lang w:val="es-ES"/>
              </w:rPr>
              <w:t>76vo Congreso Médico Nacional realizado por el Colegio de Médicos y Cirujanos de Costa Rica</w:t>
            </w:r>
          </w:p>
        </w:tc>
        <w:tc>
          <w:tcPr>
            <w:tcW w:w="192" w:type="pct"/>
          </w:tcPr>
          <w:p w14:paraId="4EF76C83" w14:textId="77777777" w:rsidR="006E5D5D" w:rsidRPr="000526EF" w:rsidRDefault="006E5D5D" w:rsidP="006E5D5D">
            <w:pPr>
              <w:rPr>
                <w:lang w:val="es-ES"/>
              </w:rPr>
            </w:pPr>
          </w:p>
        </w:tc>
        <w:tc>
          <w:tcPr>
            <w:tcW w:w="1394" w:type="pct"/>
          </w:tcPr>
          <w:p w14:paraId="050AC093" w14:textId="38B8F97D" w:rsidR="006E5D5D" w:rsidRPr="000526EF" w:rsidRDefault="006E5D5D" w:rsidP="006E5D5D">
            <w:pPr>
              <w:pStyle w:val="Fecha"/>
            </w:pPr>
            <w:r w:rsidRPr="000526EF">
              <w:t>2014</w:t>
            </w:r>
          </w:p>
        </w:tc>
      </w:tr>
      <w:tr w:rsidR="006E5D5D" w:rsidRPr="000526EF" w14:paraId="00A5C208" w14:textId="77777777">
        <w:tc>
          <w:tcPr>
            <w:tcW w:w="3414" w:type="pct"/>
          </w:tcPr>
          <w:p w14:paraId="2CE4940D" w14:textId="5F49A19D" w:rsidR="006E5D5D" w:rsidRPr="004F5F8B" w:rsidRDefault="006E5D5D" w:rsidP="006E5D5D">
            <w:pPr>
              <w:pStyle w:val="Listaconvietas"/>
              <w:rPr>
                <w:lang w:val="es-ES"/>
              </w:rPr>
            </w:pPr>
            <w:r w:rsidRPr="004F5F8B">
              <w:rPr>
                <w:lang w:val="es-ES"/>
              </w:rPr>
              <w:t>VIII Congreso Nacional de Diabetología realizado en Managua, Nicaragua, organizado por la Asociación Nicaragüense de Endocrinología</w:t>
            </w:r>
          </w:p>
        </w:tc>
        <w:tc>
          <w:tcPr>
            <w:tcW w:w="192" w:type="pct"/>
          </w:tcPr>
          <w:p w14:paraId="58108B04" w14:textId="77777777" w:rsidR="006E5D5D" w:rsidRPr="000526EF" w:rsidRDefault="006E5D5D" w:rsidP="006E5D5D">
            <w:pPr>
              <w:rPr>
                <w:lang w:val="es-ES"/>
              </w:rPr>
            </w:pPr>
          </w:p>
        </w:tc>
        <w:tc>
          <w:tcPr>
            <w:tcW w:w="1394" w:type="pct"/>
          </w:tcPr>
          <w:p w14:paraId="0DB1FF8F" w14:textId="26C9FE22" w:rsidR="006E5D5D" w:rsidRPr="000526EF" w:rsidRDefault="006E5D5D" w:rsidP="006E5D5D">
            <w:pPr>
              <w:pStyle w:val="Fecha"/>
            </w:pPr>
            <w:r w:rsidRPr="000526EF">
              <w:t>2014</w:t>
            </w:r>
          </w:p>
        </w:tc>
      </w:tr>
      <w:tr w:rsidR="006E5D5D" w:rsidRPr="000526EF" w14:paraId="60496C2C" w14:textId="77777777">
        <w:tc>
          <w:tcPr>
            <w:tcW w:w="3414" w:type="pct"/>
          </w:tcPr>
          <w:p w14:paraId="133B96D4" w14:textId="7BC7C7AC" w:rsidR="006E5D5D" w:rsidRPr="004F5F8B" w:rsidRDefault="006E5D5D" w:rsidP="006E5D5D">
            <w:pPr>
              <w:pStyle w:val="Listaconvietas"/>
              <w:rPr>
                <w:lang w:val="es-ES"/>
              </w:rPr>
            </w:pPr>
            <w:r w:rsidRPr="004F5F8B">
              <w:rPr>
                <w:lang w:val="es-ES"/>
              </w:rPr>
              <w:t xml:space="preserve">Congreso </w:t>
            </w:r>
            <w:proofErr w:type="spellStart"/>
            <w:r w:rsidRPr="004F5F8B">
              <w:rPr>
                <w:lang w:val="es-ES"/>
              </w:rPr>
              <w:t>Endocentro</w:t>
            </w:r>
            <w:proofErr w:type="spellEnd"/>
            <w:r w:rsidRPr="004F5F8B">
              <w:rPr>
                <w:lang w:val="es-ES"/>
              </w:rPr>
              <w:t xml:space="preserve"> 2014 realizado en Sancti </w:t>
            </w:r>
            <w:proofErr w:type="spellStart"/>
            <w:r w:rsidRPr="004F5F8B">
              <w:rPr>
                <w:lang w:val="es-ES"/>
              </w:rPr>
              <w:t>Spiritus</w:t>
            </w:r>
            <w:proofErr w:type="spellEnd"/>
            <w:r w:rsidRPr="004F5F8B">
              <w:rPr>
                <w:lang w:val="es-ES"/>
              </w:rPr>
              <w:t>, Cuba</w:t>
            </w:r>
          </w:p>
        </w:tc>
        <w:tc>
          <w:tcPr>
            <w:tcW w:w="192" w:type="pct"/>
          </w:tcPr>
          <w:p w14:paraId="7015F4EA" w14:textId="77777777" w:rsidR="006E5D5D" w:rsidRPr="000526EF" w:rsidRDefault="006E5D5D" w:rsidP="006E5D5D">
            <w:pPr>
              <w:rPr>
                <w:lang w:val="es-ES"/>
              </w:rPr>
            </w:pPr>
          </w:p>
        </w:tc>
        <w:tc>
          <w:tcPr>
            <w:tcW w:w="1394" w:type="pct"/>
          </w:tcPr>
          <w:p w14:paraId="1561B42A" w14:textId="3A43FCB5" w:rsidR="006E5D5D" w:rsidRPr="000526EF" w:rsidRDefault="006E5D5D" w:rsidP="006E5D5D">
            <w:pPr>
              <w:pStyle w:val="Fecha"/>
            </w:pPr>
            <w:r w:rsidRPr="000526EF">
              <w:t>2014</w:t>
            </w:r>
          </w:p>
        </w:tc>
      </w:tr>
      <w:tr w:rsidR="006E5D5D" w:rsidRPr="000526EF" w14:paraId="7BD5E530" w14:textId="77777777">
        <w:tc>
          <w:tcPr>
            <w:tcW w:w="3414" w:type="pct"/>
          </w:tcPr>
          <w:p w14:paraId="5212F76B" w14:textId="4E966198" w:rsidR="006E5D5D" w:rsidRPr="004F5F8B" w:rsidRDefault="006E5D5D" w:rsidP="006E5D5D">
            <w:pPr>
              <w:pStyle w:val="Listaconvietas"/>
              <w:rPr>
                <w:lang w:val="es-ES"/>
              </w:rPr>
            </w:pPr>
            <w:r w:rsidRPr="004F5F8B">
              <w:rPr>
                <w:lang w:val="es-ES"/>
              </w:rPr>
              <w:t>XXIX Congreso Científico Odontológico organizado por la Asociación Costarricense de Congresos Odontológicos realizado en San José, Costa Rica</w:t>
            </w:r>
          </w:p>
        </w:tc>
        <w:tc>
          <w:tcPr>
            <w:tcW w:w="192" w:type="pct"/>
          </w:tcPr>
          <w:p w14:paraId="3CAA97F1" w14:textId="77777777" w:rsidR="006E5D5D" w:rsidRPr="000526EF" w:rsidRDefault="006E5D5D" w:rsidP="006E5D5D">
            <w:pPr>
              <w:rPr>
                <w:lang w:val="es-ES"/>
              </w:rPr>
            </w:pPr>
          </w:p>
        </w:tc>
        <w:tc>
          <w:tcPr>
            <w:tcW w:w="1394" w:type="pct"/>
          </w:tcPr>
          <w:p w14:paraId="5AB26152" w14:textId="77777777" w:rsidR="006E5D5D" w:rsidRPr="004F5F8B" w:rsidRDefault="006E5D5D" w:rsidP="006E5D5D">
            <w:pPr>
              <w:pStyle w:val="Fecha"/>
              <w:rPr>
                <w:lang w:val="es-ES"/>
              </w:rPr>
            </w:pPr>
          </w:p>
          <w:p w14:paraId="7793CABE" w14:textId="7A2AE57A" w:rsidR="006E5D5D" w:rsidRPr="000526EF" w:rsidRDefault="006E5D5D" w:rsidP="006E5D5D">
            <w:pPr>
              <w:pStyle w:val="Fecha"/>
            </w:pPr>
            <w:r w:rsidRPr="000526EF">
              <w:t>2014</w:t>
            </w:r>
          </w:p>
        </w:tc>
      </w:tr>
      <w:tr w:rsidR="006E5D5D" w:rsidRPr="000526EF" w14:paraId="1149B2F2" w14:textId="77777777">
        <w:tc>
          <w:tcPr>
            <w:tcW w:w="3414" w:type="pct"/>
          </w:tcPr>
          <w:p w14:paraId="0367DB74" w14:textId="1CC43FBD" w:rsidR="006E5D5D" w:rsidRPr="004F5F8B" w:rsidRDefault="006E5D5D" w:rsidP="006E5D5D">
            <w:pPr>
              <w:pStyle w:val="Listaconvietas"/>
              <w:rPr>
                <w:lang w:val="es-ES"/>
              </w:rPr>
            </w:pPr>
            <w:r w:rsidRPr="004F5F8B">
              <w:rPr>
                <w:lang w:val="es-ES"/>
              </w:rPr>
              <w:t>XI Congreso Nacional de Nutrición realizado en San José, Costa Rica</w:t>
            </w:r>
          </w:p>
        </w:tc>
        <w:tc>
          <w:tcPr>
            <w:tcW w:w="192" w:type="pct"/>
          </w:tcPr>
          <w:p w14:paraId="425AA07F" w14:textId="77777777" w:rsidR="006E5D5D" w:rsidRPr="000526EF" w:rsidRDefault="006E5D5D" w:rsidP="006E5D5D">
            <w:pPr>
              <w:rPr>
                <w:lang w:val="es-ES"/>
              </w:rPr>
            </w:pPr>
          </w:p>
        </w:tc>
        <w:tc>
          <w:tcPr>
            <w:tcW w:w="1394" w:type="pct"/>
          </w:tcPr>
          <w:p w14:paraId="29CBFA2F" w14:textId="2FCE017D" w:rsidR="006E5D5D" w:rsidRPr="000526EF" w:rsidRDefault="006E5D5D" w:rsidP="006E5D5D">
            <w:pPr>
              <w:pStyle w:val="Fecha"/>
            </w:pPr>
            <w:r w:rsidRPr="000526EF">
              <w:t>2014</w:t>
            </w:r>
          </w:p>
        </w:tc>
      </w:tr>
      <w:tr w:rsidR="006E5D5D" w:rsidRPr="000526EF" w14:paraId="714989DF" w14:textId="77777777">
        <w:tc>
          <w:tcPr>
            <w:tcW w:w="3414" w:type="pct"/>
          </w:tcPr>
          <w:p w14:paraId="08352E61" w14:textId="2C146738" w:rsidR="006E5D5D" w:rsidRPr="004F5F8B" w:rsidRDefault="006E5D5D" w:rsidP="006E5D5D">
            <w:pPr>
              <w:pStyle w:val="Listaconvietas"/>
              <w:rPr>
                <w:lang w:val="es-ES"/>
              </w:rPr>
            </w:pPr>
            <w:r w:rsidRPr="004F5F8B">
              <w:rPr>
                <w:lang w:val="es-ES"/>
              </w:rPr>
              <w:t>Precongreso “Abordaje médico y quirúrgico del carcinoma de tiroides” dentro del XIII Congreso Centroamericano y del Caribe de Endocrinología realizado en San José, Costa Rica</w:t>
            </w:r>
          </w:p>
        </w:tc>
        <w:tc>
          <w:tcPr>
            <w:tcW w:w="192" w:type="pct"/>
          </w:tcPr>
          <w:p w14:paraId="7B41019F" w14:textId="77777777" w:rsidR="006E5D5D" w:rsidRPr="000526EF" w:rsidRDefault="006E5D5D" w:rsidP="006E5D5D">
            <w:pPr>
              <w:rPr>
                <w:lang w:val="es-ES"/>
              </w:rPr>
            </w:pPr>
          </w:p>
        </w:tc>
        <w:tc>
          <w:tcPr>
            <w:tcW w:w="1394" w:type="pct"/>
          </w:tcPr>
          <w:p w14:paraId="07E82E6C" w14:textId="25C8885E" w:rsidR="006E5D5D" w:rsidRPr="000526EF" w:rsidRDefault="006E5D5D" w:rsidP="006E5D5D">
            <w:pPr>
              <w:pStyle w:val="Fecha"/>
            </w:pPr>
            <w:r w:rsidRPr="000526EF">
              <w:t>2014</w:t>
            </w:r>
          </w:p>
        </w:tc>
      </w:tr>
      <w:tr w:rsidR="006E5D5D" w:rsidRPr="000526EF" w14:paraId="170AB186" w14:textId="77777777">
        <w:tc>
          <w:tcPr>
            <w:tcW w:w="3414" w:type="pct"/>
          </w:tcPr>
          <w:p w14:paraId="53D5085C" w14:textId="45233334" w:rsidR="006E5D5D" w:rsidRPr="004F5F8B" w:rsidRDefault="006E5D5D" w:rsidP="006E5D5D">
            <w:pPr>
              <w:pStyle w:val="Listaconvietas"/>
              <w:rPr>
                <w:lang w:val="es-ES"/>
              </w:rPr>
            </w:pPr>
            <w:r w:rsidRPr="004F5F8B">
              <w:rPr>
                <w:lang w:val="es-ES"/>
              </w:rPr>
              <w:t xml:space="preserve">XIII Congreso </w:t>
            </w:r>
            <w:proofErr w:type="spellStart"/>
            <w:r w:rsidRPr="004F5F8B">
              <w:rPr>
                <w:lang w:val="es-ES"/>
              </w:rPr>
              <w:t>Centraomericano</w:t>
            </w:r>
            <w:proofErr w:type="spellEnd"/>
            <w:r w:rsidRPr="004F5F8B">
              <w:rPr>
                <w:lang w:val="es-ES"/>
              </w:rPr>
              <w:t xml:space="preserve"> y del Caribe de Endocrinología realizado en San José, Costa Rica</w:t>
            </w:r>
          </w:p>
        </w:tc>
        <w:tc>
          <w:tcPr>
            <w:tcW w:w="192" w:type="pct"/>
          </w:tcPr>
          <w:p w14:paraId="2EAE9FCB" w14:textId="77777777" w:rsidR="006E5D5D" w:rsidRPr="000526EF" w:rsidRDefault="006E5D5D" w:rsidP="006E5D5D">
            <w:pPr>
              <w:rPr>
                <w:lang w:val="es-ES"/>
              </w:rPr>
            </w:pPr>
          </w:p>
        </w:tc>
        <w:tc>
          <w:tcPr>
            <w:tcW w:w="1394" w:type="pct"/>
          </w:tcPr>
          <w:p w14:paraId="7C34F793" w14:textId="72701912" w:rsidR="006E5D5D" w:rsidRPr="000526EF" w:rsidRDefault="006E5D5D" w:rsidP="006E5D5D">
            <w:pPr>
              <w:pStyle w:val="Fecha"/>
            </w:pPr>
            <w:r w:rsidRPr="000526EF">
              <w:t>2014</w:t>
            </w:r>
          </w:p>
        </w:tc>
      </w:tr>
      <w:tr w:rsidR="006E5D5D" w:rsidRPr="000526EF" w14:paraId="0DB09360" w14:textId="77777777">
        <w:tc>
          <w:tcPr>
            <w:tcW w:w="3414" w:type="pct"/>
          </w:tcPr>
          <w:p w14:paraId="5D2090D7" w14:textId="1965E3A6" w:rsidR="006E5D5D" w:rsidRPr="004F5F8B" w:rsidRDefault="006E5D5D" w:rsidP="006E5D5D">
            <w:pPr>
              <w:pStyle w:val="Listaconvietas"/>
              <w:rPr>
                <w:lang w:val="es-ES"/>
              </w:rPr>
            </w:pPr>
            <w:r w:rsidRPr="004F5F8B">
              <w:rPr>
                <w:lang w:val="es-ES"/>
              </w:rPr>
              <w:t>XVIII Congreso Nacional de Cardiología organizado por la Sociedad Panameña de Cardiología</w:t>
            </w:r>
          </w:p>
        </w:tc>
        <w:tc>
          <w:tcPr>
            <w:tcW w:w="192" w:type="pct"/>
          </w:tcPr>
          <w:p w14:paraId="45616D42" w14:textId="77777777" w:rsidR="006E5D5D" w:rsidRPr="000526EF" w:rsidRDefault="006E5D5D" w:rsidP="006E5D5D">
            <w:pPr>
              <w:rPr>
                <w:lang w:val="es-ES"/>
              </w:rPr>
            </w:pPr>
          </w:p>
        </w:tc>
        <w:tc>
          <w:tcPr>
            <w:tcW w:w="1394" w:type="pct"/>
          </w:tcPr>
          <w:p w14:paraId="45A95F0F" w14:textId="74DB1917" w:rsidR="006E5D5D" w:rsidRPr="000526EF" w:rsidRDefault="006E5D5D" w:rsidP="006E5D5D">
            <w:pPr>
              <w:pStyle w:val="Fecha"/>
            </w:pPr>
            <w:r w:rsidRPr="000526EF">
              <w:t>2014</w:t>
            </w:r>
          </w:p>
        </w:tc>
      </w:tr>
      <w:tr w:rsidR="006E5D5D" w:rsidRPr="000526EF" w14:paraId="3EF53365" w14:textId="77777777">
        <w:tc>
          <w:tcPr>
            <w:tcW w:w="3414" w:type="pct"/>
          </w:tcPr>
          <w:p w14:paraId="3FB398FB" w14:textId="1F4D4F92" w:rsidR="006E5D5D" w:rsidRPr="004F5F8B" w:rsidRDefault="006E5D5D" w:rsidP="006E5D5D">
            <w:pPr>
              <w:pStyle w:val="Listaconvietas"/>
              <w:rPr>
                <w:lang w:val="es-ES"/>
              </w:rPr>
            </w:pPr>
            <w:r w:rsidRPr="004F5F8B">
              <w:rPr>
                <w:lang w:val="es-ES"/>
              </w:rPr>
              <w:t>Jornadas de la Sociedad Hondureña de Endocrinología</w:t>
            </w:r>
          </w:p>
        </w:tc>
        <w:tc>
          <w:tcPr>
            <w:tcW w:w="192" w:type="pct"/>
          </w:tcPr>
          <w:p w14:paraId="6800ABB9" w14:textId="77777777" w:rsidR="006E5D5D" w:rsidRPr="000526EF" w:rsidRDefault="006E5D5D" w:rsidP="006E5D5D">
            <w:pPr>
              <w:rPr>
                <w:lang w:val="es-ES"/>
              </w:rPr>
            </w:pPr>
          </w:p>
        </w:tc>
        <w:tc>
          <w:tcPr>
            <w:tcW w:w="1394" w:type="pct"/>
          </w:tcPr>
          <w:p w14:paraId="7CC8D08A" w14:textId="73F2493C" w:rsidR="006E5D5D" w:rsidRPr="000526EF" w:rsidRDefault="006E5D5D" w:rsidP="006E5D5D">
            <w:pPr>
              <w:pStyle w:val="Fecha"/>
            </w:pPr>
            <w:r w:rsidRPr="000526EF">
              <w:t>2014</w:t>
            </w:r>
          </w:p>
        </w:tc>
      </w:tr>
      <w:tr w:rsidR="006E5D5D" w:rsidRPr="000526EF" w14:paraId="3FA9ED1D" w14:textId="77777777">
        <w:tc>
          <w:tcPr>
            <w:tcW w:w="3414" w:type="pct"/>
          </w:tcPr>
          <w:p w14:paraId="3AFC33F6" w14:textId="74FA368B" w:rsidR="006E5D5D" w:rsidRPr="004F5F8B" w:rsidRDefault="006E5D5D" w:rsidP="006E5D5D">
            <w:pPr>
              <w:pStyle w:val="Listaconvietas"/>
              <w:rPr>
                <w:lang w:val="es-ES"/>
              </w:rPr>
            </w:pPr>
            <w:r w:rsidRPr="004F5F8B">
              <w:rPr>
                <w:lang w:val="es-ES"/>
              </w:rPr>
              <w:t xml:space="preserve">XXXII Congreso Nacional de Medicina Interna y XXIV Congreso Centroamericano y del Caribe de Medicina Interna realizado en La Antigua, Guatemala. </w:t>
            </w:r>
          </w:p>
        </w:tc>
        <w:tc>
          <w:tcPr>
            <w:tcW w:w="192" w:type="pct"/>
          </w:tcPr>
          <w:p w14:paraId="786242A0" w14:textId="77777777" w:rsidR="006E5D5D" w:rsidRPr="000526EF" w:rsidRDefault="006E5D5D" w:rsidP="006E5D5D">
            <w:pPr>
              <w:rPr>
                <w:lang w:val="es-ES"/>
              </w:rPr>
            </w:pPr>
          </w:p>
        </w:tc>
        <w:tc>
          <w:tcPr>
            <w:tcW w:w="1394" w:type="pct"/>
          </w:tcPr>
          <w:p w14:paraId="6CA2E14B" w14:textId="3E0B5780" w:rsidR="006E5D5D" w:rsidRPr="000526EF" w:rsidRDefault="006E5D5D" w:rsidP="006E5D5D">
            <w:pPr>
              <w:pStyle w:val="Fecha"/>
            </w:pPr>
            <w:r w:rsidRPr="000526EF">
              <w:t>2014</w:t>
            </w:r>
          </w:p>
        </w:tc>
      </w:tr>
      <w:tr w:rsidR="006E5D5D" w:rsidRPr="000526EF" w14:paraId="7271AADF" w14:textId="77777777">
        <w:tc>
          <w:tcPr>
            <w:tcW w:w="3414" w:type="pct"/>
          </w:tcPr>
          <w:p w14:paraId="6C58ABB7" w14:textId="0DFB74E2" w:rsidR="006E5D5D" w:rsidRPr="004F5F8B" w:rsidRDefault="006E5D5D" w:rsidP="006E5D5D">
            <w:pPr>
              <w:pStyle w:val="Listaconvietas"/>
              <w:rPr>
                <w:lang w:val="es-ES"/>
              </w:rPr>
            </w:pPr>
            <w:r w:rsidRPr="004F5F8B">
              <w:rPr>
                <w:lang w:val="es-ES"/>
              </w:rPr>
              <w:lastRenderedPageBreak/>
              <w:t>XV Congreso Latinoamericano de Diabetes y LIII Congreso de la Sociedad Mexicana de Endocrinología y Nutrición realizado en Cancún, México</w:t>
            </w:r>
          </w:p>
        </w:tc>
        <w:tc>
          <w:tcPr>
            <w:tcW w:w="192" w:type="pct"/>
          </w:tcPr>
          <w:p w14:paraId="20C0859E" w14:textId="77777777" w:rsidR="006E5D5D" w:rsidRPr="000526EF" w:rsidRDefault="006E5D5D" w:rsidP="006E5D5D">
            <w:pPr>
              <w:rPr>
                <w:lang w:val="es-ES"/>
              </w:rPr>
            </w:pPr>
          </w:p>
        </w:tc>
        <w:tc>
          <w:tcPr>
            <w:tcW w:w="1394" w:type="pct"/>
          </w:tcPr>
          <w:p w14:paraId="14D2B4E0" w14:textId="02BFC35E" w:rsidR="006E5D5D" w:rsidRPr="000526EF" w:rsidRDefault="006E5D5D" w:rsidP="006E5D5D">
            <w:pPr>
              <w:pStyle w:val="Fecha"/>
            </w:pPr>
            <w:r w:rsidRPr="000526EF">
              <w:t>2013</w:t>
            </w:r>
          </w:p>
        </w:tc>
      </w:tr>
      <w:tr w:rsidR="006E5D5D" w:rsidRPr="000526EF" w14:paraId="143EFB00" w14:textId="77777777">
        <w:tc>
          <w:tcPr>
            <w:tcW w:w="3414" w:type="pct"/>
          </w:tcPr>
          <w:p w14:paraId="24B73322" w14:textId="185F63E5" w:rsidR="006E5D5D" w:rsidRPr="004F5F8B" w:rsidRDefault="006E5D5D" w:rsidP="006E5D5D">
            <w:pPr>
              <w:pStyle w:val="Listaconvietas"/>
              <w:rPr>
                <w:lang w:val="es-ES"/>
              </w:rPr>
            </w:pPr>
            <w:r w:rsidRPr="004F5F8B">
              <w:rPr>
                <w:lang w:val="es-ES"/>
              </w:rPr>
              <w:t>VII Congreso Nacional de Diabetología y V Congreso Nacional de Endocrinología de Nicaragua</w:t>
            </w:r>
          </w:p>
        </w:tc>
        <w:tc>
          <w:tcPr>
            <w:tcW w:w="192" w:type="pct"/>
          </w:tcPr>
          <w:p w14:paraId="23316A5B" w14:textId="77777777" w:rsidR="006E5D5D" w:rsidRPr="000526EF" w:rsidRDefault="006E5D5D" w:rsidP="006E5D5D">
            <w:pPr>
              <w:rPr>
                <w:lang w:val="es-ES"/>
              </w:rPr>
            </w:pPr>
          </w:p>
        </w:tc>
        <w:tc>
          <w:tcPr>
            <w:tcW w:w="1394" w:type="pct"/>
          </w:tcPr>
          <w:p w14:paraId="39C9F814" w14:textId="1E880F73" w:rsidR="006E5D5D" w:rsidRPr="000526EF" w:rsidRDefault="006E5D5D" w:rsidP="006E5D5D">
            <w:pPr>
              <w:pStyle w:val="Fecha"/>
            </w:pPr>
            <w:r w:rsidRPr="000526EF">
              <w:t>2013</w:t>
            </w:r>
          </w:p>
        </w:tc>
      </w:tr>
      <w:tr w:rsidR="006E5D5D" w:rsidRPr="000526EF" w14:paraId="04B41DB9" w14:textId="77777777">
        <w:tc>
          <w:tcPr>
            <w:tcW w:w="3414" w:type="pct"/>
          </w:tcPr>
          <w:p w14:paraId="061703BF" w14:textId="0CE4F756" w:rsidR="006E5D5D" w:rsidRPr="004F5F8B" w:rsidRDefault="006E5D5D" w:rsidP="006E5D5D">
            <w:pPr>
              <w:pStyle w:val="Listaconvietas"/>
              <w:rPr>
                <w:lang w:val="es-ES"/>
              </w:rPr>
            </w:pPr>
            <w:r w:rsidRPr="004F5F8B">
              <w:rPr>
                <w:lang w:val="es-ES"/>
              </w:rPr>
              <w:t>XIX Congreso Venezolano de Medicina Interna</w:t>
            </w:r>
          </w:p>
        </w:tc>
        <w:tc>
          <w:tcPr>
            <w:tcW w:w="192" w:type="pct"/>
          </w:tcPr>
          <w:p w14:paraId="3BF764D8" w14:textId="77777777" w:rsidR="006E5D5D" w:rsidRPr="000526EF" w:rsidRDefault="006E5D5D" w:rsidP="006E5D5D">
            <w:pPr>
              <w:rPr>
                <w:lang w:val="es-ES"/>
              </w:rPr>
            </w:pPr>
          </w:p>
        </w:tc>
        <w:tc>
          <w:tcPr>
            <w:tcW w:w="1394" w:type="pct"/>
          </w:tcPr>
          <w:p w14:paraId="1CE47DA0" w14:textId="46F14967" w:rsidR="006E5D5D" w:rsidRPr="000526EF" w:rsidRDefault="006E5D5D" w:rsidP="006E5D5D">
            <w:pPr>
              <w:pStyle w:val="Fecha"/>
            </w:pPr>
            <w:r w:rsidRPr="000526EF">
              <w:t>2013</w:t>
            </w:r>
          </w:p>
        </w:tc>
      </w:tr>
      <w:tr w:rsidR="006E5D5D" w:rsidRPr="000526EF" w14:paraId="0A21A9CB" w14:textId="77777777">
        <w:tc>
          <w:tcPr>
            <w:tcW w:w="3414" w:type="pct"/>
          </w:tcPr>
          <w:p w14:paraId="1AD49F90" w14:textId="22B77BEC" w:rsidR="006E5D5D" w:rsidRPr="004F5F8B" w:rsidRDefault="006E5D5D" w:rsidP="006E5D5D">
            <w:pPr>
              <w:pStyle w:val="Listaconvietas"/>
              <w:rPr>
                <w:lang w:val="es-ES"/>
              </w:rPr>
            </w:pPr>
            <w:r w:rsidRPr="004F5F8B">
              <w:rPr>
                <w:lang w:val="es-ES"/>
              </w:rPr>
              <w:t>XVII Congreso Dominicano de Endocrinología y Nutrición realizado en Santo Domingo, República Dominicana</w:t>
            </w:r>
          </w:p>
        </w:tc>
        <w:tc>
          <w:tcPr>
            <w:tcW w:w="192" w:type="pct"/>
          </w:tcPr>
          <w:p w14:paraId="69FA0EAF" w14:textId="77777777" w:rsidR="006E5D5D" w:rsidRPr="000526EF" w:rsidRDefault="006E5D5D" w:rsidP="006E5D5D">
            <w:pPr>
              <w:rPr>
                <w:lang w:val="es-ES"/>
              </w:rPr>
            </w:pPr>
          </w:p>
        </w:tc>
        <w:tc>
          <w:tcPr>
            <w:tcW w:w="1394" w:type="pct"/>
          </w:tcPr>
          <w:p w14:paraId="39123255" w14:textId="7419DA35" w:rsidR="006E5D5D" w:rsidRPr="000526EF" w:rsidRDefault="006E5D5D" w:rsidP="006E5D5D">
            <w:pPr>
              <w:pStyle w:val="Fecha"/>
            </w:pPr>
            <w:r w:rsidRPr="000526EF">
              <w:t>2013</w:t>
            </w:r>
          </w:p>
        </w:tc>
      </w:tr>
      <w:tr w:rsidR="006E5D5D" w:rsidRPr="000526EF" w14:paraId="50139CF4" w14:textId="77777777">
        <w:tc>
          <w:tcPr>
            <w:tcW w:w="3414" w:type="pct"/>
          </w:tcPr>
          <w:p w14:paraId="2183999B" w14:textId="0F437FA7" w:rsidR="006E5D5D" w:rsidRPr="004F5F8B" w:rsidRDefault="006E5D5D" w:rsidP="006E5D5D">
            <w:pPr>
              <w:pStyle w:val="Listaconvietas"/>
              <w:rPr>
                <w:lang w:val="es-ES"/>
              </w:rPr>
            </w:pPr>
            <w:r w:rsidRPr="000526EF">
              <w:rPr>
                <w:bCs/>
                <w:lang w:val="es-CR"/>
              </w:rPr>
              <w:t>XII Congreso Nacional de Climaterio, Menopausia y Osteoporosis organizado por la Asociación Costarricense de Climaterio y Menopausia</w:t>
            </w:r>
          </w:p>
        </w:tc>
        <w:tc>
          <w:tcPr>
            <w:tcW w:w="192" w:type="pct"/>
          </w:tcPr>
          <w:p w14:paraId="50A89BF6" w14:textId="77777777" w:rsidR="006E5D5D" w:rsidRPr="000526EF" w:rsidRDefault="006E5D5D" w:rsidP="006E5D5D">
            <w:pPr>
              <w:rPr>
                <w:lang w:val="es-ES"/>
              </w:rPr>
            </w:pPr>
          </w:p>
        </w:tc>
        <w:tc>
          <w:tcPr>
            <w:tcW w:w="1394" w:type="pct"/>
          </w:tcPr>
          <w:p w14:paraId="6F73FF3C" w14:textId="2B84DF8B" w:rsidR="006E5D5D" w:rsidRPr="000526EF" w:rsidRDefault="006E5D5D" w:rsidP="006E5D5D">
            <w:pPr>
              <w:pStyle w:val="Fecha"/>
            </w:pPr>
            <w:r w:rsidRPr="000526EF">
              <w:t>2013</w:t>
            </w:r>
          </w:p>
        </w:tc>
      </w:tr>
      <w:tr w:rsidR="006E5D5D" w:rsidRPr="000526EF" w14:paraId="6F179975" w14:textId="77777777">
        <w:tc>
          <w:tcPr>
            <w:tcW w:w="3414" w:type="pct"/>
          </w:tcPr>
          <w:p w14:paraId="42F1B644" w14:textId="75D29000" w:rsidR="006E5D5D" w:rsidRPr="004F5F8B" w:rsidRDefault="006E5D5D" w:rsidP="006E5D5D">
            <w:pPr>
              <w:pStyle w:val="Listaconvietas"/>
              <w:rPr>
                <w:lang w:val="es-ES"/>
              </w:rPr>
            </w:pPr>
            <w:r w:rsidRPr="004F5F8B">
              <w:rPr>
                <w:lang w:val="es-ES"/>
              </w:rPr>
              <w:t>XII Congreso Centroamericano y del Caribe de Nefrología e Hipertensión Arterial celebrado en Roatán, Honduras</w:t>
            </w:r>
          </w:p>
        </w:tc>
        <w:tc>
          <w:tcPr>
            <w:tcW w:w="192" w:type="pct"/>
          </w:tcPr>
          <w:p w14:paraId="4DEA241F" w14:textId="77777777" w:rsidR="006E5D5D" w:rsidRPr="000526EF" w:rsidRDefault="006E5D5D" w:rsidP="006E5D5D">
            <w:pPr>
              <w:rPr>
                <w:lang w:val="es-ES"/>
              </w:rPr>
            </w:pPr>
          </w:p>
        </w:tc>
        <w:tc>
          <w:tcPr>
            <w:tcW w:w="1394" w:type="pct"/>
          </w:tcPr>
          <w:p w14:paraId="2A7895CD" w14:textId="29EB3D9F" w:rsidR="006E5D5D" w:rsidRPr="000526EF" w:rsidRDefault="006E5D5D" w:rsidP="006E5D5D">
            <w:pPr>
              <w:pStyle w:val="Fecha"/>
            </w:pPr>
            <w:r w:rsidRPr="000526EF">
              <w:t>2013</w:t>
            </w:r>
          </w:p>
        </w:tc>
      </w:tr>
      <w:tr w:rsidR="006E5D5D" w:rsidRPr="000526EF" w14:paraId="28B5DD04" w14:textId="77777777">
        <w:tc>
          <w:tcPr>
            <w:tcW w:w="3414" w:type="pct"/>
          </w:tcPr>
          <w:p w14:paraId="6F097395" w14:textId="220FBA41" w:rsidR="006E5D5D" w:rsidRPr="004F5F8B" w:rsidRDefault="006E5D5D" w:rsidP="006E5D5D">
            <w:pPr>
              <w:pStyle w:val="Listaconvietas"/>
              <w:rPr>
                <w:lang w:val="es-ES"/>
              </w:rPr>
            </w:pPr>
            <w:r w:rsidRPr="004F5F8B">
              <w:rPr>
                <w:lang w:val="es-ES"/>
              </w:rPr>
              <w:t>74vo Congreso Médico Nacional organizado por el Colegio de Médicos y Cirujanos de Costa Rica</w:t>
            </w:r>
          </w:p>
        </w:tc>
        <w:tc>
          <w:tcPr>
            <w:tcW w:w="192" w:type="pct"/>
          </w:tcPr>
          <w:p w14:paraId="58A40860" w14:textId="77777777" w:rsidR="006E5D5D" w:rsidRPr="000526EF" w:rsidRDefault="006E5D5D" w:rsidP="006E5D5D">
            <w:pPr>
              <w:rPr>
                <w:lang w:val="es-ES"/>
              </w:rPr>
            </w:pPr>
          </w:p>
        </w:tc>
        <w:tc>
          <w:tcPr>
            <w:tcW w:w="1394" w:type="pct"/>
          </w:tcPr>
          <w:p w14:paraId="27E21E6C" w14:textId="5069020A" w:rsidR="006E5D5D" w:rsidRPr="000526EF" w:rsidRDefault="006E5D5D" w:rsidP="006E5D5D">
            <w:pPr>
              <w:pStyle w:val="Fecha"/>
            </w:pPr>
            <w:r w:rsidRPr="000526EF">
              <w:t>2012</w:t>
            </w:r>
          </w:p>
        </w:tc>
      </w:tr>
      <w:tr w:rsidR="006E5D5D" w:rsidRPr="000526EF" w14:paraId="0F7E2B94" w14:textId="77777777">
        <w:tc>
          <w:tcPr>
            <w:tcW w:w="3414" w:type="pct"/>
          </w:tcPr>
          <w:p w14:paraId="5881DCAD" w14:textId="52380A44" w:rsidR="006E5D5D" w:rsidRPr="004F5F8B" w:rsidRDefault="006E5D5D" w:rsidP="006E5D5D">
            <w:pPr>
              <w:pStyle w:val="Listaconvietas"/>
              <w:rPr>
                <w:lang w:val="es-ES"/>
              </w:rPr>
            </w:pPr>
            <w:r w:rsidRPr="004F5F8B">
              <w:rPr>
                <w:lang w:val="es-ES"/>
              </w:rPr>
              <w:t xml:space="preserve">X </w:t>
            </w:r>
            <w:r w:rsidRPr="000526EF">
              <w:rPr>
                <w:lang w:val="es-CR"/>
              </w:rPr>
              <w:t>Seminario de Diabetes Mellitus organizado por el Servicio de Endocrinología del Hospital Nacional de Niños</w:t>
            </w:r>
          </w:p>
        </w:tc>
        <w:tc>
          <w:tcPr>
            <w:tcW w:w="192" w:type="pct"/>
          </w:tcPr>
          <w:p w14:paraId="08FBB324" w14:textId="77777777" w:rsidR="006E5D5D" w:rsidRPr="000526EF" w:rsidRDefault="006E5D5D" w:rsidP="006E5D5D">
            <w:pPr>
              <w:rPr>
                <w:lang w:val="es-ES"/>
              </w:rPr>
            </w:pPr>
          </w:p>
        </w:tc>
        <w:tc>
          <w:tcPr>
            <w:tcW w:w="1394" w:type="pct"/>
          </w:tcPr>
          <w:p w14:paraId="3B142938" w14:textId="4AEEBAEE" w:rsidR="006E5D5D" w:rsidRPr="000526EF" w:rsidRDefault="006E5D5D" w:rsidP="006E5D5D">
            <w:pPr>
              <w:pStyle w:val="Fecha"/>
            </w:pPr>
            <w:r w:rsidRPr="000526EF">
              <w:t>2012</w:t>
            </w:r>
          </w:p>
        </w:tc>
      </w:tr>
      <w:tr w:rsidR="006E5D5D" w:rsidRPr="000526EF" w14:paraId="688DA31D" w14:textId="77777777">
        <w:tc>
          <w:tcPr>
            <w:tcW w:w="3414" w:type="pct"/>
          </w:tcPr>
          <w:p w14:paraId="6B1D347F" w14:textId="6B3F3FD9" w:rsidR="006E5D5D" w:rsidRPr="004F5F8B" w:rsidRDefault="006E5D5D" w:rsidP="006E5D5D">
            <w:pPr>
              <w:pStyle w:val="Listaconvietas"/>
              <w:rPr>
                <w:lang w:val="es-ES"/>
              </w:rPr>
            </w:pPr>
            <w:r w:rsidRPr="004F5F8B">
              <w:rPr>
                <w:lang w:val="es-ES"/>
              </w:rPr>
              <w:t>VI Congreso Nacional de Diabetología y V Congreso Nacional de Endocrinología de Nicaragua</w:t>
            </w:r>
          </w:p>
        </w:tc>
        <w:tc>
          <w:tcPr>
            <w:tcW w:w="192" w:type="pct"/>
          </w:tcPr>
          <w:p w14:paraId="5A73EA3D" w14:textId="77777777" w:rsidR="006E5D5D" w:rsidRPr="000526EF" w:rsidRDefault="006E5D5D" w:rsidP="006E5D5D">
            <w:pPr>
              <w:rPr>
                <w:lang w:val="es-ES"/>
              </w:rPr>
            </w:pPr>
          </w:p>
        </w:tc>
        <w:tc>
          <w:tcPr>
            <w:tcW w:w="1394" w:type="pct"/>
          </w:tcPr>
          <w:p w14:paraId="2BEE1AFA" w14:textId="748159B8" w:rsidR="006E5D5D" w:rsidRPr="000526EF" w:rsidRDefault="006E5D5D" w:rsidP="006E5D5D">
            <w:pPr>
              <w:pStyle w:val="Fecha"/>
            </w:pPr>
            <w:r w:rsidRPr="000526EF">
              <w:t>2012</w:t>
            </w:r>
          </w:p>
        </w:tc>
      </w:tr>
      <w:tr w:rsidR="006E5D5D" w:rsidRPr="000526EF" w14:paraId="2DF43A41" w14:textId="77777777">
        <w:tc>
          <w:tcPr>
            <w:tcW w:w="3414" w:type="pct"/>
          </w:tcPr>
          <w:p w14:paraId="4CECF729" w14:textId="51396E2D" w:rsidR="006E5D5D" w:rsidRPr="004F5F8B" w:rsidRDefault="006E5D5D" w:rsidP="006E5D5D">
            <w:pPr>
              <w:pStyle w:val="Listaconvietas"/>
              <w:rPr>
                <w:lang w:val="es-ES"/>
              </w:rPr>
            </w:pPr>
            <w:r w:rsidRPr="004F5F8B">
              <w:rPr>
                <w:lang w:val="es-ES"/>
              </w:rPr>
              <w:t>XII Congreso Nacional de Endocrinología, Diabetes y Nutrición organizado por el Colegio Médico de El Salvador y la Asociación Salvadoreña de Endocrinología, Diabetes y Nutrición</w:t>
            </w:r>
          </w:p>
        </w:tc>
        <w:tc>
          <w:tcPr>
            <w:tcW w:w="192" w:type="pct"/>
          </w:tcPr>
          <w:p w14:paraId="39D2C2CD" w14:textId="77777777" w:rsidR="006E5D5D" w:rsidRPr="000526EF" w:rsidRDefault="006E5D5D" w:rsidP="006E5D5D">
            <w:pPr>
              <w:rPr>
                <w:lang w:val="es-ES"/>
              </w:rPr>
            </w:pPr>
          </w:p>
        </w:tc>
        <w:tc>
          <w:tcPr>
            <w:tcW w:w="1394" w:type="pct"/>
          </w:tcPr>
          <w:p w14:paraId="65880351" w14:textId="23448858" w:rsidR="006E5D5D" w:rsidRPr="000526EF" w:rsidRDefault="006E5D5D" w:rsidP="006E5D5D">
            <w:pPr>
              <w:pStyle w:val="Fecha"/>
            </w:pPr>
            <w:r w:rsidRPr="000526EF">
              <w:t>2012</w:t>
            </w:r>
          </w:p>
        </w:tc>
      </w:tr>
      <w:tr w:rsidR="006E5D5D" w:rsidRPr="000526EF" w14:paraId="230D21E2" w14:textId="77777777">
        <w:tc>
          <w:tcPr>
            <w:tcW w:w="3414" w:type="pct"/>
          </w:tcPr>
          <w:p w14:paraId="5C2A041E" w14:textId="7FDCF217" w:rsidR="006E5D5D" w:rsidRPr="004F5F8B" w:rsidRDefault="006E5D5D" w:rsidP="006E5D5D">
            <w:pPr>
              <w:pStyle w:val="Listaconvietas"/>
              <w:rPr>
                <w:lang w:val="es-ES"/>
              </w:rPr>
            </w:pPr>
            <w:r w:rsidRPr="004F5F8B">
              <w:rPr>
                <w:lang w:val="es-ES"/>
              </w:rPr>
              <w:t>II Jornada Internacional de Endocrinología y Metabolismo organizado por la Asociación Hondureña de Endocrinología en Tegucigalpa, Honduras</w:t>
            </w:r>
          </w:p>
        </w:tc>
        <w:tc>
          <w:tcPr>
            <w:tcW w:w="192" w:type="pct"/>
          </w:tcPr>
          <w:p w14:paraId="52ECD3DB" w14:textId="77777777" w:rsidR="006E5D5D" w:rsidRPr="000526EF" w:rsidRDefault="006E5D5D" w:rsidP="006E5D5D">
            <w:pPr>
              <w:rPr>
                <w:lang w:val="es-ES"/>
              </w:rPr>
            </w:pPr>
          </w:p>
        </w:tc>
        <w:tc>
          <w:tcPr>
            <w:tcW w:w="1394" w:type="pct"/>
          </w:tcPr>
          <w:p w14:paraId="6288540B" w14:textId="4DC8C36F" w:rsidR="006E5D5D" w:rsidRPr="000526EF" w:rsidRDefault="006E5D5D" w:rsidP="006E5D5D">
            <w:pPr>
              <w:pStyle w:val="Fecha"/>
            </w:pPr>
            <w:r w:rsidRPr="000526EF">
              <w:t>2012</w:t>
            </w:r>
          </w:p>
        </w:tc>
      </w:tr>
      <w:tr w:rsidR="006E5D5D" w:rsidRPr="000526EF" w14:paraId="4918EF45" w14:textId="77777777">
        <w:tc>
          <w:tcPr>
            <w:tcW w:w="3414" w:type="pct"/>
          </w:tcPr>
          <w:p w14:paraId="30446F0E" w14:textId="215BEBA5" w:rsidR="006E5D5D" w:rsidRPr="004F5F8B" w:rsidRDefault="006E5D5D" w:rsidP="006E5D5D">
            <w:pPr>
              <w:pStyle w:val="Listaconvietas"/>
              <w:rPr>
                <w:lang w:val="es-ES"/>
              </w:rPr>
            </w:pPr>
            <w:r w:rsidRPr="004F5F8B">
              <w:rPr>
                <w:lang w:val="es-ES"/>
              </w:rPr>
              <w:t>XII Congreso Nacional y Simposio Internacional de Enfermedad Crónicas y Emergentes: Prevención y Manejo en la Práctica Médica organizado por la Asociación Ecuatoriana de Medicina Interna en Quito, Ecuador</w:t>
            </w:r>
          </w:p>
        </w:tc>
        <w:tc>
          <w:tcPr>
            <w:tcW w:w="192" w:type="pct"/>
          </w:tcPr>
          <w:p w14:paraId="4C6549D2" w14:textId="77777777" w:rsidR="006E5D5D" w:rsidRPr="000526EF" w:rsidRDefault="006E5D5D" w:rsidP="006E5D5D">
            <w:pPr>
              <w:rPr>
                <w:lang w:val="es-ES"/>
              </w:rPr>
            </w:pPr>
          </w:p>
        </w:tc>
        <w:tc>
          <w:tcPr>
            <w:tcW w:w="1394" w:type="pct"/>
          </w:tcPr>
          <w:p w14:paraId="64CDE00B" w14:textId="6B7726BE" w:rsidR="006E5D5D" w:rsidRPr="000526EF" w:rsidRDefault="006E5D5D" w:rsidP="006E5D5D">
            <w:pPr>
              <w:pStyle w:val="Fecha"/>
            </w:pPr>
            <w:r w:rsidRPr="000526EF">
              <w:t>2012</w:t>
            </w:r>
          </w:p>
        </w:tc>
      </w:tr>
      <w:tr w:rsidR="006E5D5D" w:rsidRPr="000526EF" w14:paraId="53B11081" w14:textId="77777777">
        <w:tc>
          <w:tcPr>
            <w:tcW w:w="3414" w:type="pct"/>
          </w:tcPr>
          <w:p w14:paraId="710F4D5B" w14:textId="40940714" w:rsidR="006E5D5D" w:rsidRPr="004F5F8B" w:rsidRDefault="006E5D5D" w:rsidP="006E5D5D">
            <w:pPr>
              <w:pStyle w:val="Listaconvietas"/>
              <w:rPr>
                <w:lang w:val="es-ES"/>
              </w:rPr>
            </w:pPr>
            <w:r w:rsidRPr="004F5F8B">
              <w:rPr>
                <w:lang w:val="es-ES"/>
              </w:rPr>
              <w:t>XXVIII Congreso Centroamericano de Ginecología y Obstetricia FECASOG 2012 y XIV Congreso Nacional de Ginecología y Obstetricia en San José, Costa Rica</w:t>
            </w:r>
          </w:p>
        </w:tc>
        <w:tc>
          <w:tcPr>
            <w:tcW w:w="192" w:type="pct"/>
          </w:tcPr>
          <w:p w14:paraId="73179571" w14:textId="77777777" w:rsidR="006E5D5D" w:rsidRPr="000526EF" w:rsidRDefault="006E5D5D" w:rsidP="006E5D5D">
            <w:pPr>
              <w:rPr>
                <w:lang w:val="es-ES"/>
              </w:rPr>
            </w:pPr>
          </w:p>
        </w:tc>
        <w:tc>
          <w:tcPr>
            <w:tcW w:w="1394" w:type="pct"/>
          </w:tcPr>
          <w:p w14:paraId="6ACCF3C7" w14:textId="09E05460" w:rsidR="006E5D5D" w:rsidRPr="000526EF" w:rsidRDefault="006E5D5D" w:rsidP="006E5D5D">
            <w:pPr>
              <w:pStyle w:val="Fecha"/>
            </w:pPr>
            <w:r w:rsidRPr="000526EF">
              <w:t>2012</w:t>
            </w:r>
          </w:p>
        </w:tc>
      </w:tr>
      <w:tr w:rsidR="006E5D5D" w:rsidRPr="000526EF" w14:paraId="3AB4A521" w14:textId="77777777">
        <w:tc>
          <w:tcPr>
            <w:tcW w:w="3414" w:type="pct"/>
          </w:tcPr>
          <w:p w14:paraId="72826AB9" w14:textId="3F2FA932" w:rsidR="006E5D5D" w:rsidRPr="004F5F8B" w:rsidRDefault="006E5D5D" w:rsidP="006E5D5D">
            <w:pPr>
              <w:pStyle w:val="Listaconvietas"/>
              <w:rPr>
                <w:lang w:val="es-ES"/>
              </w:rPr>
            </w:pPr>
            <w:r w:rsidRPr="004F5F8B">
              <w:rPr>
                <w:lang w:val="es-ES"/>
              </w:rPr>
              <w:t>XXII Congreso Centroamericano y del Caribe y XIX Congreso Nacional de Medicina Interna en Tegucigalpa, Honduras</w:t>
            </w:r>
          </w:p>
        </w:tc>
        <w:tc>
          <w:tcPr>
            <w:tcW w:w="192" w:type="pct"/>
          </w:tcPr>
          <w:p w14:paraId="1045424E" w14:textId="77777777" w:rsidR="006E5D5D" w:rsidRPr="000526EF" w:rsidRDefault="006E5D5D" w:rsidP="006E5D5D">
            <w:pPr>
              <w:rPr>
                <w:lang w:val="es-ES"/>
              </w:rPr>
            </w:pPr>
          </w:p>
        </w:tc>
        <w:tc>
          <w:tcPr>
            <w:tcW w:w="1394" w:type="pct"/>
          </w:tcPr>
          <w:p w14:paraId="4C0D70FE" w14:textId="227AC493" w:rsidR="006E5D5D" w:rsidRPr="000526EF" w:rsidRDefault="006E5D5D" w:rsidP="006E5D5D">
            <w:pPr>
              <w:pStyle w:val="Fecha"/>
            </w:pPr>
            <w:r w:rsidRPr="000526EF">
              <w:t>2012</w:t>
            </w:r>
          </w:p>
        </w:tc>
      </w:tr>
      <w:tr w:rsidR="006E5D5D" w:rsidRPr="000526EF" w14:paraId="13C5CFDC" w14:textId="77777777">
        <w:tc>
          <w:tcPr>
            <w:tcW w:w="3414" w:type="pct"/>
          </w:tcPr>
          <w:p w14:paraId="44FF493A" w14:textId="4103AC26" w:rsidR="006E5D5D" w:rsidRPr="004F5F8B" w:rsidRDefault="006E5D5D" w:rsidP="006E5D5D">
            <w:pPr>
              <w:pStyle w:val="Listaconvietas"/>
              <w:rPr>
                <w:lang w:val="es-ES"/>
              </w:rPr>
            </w:pPr>
            <w:r w:rsidRPr="004F5F8B">
              <w:rPr>
                <w:lang w:val="es-ES"/>
              </w:rPr>
              <w:t>Conferencista internacional del XIII Congreso Venezolano de Endocrinología y Metabolismo realizado en Valencia, Venezuela</w:t>
            </w:r>
          </w:p>
        </w:tc>
        <w:tc>
          <w:tcPr>
            <w:tcW w:w="192" w:type="pct"/>
          </w:tcPr>
          <w:p w14:paraId="10A9038D" w14:textId="77777777" w:rsidR="006E5D5D" w:rsidRPr="000526EF" w:rsidRDefault="006E5D5D" w:rsidP="006E5D5D">
            <w:pPr>
              <w:rPr>
                <w:lang w:val="es-ES"/>
              </w:rPr>
            </w:pPr>
          </w:p>
        </w:tc>
        <w:tc>
          <w:tcPr>
            <w:tcW w:w="1394" w:type="pct"/>
          </w:tcPr>
          <w:p w14:paraId="3EF9E4A8" w14:textId="44F00C84" w:rsidR="006E5D5D" w:rsidRPr="000526EF" w:rsidRDefault="006E5D5D" w:rsidP="006E5D5D">
            <w:pPr>
              <w:pStyle w:val="Fecha"/>
            </w:pPr>
            <w:r w:rsidRPr="000526EF">
              <w:t>2012</w:t>
            </w:r>
          </w:p>
        </w:tc>
      </w:tr>
      <w:tr w:rsidR="006E5D5D" w:rsidRPr="000526EF" w14:paraId="214CA201" w14:textId="77777777">
        <w:sdt>
          <w:sdtPr>
            <w:id w:val="17159683"/>
            <w:placeholder>
              <w:docPart w:val="FAA72D8D10DBA143A374EC12C3B6DAAF"/>
            </w:placeholder>
          </w:sdtPr>
          <w:sdtContent>
            <w:tc>
              <w:tcPr>
                <w:tcW w:w="3414" w:type="pct"/>
              </w:tcPr>
              <w:p w14:paraId="52974C7D" w14:textId="77777777" w:rsidR="006E5D5D" w:rsidRPr="004F5F8B" w:rsidRDefault="006E5D5D" w:rsidP="006E5D5D">
                <w:pPr>
                  <w:pStyle w:val="Listaconvietas"/>
                  <w:rPr>
                    <w:lang w:val="es-ES"/>
                  </w:rPr>
                </w:pPr>
                <w:r w:rsidRPr="004F5F8B">
                  <w:rPr>
                    <w:lang w:val="es-ES"/>
                  </w:rPr>
                  <w:t>Curso precongreso sobre enfermedades tiroideas del Congreso Guatemalteco de Medicina Interna</w:t>
                </w:r>
              </w:p>
            </w:tc>
          </w:sdtContent>
        </w:sdt>
        <w:tc>
          <w:tcPr>
            <w:tcW w:w="192" w:type="pct"/>
          </w:tcPr>
          <w:p w14:paraId="115E3573" w14:textId="77777777" w:rsidR="006E5D5D" w:rsidRPr="000526EF" w:rsidRDefault="006E5D5D" w:rsidP="006E5D5D">
            <w:pPr>
              <w:rPr>
                <w:lang w:val="es-ES"/>
              </w:rPr>
            </w:pPr>
          </w:p>
        </w:tc>
        <w:tc>
          <w:tcPr>
            <w:tcW w:w="1394" w:type="pct"/>
          </w:tcPr>
          <w:p w14:paraId="66352EAD" w14:textId="77777777" w:rsidR="006E5D5D" w:rsidRPr="000526EF" w:rsidRDefault="006E5D5D" w:rsidP="006E5D5D">
            <w:pPr>
              <w:pStyle w:val="Fecha"/>
            </w:pPr>
            <w:r w:rsidRPr="000526EF">
              <w:t>2012</w:t>
            </w:r>
          </w:p>
        </w:tc>
      </w:tr>
      <w:tr w:rsidR="006E5D5D" w:rsidRPr="000526EF" w14:paraId="68D3E04B" w14:textId="77777777">
        <w:tc>
          <w:tcPr>
            <w:tcW w:w="3414" w:type="pct"/>
          </w:tcPr>
          <w:p w14:paraId="13EFBD35" w14:textId="77777777" w:rsidR="006E5D5D" w:rsidRPr="004F5F8B" w:rsidRDefault="006E5D5D" w:rsidP="006E5D5D">
            <w:pPr>
              <w:pStyle w:val="Listaconvietas"/>
              <w:rPr>
                <w:lang w:val="es-ES"/>
              </w:rPr>
            </w:pPr>
            <w:r w:rsidRPr="000526EF">
              <w:rPr>
                <w:bCs/>
                <w:lang w:val="es-CR"/>
              </w:rPr>
              <w:lastRenderedPageBreak/>
              <w:t>Conferencista en el XI Congreso Nacional de Climaterio, Menopausia y Osteoporosis organizado por la Asociación Costarricense de Climaterio y Menopausia</w:t>
            </w:r>
          </w:p>
        </w:tc>
        <w:tc>
          <w:tcPr>
            <w:tcW w:w="192" w:type="pct"/>
          </w:tcPr>
          <w:p w14:paraId="6F3A609C" w14:textId="77777777" w:rsidR="006E5D5D" w:rsidRPr="000526EF" w:rsidRDefault="006E5D5D" w:rsidP="006E5D5D">
            <w:pPr>
              <w:rPr>
                <w:lang w:val="es-ES"/>
              </w:rPr>
            </w:pPr>
          </w:p>
        </w:tc>
        <w:tc>
          <w:tcPr>
            <w:tcW w:w="1394" w:type="pct"/>
          </w:tcPr>
          <w:p w14:paraId="2D993004" w14:textId="77777777" w:rsidR="006E5D5D" w:rsidRPr="000526EF" w:rsidRDefault="006E5D5D" w:rsidP="006E5D5D">
            <w:pPr>
              <w:pStyle w:val="Fecha"/>
            </w:pPr>
            <w:r w:rsidRPr="000526EF">
              <w:t>2012</w:t>
            </w:r>
          </w:p>
        </w:tc>
      </w:tr>
      <w:tr w:rsidR="006E5D5D" w:rsidRPr="000526EF" w14:paraId="0382652C" w14:textId="77777777">
        <w:sdt>
          <w:sdtPr>
            <w:id w:val="17159684"/>
            <w:placeholder>
              <w:docPart w:val="9390C47ED7C4BB4BBE5E511669AD583A"/>
            </w:placeholder>
          </w:sdtPr>
          <w:sdtContent>
            <w:tc>
              <w:tcPr>
                <w:tcW w:w="3414" w:type="pct"/>
              </w:tcPr>
              <w:p w14:paraId="23508B18" w14:textId="77777777" w:rsidR="006E5D5D" w:rsidRPr="004F5F8B" w:rsidRDefault="006E5D5D" w:rsidP="006E5D5D">
                <w:pPr>
                  <w:pStyle w:val="Listaconvietas"/>
                  <w:rPr>
                    <w:lang w:val="es-ES"/>
                  </w:rPr>
                </w:pPr>
                <w:r w:rsidRPr="000526EF">
                  <w:rPr>
                    <w:lang w:val="es-CR"/>
                  </w:rPr>
                  <w:t>Conferencista en la Jornada Internacional de Endocrinología organizado por la Asociación Hondureña de Endocrinología en Tegucigalpa, Honduras</w:t>
                </w:r>
              </w:p>
            </w:tc>
          </w:sdtContent>
        </w:sdt>
        <w:tc>
          <w:tcPr>
            <w:tcW w:w="192" w:type="pct"/>
          </w:tcPr>
          <w:p w14:paraId="63F4D622" w14:textId="77777777" w:rsidR="006E5D5D" w:rsidRPr="000526EF" w:rsidRDefault="006E5D5D" w:rsidP="006E5D5D">
            <w:pPr>
              <w:rPr>
                <w:lang w:val="es-ES"/>
              </w:rPr>
            </w:pPr>
          </w:p>
        </w:tc>
        <w:tc>
          <w:tcPr>
            <w:tcW w:w="1394" w:type="pct"/>
          </w:tcPr>
          <w:p w14:paraId="42C7BBF4" w14:textId="77777777" w:rsidR="006E5D5D" w:rsidRPr="000526EF" w:rsidRDefault="006E5D5D" w:rsidP="006E5D5D">
            <w:pPr>
              <w:pStyle w:val="Fecha"/>
            </w:pPr>
            <w:r w:rsidRPr="000526EF">
              <w:t>2011</w:t>
            </w:r>
          </w:p>
        </w:tc>
      </w:tr>
      <w:tr w:rsidR="006E5D5D" w:rsidRPr="000526EF" w14:paraId="6EA316AD" w14:textId="77777777">
        <w:tc>
          <w:tcPr>
            <w:tcW w:w="3414" w:type="pct"/>
          </w:tcPr>
          <w:p w14:paraId="3C70012E" w14:textId="77777777" w:rsidR="006E5D5D" w:rsidRPr="004F5F8B" w:rsidRDefault="006E5D5D" w:rsidP="006E5D5D">
            <w:pPr>
              <w:pStyle w:val="Listaconvietas"/>
              <w:rPr>
                <w:lang w:val="es-ES"/>
              </w:rPr>
            </w:pPr>
            <w:r w:rsidRPr="004F5F8B">
              <w:rPr>
                <w:lang w:val="es-ES"/>
              </w:rPr>
              <w:t>Conferencista en el XI Congreso Nacional de Endocrinología de El Salvador</w:t>
            </w:r>
          </w:p>
        </w:tc>
        <w:tc>
          <w:tcPr>
            <w:tcW w:w="192" w:type="pct"/>
          </w:tcPr>
          <w:p w14:paraId="2FEA2465" w14:textId="77777777" w:rsidR="006E5D5D" w:rsidRPr="000526EF" w:rsidRDefault="006E5D5D" w:rsidP="006E5D5D">
            <w:pPr>
              <w:rPr>
                <w:lang w:val="es-ES"/>
              </w:rPr>
            </w:pPr>
          </w:p>
        </w:tc>
        <w:tc>
          <w:tcPr>
            <w:tcW w:w="1394" w:type="pct"/>
          </w:tcPr>
          <w:p w14:paraId="4482F2A2" w14:textId="77777777" w:rsidR="006E5D5D" w:rsidRPr="000526EF" w:rsidRDefault="006E5D5D" w:rsidP="006E5D5D">
            <w:pPr>
              <w:pStyle w:val="Fecha"/>
            </w:pPr>
            <w:r w:rsidRPr="000526EF">
              <w:t>2011</w:t>
            </w:r>
          </w:p>
        </w:tc>
      </w:tr>
      <w:tr w:rsidR="006E5D5D" w:rsidRPr="000526EF" w14:paraId="5470BA8F" w14:textId="77777777">
        <w:sdt>
          <w:sdtPr>
            <w:id w:val="17159685"/>
            <w:placeholder>
              <w:docPart w:val="F1F54EF50A402F41A59E113C5F029A0A"/>
            </w:placeholder>
          </w:sdtPr>
          <w:sdtContent>
            <w:tc>
              <w:tcPr>
                <w:tcW w:w="3414" w:type="pct"/>
              </w:tcPr>
              <w:p w14:paraId="01A9E549" w14:textId="77777777" w:rsidR="006E5D5D" w:rsidRPr="004F5F8B" w:rsidRDefault="006E5D5D" w:rsidP="006E5D5D">
                <w:pPr>
                  <w:pStyle w:val="Listaconvietas"/>
                  <w:rPr>
                    <w:lang w:val="es-ES"/>
                  </w:rPr>
                </w:pPr>
                <w:r w:rsidRPr="004F5F8B">
                  <w:rPr>
                    <w:lang w:val="es-ES"/>
                  </w:rPr>
                  <w:t>Congreso Médico Nacional de Costa Rica</w:t>
                </w:r>
              </w:p>
            </w:tc>
          </w:sdtContent>
        </w:sdt>
        <w:tc>
          <w:tcPr>
            <w:tcW w:w="192" w:type="pct"/>
          </w:tcPr>
          <w:p w14:paraId="6DCDCD80" w14:textId="77777777" w:rsidR="006E5D5D" w:rsidRPr="000526EF" w:rsidRDefault="006E5D5D" w:rsidP="006E5D5D">
            <w:pPr>
              <w:rPr>
                <w:lang w:val="es-ES"/>
              </w:rPr>
            </w:pPr>
          </w:p>
        </w:tc>
        <w:tc>
          <w:tcPr>
            <w:tcW w:w="1394" w:type="pct"/>
          </w:tcPr>
          <w:p w14:paraId="0B51993F" w14:textId="77777777" w:rsidR="006E5D5D" w:rsidRPr="000526EF" w:rsidRDefault="006E5D5D" w:rsidP="006E5D5D">
            <w:pPr>
              <w:pStyle w:val="Fecha"/>
            </w:pPr>
            <w:r w:rsidRPr="000526EF">
              <w:t>2011</w:t>
            </w:r>
          </w:p>
        </w:tc>
      </w:tr>
      <w:tr w:rsidR="006E5D5D" w:rsidRPr="000526EF" w14:paraId="671D8487" w14:textId="77777777">
        <w:tc>
          <w:tcPr>
            <w:tcW w:w="3414" w:type="pct"/>
          </w:tcPr>
          <w:p w14:paraId="03B1F464" w14:textId="77777777" w:rsidR="006E5D5D" w:rsidRPr="000526EF" w:rsidRDefault="006E5D5D" w:rsidP="006E5D5D">
            <w:pPr>
              <w:pStyle w:val="Listaconvietas"/>
              <w:rPr>
                <w:lang w:val="es-CR"/>
              </w:rPr>
            </w:pPr>
            <w:r w:rsidRPr="000526EF">
              <w:rPr>
                <w:bCs/>
                <w:lang w:val="es-CR"/>
              </w:rPr>
              <w:t>Conferencista en el X Congreso Nacional de Climaterio, Menopausia y Osteoporosis organizado por la Asociación Costarricense de Climaterio y Menopausia</w:t>
            </w:r>
          </w:p>
        </w:tc>
        <w:tc>
          <w:tcPr>
            <w:tcW w:w="192" w:type="pct"/>
          </w:tcPr>
          <w:p w14:paraId="5CF95E24" w14:textId="77777777" w:rsidR="006E5D5D" w:rsidRPr="000526EF" w:rsidRDefault="006E5D5D" w:rsidP="006E5D5D">
            <w:pPr>
              <w:rPr>
                <w:lang w:val="es-ES"/>
              </w:rPr>
            </w:pPr>
          </w:p>
        </w:tc>
        <w:tc>
          <w:tcPr>
            <w:tcW w:w="1394" w:type="pct"/>
          </w:tcPr>
          <w:p w14:paraId="659D85A9" w14:textId="77777777" w:rsidR="006E5D5D" w:rsidRPr="000526EF" w:rsidRDefault="006E5D5D" w:rsidP="006E5D5D">
            <w:pPr>
              <w:pStyle w:val="Fecha"/>
            </w:pPr>
            <w:r w:rsidRPr="000526EF">
              <w:t>2011</w:t>
            </w:r>
          </w:p>
        </w:tc>
      </w:tr>
      <w:tr w:rsidR="006E5D5D" w:rsidRPr="000526EF" w14:paraId="5F7C0C8C" w14:textId="77777777">
        <w:tc>
          <w:tcPr>
            <w:tcW w:w="3414" w:type="pct"/>
          </w:tcPr>
          <w:p w14:paraId="72720A9A" w14:textId="77777777" w:rsidR="006E5D5D" w:rsidRPr="004F5F8B" w:rsidRDefault="006E5D5D" w:rsidP="006E5D5D">
            <w:pPr>
              <w:pStyle w:val="Listaconvietas"/>
              <w:rPr>
                <w:lang w:val="es-ES"/>
              </w:rPr>
            </w:pPr>
            <w:r w:rsidRPr="000526EF">
              <w:rPr>
                <w:lang w:val="es-CR"/>
              </w:rPr>
              <w:t>Conferencista en el V Congreso Centroamericano y del Caribe de Obesidad y III Congreso Costarricense de Obesidad y Síndrome Metabólico realizado en San José, Costa Rica</w:t>
            </w:r>
          </w:p>
        </w:tc>
        <w:tc>
          <w:tcPr>
            <w:tcW w:w="192" w:type="pct"/>
          </w:tcPr>
          <w:p w14:paraId="1C0DB4CD" w14:textId="77777777" w:rsidR="006E5D5D" w:rsidRPr="000526EF" w:rsidRDefault="006E5D5D" w:rsidP="006E5D5D">
            <w:pPr>
              <w:rPr>
                <w:lang w:val="es-ES"/>
              </w:rPr>
            </w:pPr>
          </w:p>
        </w:tc>
        <w:tc>
          <w:tcPr>
            <w:tcW w:w="1394" w:type="pct"/>
          </w:tcPr>
          <w:p w14:paraId="54DDE3E1" w14:textId="77777777" w:rsidR="006E5D5D" w:rsidRPr="000526EF" w:rsidRDefault="006E5D5D" w:rsidP="006E5D5D">
            <w:pPr>
              <w:pStyle w:val="Fecha"/>
            </w:pPr>
            <w:r w:rsidRPr="000526EF">
              <w:t>2010</w:t>
            </w:r>
          </w:p>
        </w:tc>
      </w:tr>
      <w:tr w:rsidR="006E5D5D" w:rsidRPr="000526EF" w14:paraId="17D77229" w14:textId="77777777">
        <w:tc>
          <w:tcPr>
            <w:tcW w:w="3414" w:type="pct"/>
          </w:tcPr>
          <w:p w14:paraId="34FA4096" w14:textId="77777777" w:rsidR="006E5D5D" w:rsidRPr="000526EF" w:rsidRDefault="006E5D5D" w:rsidP="006E5D5D">
            <w:pPr>
              <w:pStyle w:val="Listaconvietas"/>
              <w:rPr>
                <w:lang w:val="es-CR"/>
              </w:rPr>
            </w:pPr>
            <w:r w:rsidRPr="000526EF">
              <w:rPr>
                <w:lang w:val="es-CR"/>
              </w:rPr>
              <w:t>Conferencista en el Congreso Centroamericano de Endocrinología realizado en Ciudad Guatemala, Guatemala</w:t>
            </w:r>
          </w:p>
        </w:tc>
        <w:tc>
          <w:tcPr>
            <w:tcW w:w="192" w:type="pct"/>
          </w:tcPr>
          <w:p w14:paraId="7F8C7947" w14:textId="77777777" w:rsidR="006E5D5D" w:rsidRPr="000526EF" w:rsidRDefault="006E5D5D" w:rsidP="006E5D5D">
            <w:pPr>
              <w:rPr>
                <w:lang w:val="es-ES"/>
              </w:rPr>
            </w:pPr>
          </w:p>
        </w:tc>
        <w:tc>
          <w:tcPr>
            <w:tcW w:w="1394" w:type="pct"/>
          </w:tcPr>
          <w:p w14:paraId="4B15A13D" w14:textId="77777777" w:rsidR="006E5D5D" w:rsidRPr="000526EF" w:rsidRDefault="006E5D5D" w:rsidP="006E5D5D">
            <w:pPr>
              <w:pStyle w:val="Fecha"/>
            </w:pPr>
            <w:r w:rsidRPr="000526EF">
              <w:t>2010</w:t>
            </w:r>
          </w:p>
        </w:tc>
      </w:tr>
      <w:tr w:rsidR="006E5D5D" w:rsidRPr="000526EF" w14:paraId="1B997429" w14:textId="77777777">
        <w:tc>
          <w:tcPr>
            <w:tcW w:w="3414" w:type="pct"/>
          </w:tcPr>
          <w:p w14:paraId="3F434FEF" w14:textId="77777777" w:rsidR="006E5D5D" w:rsidRPr="000526EF" w:rsidRDefault="006E5D5D" w:rsidP="006E5D5D">
            <w:pPr>
              <w:pStyle w:val="Listaconvietas"/>
              <w:rPr>
                <w:lang w:val="es-CR"/>
              </w:rPr>
            </w:pPr>
            <w:r w:rsidRPr="000526EF">
              <w:rPr>
                <w:lang w:val="es-CR"/>
              </w:rPr>
              <w:t>Conferencista en el VIII Seminario de Diabetes Mellitus organizado por el Servicio de Endocrinología del Hospital Nacional de Niños</w:t>
            </w:r>
          </w:p>
        </w:tc>
        <w:tc>
          <w:tcPr>
            <w:tcW w:w="192" w:type="pct"/>
          </w:tcPr>
          <w:p w14:paraId="145E50C7" w14:textId="77777777" w:rsidR="006E5D5D" w:rsidRPr="000526EF" w:rsidRDefault="006E5D5D" w:rsidP="006E5D5D">
            <w:pPr>
              <w:rPr>
                <w:lang w:val="es-ES"/>
              </w:rPr>
            </w:pPr>
          </w:p>
        </w:tc>
        <w:tc>
          <w:tcPr>
            <w:tcW w:w="1394" w:type="pct"/>
          </w:tcPr>
          <w:p w14:paraId="014DAAAE" w14:textId="77777777" w:rsidR="006E5D5D" w:rsidRPr="000526EF" w:rsidRDefault="006E5D5D" w:rsidP="006E5D5D">
            <w:pPr>
              <w:pStyle w:val="Fecha"/>
            </w:pPr>
            <w:r w:rsidRPr="000526EF">
              <w:t>2009</w:t>
            </w:r>
          </w:p>
        </w:tc>
      </w:tr>
      <w:tr w:rsidR="006E5D5D" w:rsidRPr="000526EF" w14:paraId="63BF216E" w14:textId="77777777">
        <w:tc>
          <w:tcPr>
            <w:tcW w:w="3414" w:type="pct"/>
          </w:tcPr>
          <w:p w14:paraId="6909FD0B" w14:textId="77777777" w:rsidR="006E5D5D" w:rsidRPr="000526EF" w:rsidRDefault="006E5D5D" w:rsidP="006E5D5D">
            <w:pPr>
              <w:pStyle w:val="Listaconvietas"/>
              <w:rPr>
                <w:lang w:val="es-CR"/>
              </w:rPr>
            </w:pPr>
            <w:r w:rsidRPr="000526EF">
              <w:rPr>
                <w:lang w:val="es-CR"/>
              </w:rPr>
              <w:t xml:space="preserve">Conferencista en el III Congreso Nacional </w:t>
            </w:r>
            <w:proofErr w:type="spellStart"/>
            <w:r w:rsidRPr="000526EF">
              <w:rPr>
                <w:lang w:val="es-CR"/>
              </w:rPr>
              <w:t>deDiabetología</w:t>
            </w:r>
            <w:proofErr w:type="spellEnd"/>
            <w:r w:rsidRPr="000526EF">
              <w:rPr>
                <w:lang w:val="es-CR"/>
              </w:rPr>
              <w:t xml:space="preserve"> y II Congreso Nacional de Endocrinología realizado en Managua, Nicaragua</w:t>
            </w:r>
          </w:p>
        </w:tc>
        <w:tc>
          <w:tcPr>
            <w:tcW w:w="192" w:type="pct"/>
          </w:tcPr>
          <w:p w14:paraId="3F3D8486" w14:textId="77777777" w:rsidR="006E5D5D" w:rsidRPr="000526EF" w:rsidRDefault="006E5D5D" w:rsidP="006E5D5D">
            <w:pPr>
              <w:rPr>
                <w:lang w:val="es-ES"/>
              </w:rPr>
            </w:pPr>
          </w:p>
        </w:tc>
        <w:tc>
          <w:tcPr>
            <w:tcW w:w="1394" w:type="pct"/>
          </w:tcPr>
          <w:p w14:paraId="3611CBAB" w14:textId="77777777" w:rsidR="006E5D5D" w:rsidRPr="000526EF" w:rsidRDefault="006E5D5D" w:rsidP="006E5D5D">
            <w:pPr>
              <w:pStyle w:val="Fecha"/>
            </w:pPr>
            <w:r w:rsidRPr="000526EF">
              <w:t>2009</w:t>
            </w:r>
          </w:p>
        </w:tc>
      </w:tr>
      <w:tr w:rsidR="006E5D5D" w:rsidRPr="000526EF" w14:paraId="07D49FAC" w14:textId="77777777">
        <w:tc>
          <w:tcPr>
            <w:tcW w:w="3414" w:type="pct"/>
          </w:tcPr>
          <w:p w14:paraId="36726FA6" w14:textId="77777777" w:rsidR="006E5D5D" w:rsidRPr="000526EF" w:rsidRDefault="006E5D5D" w:rsidP="006E5D5D">
            <w:pPr>
              <w:pStyle w:val="Listaconvietas"/>
              <w:rPr>
                <w:lang w:val="es-CR"/>
              </w:rPr>
            </w:pPr>
            <w:r w:rsidRPr="000526EF">
              <w:rPr>
                <w:lang w:val="es-CR"/>
              </w:rPr>
              <w:t xml:space="preserve">Conferencista en la 2da </w:t>
            </w:r>
            <w:proofErr w:type="spellStart"/>
            <w:r w:rsidRPr="000526EF">
              <w:rPr>
                <w:lang w:val="es-CR"/>
              </w:rPr>
              <w:t>reunion</w:t>
            </w:r>
            <w:proofErr w:type="spellEnd"/>
            <w:r w:rsidRPr="000526EF">
              <w:rPr>
                <w:lang w:val="es-CR"/>
              </w:rPr>
              <w:t xml:space="preserve"> de la Liga Guatemalteca del Corazón</w:t>
            </w:r>
          </w:p>
        </w:tc>
        <w:tc>
          <w:tcPr>
            <w:tcW w:w="192" w:type="pct"/>
          </w:tcPr>
          <w:p w14:paraId="5F32025A" w14:textId="77777777" w:rsidR="006E5D5D" w:rsidRPr="000526EF" w:rsidRDefault="006E5D5D" w:rsidP="006E5D5D">
            <w:pPr>
              <w:rPr>
                <w:lang w:val="es-ES"/>
              </w:rPr>
            </w:pPr>
          </w:p>
        </w:tc>
        <w:tc>
          <w:tcPr>
            <w:tcW w:w="1394" w:type="pct"/>
          </w:tcPr>
          <w:p w14:paraId="1C9128BD" w14:textId="77777777" w:rsidR="006E5D5D" w:rsidRPr="000526EF" w:rsidRDefault="006E5D5D" w:rsidP="006E5D5D">
            <w:pPr>
              <w:pStyle w:val="Fecha"/>
            </w:pPr>
            <w:r w:rsidRPr="000526EF">
              <w:t>2009</w:t>
            </w:r>
          </w:p>
        </w:tc>
      </w:tr>
      <w:tr w:rsidR="006E5D5D" w:rsidRPr="000526EF" w14:paraId="36F161B2" w14:textId="77777777">
        <w:tc>
          <w:tcPr>
            <w:tcW w:w="3414" w:type="pct"/>
          </w:tcPr>
          <w:p w14:paraId="02FE4821" w14:textId="77777777" w:rsidR="006E5D5D" w:rsidRPr="000526EF" w:rsidRDefault="006E5D5D" w:rsidP="006E5D5D">
            <w:pPr>
              <w:pStyle w:val="Listaconvietas"/>
              <w:rPr>
                <w:lang w:val="es-CR"/>
              </w:rPr>
            </w:pPr>
            <w:r w:rsidRPr="000526EF">
              <w:rPr>
                <w:lang w:val="es-CR"/>
              </w:rPr>
              <w:t xml:space="preserve">Conferencista en 37vo Reunión </w:t>
            </w:r>
            <w:proofErr w:type="spellStart"/>
            <w:r w:rsidRPr="000526EF">
              <w:rPr>
                <w:lang w:val="es-CR"/>
              </w:rPr>
              <w:t>Annual</w:t>
            </w:r>
            <w:proofErr w:type="spellEnd"/>
            <w:r w:rsidRPr="000526EF">
              <w:rPr>
                <w:lang w:val="es-CR"/>
              </w:rPr>
              <w:t xml:space="preserve"> de Medical </w:t>
            </w:r>
            <w:proofErr w:type="spellStart"/>
            <w:r w:rsidRPr="000526EF">
              <w:rPr>
                <w:lang w:val="es-CR"/>
              </w:rPr>
              <w:t>Association</w:t>
            </w:r>
            <w:proofErr w:type="spellEnd"/>
            <w:r w:rsidRPr="000526EF">
              <w:rPr>
                <w:lang w:val="es-CR"/>
              </w:rPr>
              <w:t xml:space="preserve"> </w:t>
            </w:r>
            <w:proofErr w:type="spellStart"/>
            <w:r w:rsidRPr="000526EF">
              <w:rPr>
                <w:lang w:val="es-CR"/>
              </w:rPr>
              <w:t>of</w:t>
            </w:r>
            <w:proofErr w:type="spellEnd"/>
            <w:r w:rsidRPr="000526EF">
              <w:rPr>
                <w:lang w:val="es-CR"/>
              </w:rPr>
              <w:t xml:space="preserve"> Bahamas</w:t>
            </w:r>
          </w:p>
        </w:tc>
        <w:tc>
          <w:tcPr>
            <w:tcW w:w="192" w:type="pct"/>
          </w:tcPr>
          <w:p w14:paraId="7021C7C4" w14:textId="77777777" w:rsidR="006E5D5D" w:rsidRPr="000526EF" w:rsidRDefault="006E5D5D" w:rsidP="006E5D5D">
            <w:pPr>
              <w:rPr>
                <w:lang w:val="es-ES"/>
              </w:rPr>
            </w:pPr>
          </w:p>
        </w:tc>
        <w:tc>
          <w:tcPr>
            <w:tcW w:w="1394" w:type="pct"/>
          </w:tcPr>
          <w:p w14:paraId="5AF9A9BB" w14:textId="77777777" w:rsidR="006E5D5D" w:rsidRPr="000526EF" w:rsidRDefault="006E5D5D" w:rsidP="006E5D5D">
            <w:pPr>
              <w:pStyle w:val="Fecha"/>
            </w:pPr>
            <w:r w:rsidRPr="000526EF">
              <w:t>2009</w:t>
            </w:r>
          </w:p>
        </w:tc>
      </w:tr>
      <w:tr w:rsidR="006E5D5D" w:rsidRPr="000526EF" w14:paraId="183DDAC8" w14:textId="77777777">
        <w:tc>
          <w:tcPr>
            <w:tcW w:w="3414" w:type="pct"/>
          </w:tcPr>
          <w:p w14:paraId="653DBFAE" w14:textId="77777777" w:rsidR="006E5D5D" w:rsidRPr="000526EF" w:rsidRDefault="006E5D5D" w:rsidP="006E5D5D">
            <w:pPr>
              <w:pStyle w:val="Listaconvietas"/>
              <w:rPr>
                <w:lang w:val="es-CR"/>
              </w:rPr>
            </w:pPr>
            <w:r w:rsidRPr="000526EF">
              <w:rPr>
                <w:lang w:val="es-CR"/>
              </w:rPr>
              <w:t>Conferencista en el VII Seminario de Diabetes Mellitus organizado por el Servicio de Endocrinología del Hospital Nacional de Niños</w:t>
            </w:r>
          </w:p>
        </w:tc>
        <w:tc>
          <w:tcPr>
            <w:tcW w:w="192" w:type="pct"/>
          </w:tcPr>
          <w:p w14:paraId="0CEF6422" w14:textId="77777777" w:rsidR="006E5D5D" w:rsidRPr="000526EF" w:rsidRDefault="006E5D5D" w:rsidP="006E5D5D">
            <w:pPr>
              <w:rPr>
                <w:lang w:val="es-ES"/>
              </w:rPr>
            </w:pPr>
          </w:p>
        </w:tc>
        <w:tc>
          <w:tcPr>
            <w:tcW w:w="1394" w:type="pct"/>
          </w:tcPr>
          <w:p w14:paraId="56E131BC" w14:textId="77777777" w:rsidR="006E5D5D" w:rsidRPr="000526EF" w:rsidRDefault="006E5D5D" w:rsidP="006E5D5D">
            <w:pPr>
              <w:pStyle w:val="Fecha"/>
            </w:pPr>
            <w:r w:rsidRPr="000526EF">
              <w:t>2008</w:t>
            </w:r>
          </w:p>
        </w:tc>
      </w:tr>
      <w:tr w:rsidR="006E5D5D" w:rsidRPr="000526EF" w14:paraId="2CB692E9" w14:textId="77777777">
        <w:tc>
          <w:tcPr>
            <w:tcW w:w="3414" w:type="pct"/>
          </w:tcPr>
          <w:p w14:paraId="17FEEA33" w14:textId="77777777" w:rsidR="006E5D5D" w:rsidRPr="000526EF" w:rsidRDefault="006E5D5D" w:rsidP="006E5D5D">
            <w:pPr>
              <w:pStyle w:val="Listaconvietas"/>
              <w:rPr>
                <w:lang w:val="es-CR"/>
              </w:rPr>
            </w:pPr>
            <w:r w:rsidRPr="000526EF">
              <w:rPr>
                <w:lang w:val="es-CR"/>
              </w:rPr>
              <w:t>Expositor en el curso “Curso Actualización en Diabetes Mellitus” organizado por la Universidad de Costa Rica</w:t>
            </w:r>
          </w:p>
        </w:tc>
        <w:tc>
          <w:tcPr>
            <w:tcW w:w="192" w:type="pct"/>
          </w:tcPr>
          <w:p w14:paraId="296B5B34" w14:textId="77777777" w:rsidR="006E5D5D" w:rsidRPr="000526EF" w:rsidRDefault="006E5D5D" w:rsidP="006E5D5D">
            <w:pPr>
              <w:rPr>
                <w:lang w:val="es-ES"/>
              </w:rPr>
            </w:pPr>
          </w:p>
        </w:tc>
        <w:tc>
          <w:tcPr>
            <w:tcW w:w="1394" w:type="pct"/>
          </w:tcPr>
          <w:p w14:paraId="1696A7F8" w14:textId="77777777" w:rsidR="006E5D5D" w:rsidRPr="000526EF" w:rsidRDefault="006E5D5D" w:rsidP="006E5D5D">
            <w:pPr>
              <w:pStyle w:val="Fecha"/>
            </w:pPr>
            <w:r w:rsidRPr="000526EF">
              <w:t>2008</w:t>
            </w:r>
          </w:p>
        </w:tc>
      </w:tr>
      <w:tr w:rsidR="006E5D5D" w:rsidRPr="000526EF" w14:paraId="304384B0" w14:textId="77777777">
        <w:tc>
          <w:tcPr>
            <w:tcW w:w="3414" w:type="pct"/>
          </w:tcPr>
          <w:p w14:paraId="732EC8DC" w14:textId="77777777" w:rsidR="006E5D5D" w:rsidRPr="000526EF" w:rsidRDefault="006E5D5D" w:rsidP="006E5D5D">
            <w:pPr>
              <w:pStyle w:val="Listaconvietas"/>
              <w:rPr>
                <w:lang w:val="es-CR"/>
              </w:rPr>
            </w:pPr>
            <w:r w:rsidRPr="000526EF">
              <w:rPr>
                <w:lang w:val="es-CR"/>
              </w:rPr>
              <w:t>Conferencista en el II Simposio de Actualización de Cáncer de Tiroides</w:t>
            </w:r>
          </w:p>
        </w:tc>
        <w:tc>
          <w:tcPr>
            <w:tcW w:w="192" w:type="pct"/>
          </w:tcPr>
          <w:p w14:paraId="64DCA66B" w14:textId="77777777" w:rsidR="006E5D5D" w:rsidRPr="000526EF" w:rsidRDefault="006E5D5D" w:rsidP="006E5D5D">
            <w:pPr>
              <w:rPr>
                <w:lang w:val="es-ES"/>
              </w:rPr>
            </w:pPr>
          </w:p>
        </w:tc>
        <w:tc>
          <w:tcPr>
            <w:tcW w:w="1394" w:type="pct"/>
          </w:tcPr>
          <w:p w14:paraId="7FE93281" w14:textId="77777777" w:rsidR="006E5D5D" w:rsidRPr="000526EF" w:rsidRDefault="006E5D5D" w:rsidP="006E5D5D">
            <w:pPr>
              <w:pStyle w:val="Fecha"/>
            </w:pPr>
            <w:r w:rsidRPr="000526EF">
              <w:t>2008</w:t>
            </w:r>
          </w:p>
        </w:tc>
      </w:tr>
      <w:tr w:rsidR="006E5D5D" w:rsidRPr="000526EF" w14:paraId="29E69BA9" w14:textId="77777777">
        <w:tc>
          <w:tcPr>
            <w:tcW w:w="3414" w:type="pct"/>
          </w:tcPr>
          <w:p w14:paraId="2946174D" w14:textId="77777777" w:rsidR="006E5D5D" w:rsidRPr="000526EF" w:rsidRDefault="006E5D5D" w:rsidP="006E5D5D">
            <w:pPr>
              <w:pStyle w:val="Listaconvietas"/>
              <w:rPr>
                <w:lang w:val="es-CR"/>
              </w:rPr>
            </w:pPr>
            <w:r w:rsidRPr="000526EF">
              <w:rPr>
                <w:lang w:val="es-CR"/>
              </w:rPr>
              <w:t>Conferencista en el Congreso de Medicina Interna de Panamá</w:t>
            </w:r>
          </w:p>
        </w:tc>
        <w:tc>
          <w:tcPr>
            <w:tcW w:w="192" w:type="pct"/>
          </w:tcPr>
          <w:p w14:paraId="00F8A3C4" w14:textId="77777777" w:rsidR="006E5D5D" w:rsidRPr="000526EF" w:rsidRDefault="006E5D5D" w:rsidP="006E5D5D">
            <w:pPr>
              <w:rPr>
                <w:lang w:val="es-ES"/>
              </w:rPr>
            </w:pPr>
          </w:p>
        </w:tc>
        <w:tc>
          <w:tcPr>
            <w:tcW w:w="1394" w:type="pct"/>
          </w:tcPr>
          <w:p w14:paraId="5DAF51EB" w14:textId="77777777" w:rsidR="006E5D5D" w:rsidRPr="000526EF" w:rsidRDefault="006E5D5D" w:rsidP="006E5D5D">
            <w:pPr>
              <w:pStyle w:val="Fecha"/>
            </w:pPr>
            <w:r w:rsidRPr="000526EF">
              <w:t>2008</w:t>
            </w:r>
          </w:p>
        </w:tc>
      </w:tr>
      <w:tr w:rsidR="006E5D5D" w:rsidRPr="000526EF" w14:paraId="298FA1F9" w14:textId="77777777">
        <w:tc>
          <w:tcPr>
            <w:tcW w:w="3414" w:type="pct"/>
          </w:tcPr>
          <w:p w14:paraId="0EEE67EE" w14:textId="77777777" w:rsidR="006E5D5D" w:rsidRPr="000526EF" w:rsidRDefault="006E5D5D" w:rsidP="006E5D5D">
            <w:pPr>
              <w:pStyle w:val="Listaconvietas"/>
              <w:rPr>
                <w:lang w:val="es-CR"/>
              </w:rPr>
            </w:pPr>
            <w:r w:rsidRPr="000526EF">
              <w:rPr>
                <w:lang w:val="es-CR"/>
              </w:rPr>
              <w:t xml:space="preserve">Conferencista en el LXIX Congreso Médico Nacional </w:t>
            </w:r>
            <w:proofErr w:type="spellStart"/>
            <w:r w:rsidRPr="000526EF">
              <w:rPr>
                <w:lang w:val="es-CR"/>
              </w:rPr>
              <w:t>organizadop</w:t>
            </w:r>
            <w:proofErr w:type="spellEnd"/>
            <w:r w:rsidRPr="000526EF">
              <w:rPr>
                <w:lang w:val="es-CR"/>
              </w:rPr>
              <w:t xml:space="preserve"> </w:t>
            </w:r>
            <w:proofErr w:type="spellStart"/>
            <w:r w:rsidRPr="000526EF">
              <w:rPr>
                <w:lang w:val="es-CR"/>
              </w:rPr>
              <w:t>or</w:t>
            </w:r>
            <w:proofErr w:type="spellEnd"/>
            <w:r w:rsidRPr="000526EF">
              <w:rPr>
                <w:lang w:val="es-CR"/>
              </w:rPr>
              <w:t xml:space="preserve"> el Colegio de </w:t>
            </w:r>
            <w:r w:rsidRPr="000526EF">
              <w:rPr>
                <w:lang w:val="es-CR"/>
              </w:rPr>
              <w:tab/>
              <w:t>Médicos y Cirujanos de Costa Rica realizado en San José, Costa Rica</w:t>
            </w:r>
          </w:p>
        </w:tc>
        <w:tc>
          <w:tcPr>
            <w:tcW w:w="192" w:type="pct"/>
          </w:tcPr>
          <w:p w14:paraId="6B15DE84" w14:textId="77777777" w:rsidR="006E5D5D" w:rsidRPr="000526EF" w:rsidRDefault="006E5D5D" w:rsidP="006E5D5D">
            <w:pPr>
              <w:rPr>
                <w:lang w:val="es-ES"/>
              </w:rPr>
            </w:pPr>
          </w:p>
        </w:tc>
        <w:tc>
          <w:tcPr>
            <w:tcW w:w="1394" w:type="pct"/>
          </w:tcPr>
          <w:p w14:paraId="41064B9D" w14:textId="77777777" w:rsidR="006E5D5D" w:rsidRPr="000526EF" w:rsidRDefault="006E5D5D" w:rsidP="006E5D5D">
            <w:pPr>
              <w:pStyle w:val="Fecha"/>
            </w:pPr>
            <w:r w:rsidRPr="000526EF">
              <w:t>2007</w:t>
            </w:r>
          </w:p>
        </w:tc>
      </w:tr>
      <w:tr w:rsidR="006E5D5D" w:rsidRPr="000526EF" w14:paraId="7D8082E7" w14:textId="77777777">
        <w:tc>
          <w:tcPr>
            <w:tcW w:w="3414" w:type="pct"/>
          </w:tcPr>
          <w:p w14:paraId="0645A26E" w14:textId="77777777" w:rsidR="006E5D5D" w:rsidRPr="000526EF" w:rsidRDefault="006E5D5D" w:rsidP="006E5D5D">
            <w:pPr>
              <w:pStyle w:val="Listaconvietas"/>
              <w:rPr>
                <w:lang w:val="es-CR"/>
              </w:rPr>
            </w:pPr>
            <w:r w:rsidRPr="000526EF">
              <w:rPr>
                <w:lang w:val="es-CR"/>
              </w:rPr>
              <w:t>Conferencista en el VI Seminario de Diabetes Mellitus organizado por el Servicio de Endocrinología del Hospital Nacional de Niños</w:t>
            </w:r>
          </w:p>
        </w:tc>
        <w:tc>
          <w:tcPr>
            <w:tcW w:w="192" w:type="pct"/>
          </w:tcPr>
          <w:p w14:paraId="387508B0" w14:textId="77777777" w:rsidR="006E5D5D" w:rsidRPr="000526EF" w:rsidRDefault="006E5D5D" w:rsidP="006E5D5D">
            <w:pPr>
              <w:rPr>
                <w:lang w:val="es-ES"/>
              </w:rPr>
            </w:pPr>
          </w:p>
        </w:tc>
        <w:tc>
          <w:tcPr>
            <w:tcW w:w="1394" w:type="pct"/>
          </w:tcPr>
          <w:p w14:paraId="7CDB20A6" w14:textId="77777777" w:rsidR="006E5D5D" w:rsidRPr="000526EF" w:rsidRDefault="006E5D5D" w:rsidP="006E5D5D">
            <w:pPr>
              <w:pStyle w:val="Fecha"/>
            </w:pPr>
            <w:r w:rsidRPr="000526EF">
              <w:t>2007</w:t>
            </w:r>
          </w:p>
        </w:tc>
      </w:tr>
      <w:tr w:rsidR="006E5D5D" w:rsidRPr="000526EF" w14:paraId="10DF2CE3" w14:textId="77777777">
        <w:tc>
          <w:tcPr>
            <w:tcW w:w="3414" w:type="pct"/>
          </w:tcPr>
          <w:p w14:paraId="462AC8D6" w14:textId="77777777" w:rsidR="006E5D5D" w:rsidRPr="000526EF" w:rsidRDefault="006E5D5D" w:rsidP="006E5D5D">
            <w:pPr>
              <w:pStyle w:val="Listaconvietas"/>
              <w:rPr>
                <w:lang w:val="es-CR"/>
              </w:rPr>
            </w:pPr>
            <w:r w:rsidRPr="000526EF">
              <w:rPr>
                <w:lang w:val="es-CR"/>
              </w:rPr>
              <w:lastRenderedPageBreak/>
              <w:t>Conferencista internacional en el Congreso Guatemalteco de Cardiología</w:t>
            </w:r>
          </w:p>
        </w:tc>
        <w:tc>
          <w:tcPr>
            <w:tcW w:w="192" w:type="pct"/>
          </w:tcPr>
          <w:p w14:paraId="72678963" w14:textId="77777777" w:rsidR="006E5D5D" w:rsidRPr="000526EF" w:rsidRDefault="006E5D5D" w:rsidP="006E5D5D">
            <w:pPr>
              <w:rPr>
                <w:lang w:val="es-ES"/>
              </w:rPr>
            </w:pPr>
          </w:p>
        </w:tc>
        <w:tc>
          <w:tcPr>
            <w:tcW w:w="1394" w:type="pct"/>
          </w:tcPr>
          <w:p w14:paraId="090E9E65" w14:textId="77777777" w:rsidR="006E5D5D" w:rsidRPr="000526EF" w:rsidRDefault="006E5D5D" w:rsidP="006E5D5D">
            <w:pPr>
              <w:pStyle w:val="Fecha"/>
            </w:pPr>
            <w:r w:rsidRPr="000526EF">
              <w:t>2007</w:t>
            </w:r>
          </w:p>
        </w:tc>
      </w:tr>
      <w:tr w:rsidR="006E5D5D" w:rsidRPr="000526EF" w14:paraId="127E1B88" w14:textId="77777777">
        <w:tc>
          <w:tcPr>
            <w:tcW w:w="3414" w:type="pct"/>
          </w:tcPr>
          <w:p w14:paraId="5CC9A9AD" w14:textId="77777777" w:rsidR="006E5D5D" w:rsidRPr="000526EF" w:rsidRDefault="006E5D5D" w:rsidP="006E5D5D">
            <w:pPr>
              <w:pStyle w:val="Heading2"/>
              <w:widowControl w:val="0"/>
              <w:numPr>
                <w:ilvl w:val="0"/>
                <w:numId w:val="11"/>
              </w:numPr>
              <w:tabs>
                <w:tab w:val="center" w:pos="230"/>
                <w:tab w:val="left" w:pos="1483"/>
              </w:tabs>
              <w:spacing w:before="80"/>
              <w:ind w:left="142" w:hanging="142"/>
              <w:rPr>
                <w:rFonts w:ascii="Times New Roman" w:hAnsi="Times New Roman" w:cs="Times New Roman"/>
                <w:b w:val="0"/>
                <w:bCs w:val="0"/>
                <w:sz w:val="24"/>
                <w:szCs w:val="24"/>
                <w:lang w:val="es-CR"/>
              </w:rPr>
            </w:pPr>
            <w:r w:rsidRPr="000526EF">
              <w:rPr>
                <w:rFonts w:ascii="Times New Roman" w:hAnsi="Times New Roman" w:cs="Times New Roman"/>
                <w:b w:val="0"/>
                <w:bCs w:val="0"/>
                <w:sz w:val="24"/>
                <w:szCs w:val="24"/>
                <w:lang w:val="es-CR"/>
              </w:rPr>
              <w:t xml:space="preserve">Conferencista Internacional en el “Sétimo Congreso del Colegio Panamericano de Endotelio Vascular” en El Salvador,  organizado por el Colegio Panamericano de Endotelio Vascular Capítulo El Salvador. </w:t>
            </w:r>
          </w:p>
        </w:tc>
        <w:tc>
          <w:tcPr>
            <w:tcW w:w="192" w:type="pct"/>
          </w:tcPr>
          <w:p w14:paraId="3F7F27F1" w14:textId="77777777" w:rsidR="006E5D5D" w:rsidRPr="000526EF" w:rsidRDefault="006E5D5D" w:rsidP="006E5D5D">
            <w:pPr>
              <w:rPr>
                <w:lang w:val="es-ES"/>
              </w:rPr>
            </w:pPr>
          </w:p>
        </w:tc>
        <w:tc>
          <w:tcPr>
            <w:tcW w:w="1394" w:type="pct"/>
          </w:tcPr>
          <w:p w14:paraId="0C2C1714" w14:textId="77777777" w:rsidR="006E5D5D" w:rsidRPr="000526EF" w:rsidRDefault="006E5D5D" w:rsidP="006E5D5D">
            <w:pPr>
              <w:pStyle w:val="Fecha"/>
            </w:pPr>
            <w:r w:rsidRPr="000526EF">
              <w:t>2007</w:t>
            </w:r>
          </w:p>
        </w:tc>
      </w:tr>
      <w:tr w:rsidR="006E5D5D" w:rsidRPr="000526EF" w14:paraId="1B1FC4B6" w14:textId="77777777">
        <w:tc>
          <w:tcPr>
            <w:tcW w:w="3414" w:type="pct"/>
          </w:tcPr>
          <w:p w14:paraId="0AF2EBE7" w14:textId="77777777" w:rsidR="006E5D5D" w:rsidRPr="000526EF" w:rsidRDefault="006E5D5D" w:rsidP="006E5D5D">
            <w:pPr>
              <w:pStyle w:val="Heading2"/>
              <w:widowControl w:val="0"/>
              <w:numPr>
                <w:ilvl w:val="0"/>
                <w:numId w:val="11"/>
              </w:numPr>
              <w:tabs>
                <w:tab w:val="center" w:pos="230"/>
                <w:tab w:val="left" w:pos="1483"/>
              </w:tabs>
              <w:spacing w:before="80"/>
              <w:ind w:left="142" w:hanging="142"/>
              <w:rPr>
                <w:rFonts w:ascii="Times New Roman" w:hAnsi="Times New Roman" w:cs="Times New Roman"/>
                <w:b w:val="0"/>
                <w:bCs w:val="0"/>
                <w:sz w:val="24"/>
                <w:szCs w:val="24"/>
                <w:lang w:val="es-CR"/>
              </w:rPr>
            </w:pPr>
            <w:r w:rsidRPr="000526EF">
              <w:rPr>
                <w:rFonts w:ascii="Times New Roman" w:hAnsi="Times New Roman" w:cs="Times New Roman"/>
                <w:b w:val="0"/>
                <w:bCs w:val="0"/>
                <w:sz w:val="24"/>
                <w:szCs w:val="24"/>
                <w:lang w:val="es-CR"/>
              </w:rPr>
              <w:t>Expositor en el VI Congreso Nacional de Climaterio, Menopausia y Osteoporosis organizado por la Asociación Costarricense de Climaterio y Menopausia</w:t>
            </w:r>
          </w:p>
        </w:tc>
        <w:tc>
          <w:tcPr>
            <w:tcW w:w="192" w:type="pct"/>
          </w:tcPr>
          <w:p w14:paraId="2450B8F0" w14:textId="77777777" w:rsidR="006E5D5D" w:rsidRPr="000526EF" w:rsidRDefault="006E5D5D" w:rsidP="006E5D5D">
            <w:pPr>
              <w:rPr>
                <w:lang w:val="es-ES"/>
              </w:rPr>
            </w:pPr>
          </w:p>
        </w:tc>
        <w:tc>
          <w:tcPr>
            <w:tcW w:w="1394" w:type="pct"/>
          </w:tcPr>
          <w:p w14:paraId="47D3959F" w14:textId="77777777" w:rsidR="006E5D5D" w:rsidRPr="000526EF" w:rsidRDefault="006E5D5D" w:rsidP="006E5D5D">
            <w:pPr>
              <w:pStyle w:val="Fecha"/>
            </w:pPr>
            <w:r w:rsidRPr="000526EF">
              <w:t>2007</w:t>
            </w:r>
          </w:p>
        </w:tc>
      </w:tr>
      <w:tr w:rsidR="006E5D5D" w:rsidRPr="000526EF" w14:paraId="36BCE3B8" w14:textId="77777777">
        <w:tc>
          <w:tcPr>
            <w:tcW w:w="3414" w:type="pct"/>
          </w:tcPr>
          <w:p w14:paraId="2CCA4CB1" w14:textId="77777777" w:rsidR="006E5D5D" w:rsidRPr="000526EF" w:rsidRDefault="006E5D5D" w:rsidP="006E5D5D">
            <w:pPr>
              <w:pStyle w:val="Heading2"/>
              <w:widowControl w:val="0"/>
              <w:numPr>
                <w:ilvl w:val="0"/>
                <w:numId w:val="11"/>
              </w:numPr>
              <w:tabs>
                <w:tab w:val="center" w:pos="230"/>
                <w:tab w:val="left" w:pos="1483"/>
              </w:tabs>
              <w:spacing w:before="80"/>
              <w:ind w:left="142" w:hanging="142"/>
              <w:rPr>
                <w:rFonts w:ascii="Times New Roman" w:hAnsi="Times New Roman" w:cs="Times New Roman"/>
                <w:b w:val="0"/>
                <w:bCs w:val="0"/>
                <w:sz w:val="24"/>
                <w:szCs w:val="24"/>
                <w:lang w:val="es-CR"/>
              </w:rPr>
            </w:pPr>
            <w:r w:rsidRPr="000526EF">
              <w:rPr>
                <w:rFonts w:ascii="Times New Roman" w:hAnsi="Times New Roman" w:cs="Times New Roman"/>
                <w:b w:val="0"/>
                <w:bCs w:val="0"/>
                <w:sz w:val="24"/>
                <w:szCs w:val="24"/>
                <w:lang w:val="es-CR"/>
              </w:rPr>
              <w:t>Expositor en el simposio “Obesidad, epidemia del siglo XXI” organizado por la Asociación Costarricense de Aterosclerosis</w:t>
            </w:r>
          </w:p>
        </w:tc>
        <w:tc>
          <w:tcPr>
            <w:tcW w:w="192" w:type="pct"/>
          </w:tcPr>
          <w:p w14:paraId="67ECDC38" w14:textId="77777777" w:rsidR="006E5D5D" w:rsidRPr="000526EF" w:rsidRDefault="006E5D5D" w:rsidP="006E5D5D">
            <w:pPr>
              <w:rPr>
                <w:lang w:val="es-ES"/>
              </w:rPr>
            </w:pPr>
          </w:p>
        </w:tc>
        <w:tc>
          <w:tcPr>
            <w:tcW w:w="1394" w:type="pct"/>
          </w:tcPr>
          <w:p w14:paraId="04C939D9" w14:textId="77777777" w:rsidR="006E5D5D" w:rsidRPr="000526EF" w:rsidRDefault="006E5D5D" w:rsidP="006E5D5D">
            <w:pPr>
              <w:pStyle w:val="Fecha"/>
            </w:pPr>
            <w:r w:rsidRPr="000526EF">
              <w:t>2006</w:t>
            </w:r>
          </w:p>
        </w:tc>
      </w:tr>
      <w:tr w:rsidR="006E5D5D" w:rsidRPr="000526EF" w14:paraId="3D0125F7" w14:textId="77777777">
        <w:tc>
          <w:tcPr>
            <w:tcW w:w="3414" w:type="pct"/>
          </w:tcPr>
          <w:p w14:paraId="0778D1EE" w14:textId="77777777" w:rsidR="006E5D5D" w:rsidRPr="000526EF" w:rsidRDefault="006E5D5D" w:rsidP="006E5D5D">
            <w:pPr>
              <w:pStyle w:val="Heading2"/>
              <w:widowControl w:val="0"/>
              <w:numPr>
                <w:ilvl w:val="0"/>
                <w:numId w:val="11"/>
              </w:numPr>
              <w:tabs>
                <w:tab w:val="center" w:pos="230"/>
                <w:tab w:val="left" w:pos="1483"/>
              </w:tabs>
              <w:spacing w:before="80"/>
              <w:ind w:left="142" w:hanging="142"/>
              <w:rPr>
                <w:rFonts w:ascii="Times New Roman" w:hAnsi="Times New Roman" w:cs="Times New Roman"/>
                <w:b w:val="0"/>
                <w:bCs w:val="0"/>
                <w:sz w:val="24"/>
                <w:szCs w:val="24"/>
                <w:lang w:val="es-CR"/>
              </w:rPr>
            </w:pPr>
            <w:r w:rsidRPr="000526EF">
              <w:rPr>
                <w:rFonts w:ascii="Times New Roman" w:hAnsi="Times New Roman" w:cs="Times New Roman"/>
                <w:b w:val="0"/>
                <w:bCs w:val="0"/>
                <w:sz w:val="24"/>
                <w:szCs w:val="24"/>
                <w:lang w:val="es-CR"/>
              </w:rPr>
              <w:t>Expositor y organizador del curso “Curso de actualización en enfermedades tiroideas” organizado en conjunto por el Servicio de Endocrinología del Hospital San Juan de Dios y la Universidad de Costa Rica</w:t>
            </w:r>
          </w:p>
        </w:tc>
        <w:tc>
          <w:tcPr>
            <w:tcW w:w="192" w:type="pct"/>
          </w:tcPr>
          <w:p w14:paraId="411A40E6" w14:textId="77777777" w:rsidR="006E5D5D" w:rsidRPr="000526EF" w:rsidRDefault="006E5D5D" w:rsidP="006E5D5D">
            <w:pPr>
              <w:rPr>
                <w:lang w:val="es-ES"/>
              </w:rPr>
            </w:pPr>
          </w:p>
        </w:tc>
        <w:tc>
          <w:tcPr>
            <w:tcW w:w="1394" w:type="pct"/>
          </w:tcPr>
          <w:p w14:paraId="27387C31" w14:textId="77777777" w:rsidR="006E5D5D" w:rsidRPr="000526EF" w:rsidRDefault="006E5D5D" w:rsidP="006E5D5D">
            <w:pPr>
              <w:pStyle w:val="Fecha"/>
            </w:pPr>
            <w:r w:rsidRPr="000526EF">
              <w:t>2006</w:t>
            </w:r>
          </w:p>
        </w:tc>
      </w:tr>
      <w:tr w:rsidR="006E5D5D" w:rsidRPr="000526EF" w14:paraId="261DA4DC" w14:textId="77777777">
        <w:tc>
          <w:tcPr>
            <w:tcW w:w="3414" w:type="pct"/>
          </w:tcPr>
          <w:p w14:paraId="701A371D" w14:textId="77777777" w:rsidR="006E5D5D" w:rsidRPr="000526EF" w:rsidRDefault="006E5D5D" w:rsidP="006E5D5D">
            <w:pPr>
              <w:pStyle w:val="Heading2"/>
              <w:widowControl w:val="0"/>
              <w:numPr>
                <w:ilvl w:val="0"/>
                <w:numId w:val="11"/>
              </w:numPr>
              <w:tabs>
                <w:tab w:val="center" w:pos="230"/>
                <w:tab w:val="left" w:pos="1483"/>
              </w:tabs>
              <w:spacing w:before="80"/>
              <w:ind w:left="142" w:hanging="142"/>
              <w:rPr>
                <w:rFonts w:ascii="Times New Roman" w:hAnsi="Times New Roman" w:cs="Times New Roman"/>
                <w:b w:val="0"/>
                <w:bCs w:val="0"/>
                <w:sz w:val="24"/>
                <w:szCs w:val="24"/>
                <w:lang w:val="es-CR"/>
              </w:rPr>
            </w:pPr>
            <w:r w:rsidRPr="000526EF">
              <w:rPr>
                <w:rFonts w:ascii="Times New Roman" w:hAnsi="Times New Roman" w:cs="Times New Roman"/>
                <w:b w:val="0"/>
                <w:bCs w:val="0"/>
                <w:sz w:val="24"/>
                <w:szCs w:val="24"/>
                <w:lang w:val="es-CR"/>
              </w:rPr>
              <w:t>Expositor en el curso “Curso Actualización en Diabetes Mellitus” organizado por la Universidad de Costa Rica</w:t>
            </w:r>
          </w:p>
        </w:tc>
        <w:tc>
          <w:tcPr>
            <w:tcW w:w="192" w:type="pct"/>
          </w:tcPr>
          <w:p w14:paraId="38C15131" w14:textId="77777777" w:rsidR="006E5D5D" w:rsidRPr="000526EF" w:rsidRDefault="006E5D5D" w:rsidP="006E5D5D">
            <w:pPr>
              <w:rPr>
                <w:lang w:val="es-ES"/>
              </w:rPr>
            </w:pPr>
          </w:p>
        </w:tc>
        <w:tc>
          <w:tcPr>
            <w:tcW w:w="1394" w:type="pct"/>
          </w:tcPr>
          <w:p w14:paraId="6B548FCD" w14:textId="77777777" w:rsidR="006E5D5D" w:rsidRPr="000526EF" w:rsidRDefault="006E5D5D" w:rsidP="006E5D5D">
            <w:pPr>
              <w:pStyle w:val="Fecha"/>
            </w:pPr>
            <w:r w:rsidRPr="000526EF">
              <w:t>2006</w:t>
            </w:r>
          </w:p>
        </w:tc>
      </w:tr>
      <w:tr w:rsidR="006E5D5D" w:rsidRPr="000526EF" w14:paraId="5793836E" w14:textId="77777777">
        <w:tc>
          <w:tcPr>
            <w:tcW w:w="3414" w:type="pct"/>
          </w:tcPr>
          <w:p w14:paraId="5A4A4949" w14:textId="77777777" w:rsidR="006E5D5D" w:rsidRPr="000526EF" w:rsidRDefault="006E5D5D" w:rsidP="006E5D5D">
            <w:pPr>
              <w:pStyle w:val="Heading2"/>
              <w:widowControl w:val="0"/>
              <w:numPr>
                <w:ilvl w:val="0"/>
                <w:numId w:val="11"/>
              </w:numPr>
              <w:tabs>
                <w:tab w:val="center" w:pos="230"/>
                <w:tab w:val="left" w:pos="1483"/>
              </w:tabs>
              <w:spacing w:before="80"/>
              <w:ind w:left="142" w:hanging="142"/>
              <w:rPr>
                <w:rFonts w:ascii="Times New Roman" w:hAnsi="Times New Roman" w:cs="Times New Roman"/>
                <w:b w:val="0"/>
                <w:bCs w:val="0"/>
                <w:sz w:val="24"/>
                <w:szCs w:val="24"/>
                <w:lang w:val="es-CR"/>
              </w:rPr>
            </w:pPr>
            <w:r w:rsidRPr="000526EF">
              <w:rPr>
                <w:rFonts w:ascii="Times New Roman" w:hAnsi="Times New Roman" w:cs="Times New Roman"/>
                <w:b w:val="0"/>
                <w:bCs w:val="0"/>
                <w:sz w:val="24"/>
                <w:szCs w:val="24"/>
                <w:lang w:val="es-CR"/>
              </w:rPr>
              <w:t>Expositor en el curso “Hipertensión Arterial: diferentes perspectivas” organizado por la Universidad de Costa Rica</w:t>
            </w:r>
          </w:p>
        </w:tc>
        <w:tc>
          <w:tcPr>
            <w:tcW w:w="192" w:type="pct"/>
          </w:tcPr>
          <w:p w14:paraId="6EEA6CA7" w14:textId="77777777" w:rsidR="006E5D5D" w:rsidRPr="000526EF" w:rsidRDefault="006E5D5D" w:rsidP="006E5D5D">
            <w:pPr>
              <w:rPr>
                <w:lang w:val="es-ES"/>
              </w:rPr>
            </w:pPr>
          </w:p>
        </w:tc>
        <w:tc>
          <w:tcPr>
            <w:tcW w:w="1394" w:type="pct"/>
          </w:tcPr>
          <w:p w14:paraId="32573B87" w14:textId="77777777" w:rsidR="006E5D5D" w:rsidRPr="000526EF" w:rsidRDefault="006E5D5D" w:rsidP="006E5D5D">
            <w:pPr>
              <w:pStyle w:val="Fecha"/>
            </w:pPr>
            <w:r w:rsidRPr="000526EF">
              <w:t>2006</w:t>
            </w:r>
          </w:p>
        </w:tc>
      </w:tr>
      <w:tr w:rsidR="006E5D5D" w:rsidRPr="000526EF" w14:paraId="6F4DDBFD" w14:textId="77777777">
        <w:tc>
          <w:tcPr>
            <w:tcW w:w="3414" w:type="pct"/>
          </w:tcPr>
          <w:p w14:paraId="5126078C" w14:textId="77777777" w:rsidR="006E5D5D" w:rsidRPr="000526EF" w:rsidRDefault="006E5D5D" w:rsidP="006E5D5D">
            <w:pPr>
              <w:pStyle w:val="Heading2"/>
              <w:widowControl w:val="0"/>
              <w:numPr>
                <w:ilvl w:val="0"/>
                <w:numId w:val="11"/>
              </w:numPr>
              <w:tabs>
                <w:tab w:val="center" w:pos="230"/>
                <w:tab w:val="left" w:pos="1483"/>
              </w:tabs>
              <w:spacing w:before="80"/>
              <w:ind w:left="142" w:hanging="142"/>
              <w:rPr>
                <w:rFonts w:ascii="Times New Roman" w:hAnsi="Times New Roman" w:cs="Times New Roman"/>
                <w:b w:val="0"/>
                <w:bCs w:val="0"/>
                <w:sz w:val="24"/>
                <w:szCs w:val="24"/>
                <w:lang w:val="es-CR"/>
              </w:rPr>
            </w:pPr>
            <w:r w:rsidRPr="000526EF">
              <w:rPr>
                <w:rFonts w:ascii="Times New Roman" w:hAnsi="Times New Roman" w:cs="Times New Roman"/>
                <w:b w:val="0"/>
                <w:bCs w:val="0"/>
                <w:sz w:val="24"/>
                <w:szCs w:val="24"/>
                <w:lang w:val="es-CR"/>
              </w:rPr>
              <w:t>Profesor invitado en el V Congreso Nacional de Climaterio, Menopausia y Osteoporosis organizado por la Asociación Costarricense de Climaterio y Menopausia</w:t>
            </w:r>
          </w:p>
        </w:tc>
        <w:tc>
          <w:tcPr>
            <w:tcW w:w="192" w:type="pct"/>
          </w:tcPr>
          <w:p w14:paraId="3AFC77FA" w14:textId="77777777" w:rsidR="006E5D5D" w:rsidRPr="000526EF" w:rsidRDefault="006E5D5D" w:rsidP="006E5D5D">
            <w:pPr>
              <w:rPr>
                <w:lang w:val="es-ES"/>
              </w:rPr>
            </w:pPr>
          </w:p>
        </w:tc>
        <w:tc>
          <w:tcPr>
            <w:tcW w:w="1394" w:type="pct"/>
          </w:tcPr>
          <w:p w14:paraId="02937DCD" w14:textId="77777777" w:rsidR="006E5D5D" w:rsidRPr="000526EF" w:rsidRDefault="006E5D5D" w:rsidP="006E5D5D">
            <w:pPr>
              <w:pStyle w:val="Fecha"/>
            </w:pPr>
            <w:r w:rsidRPr="000526EF">
              <w:t>2006</w:t>
            </w:r>
          </w:p>
        </w:tc>
      </w:tr>
      <w:tr w:rsidR="006E5D5D" w:rsidRPr="000526EF" w14:paraId="4B336918" w14:textId="77777777">
        <w:tc>
          <w:tcPr>
            <w:tcW w:w="3414" w:type="pct"/>
          </w:tcPr>
          <w:p w14:paraId="18FD73CC" w14:textId="77777777" w:rsidR="006E5D5D" w:rsidRPr="000526EF" w:rsidRDefault="006E5D5D" w:rsidP="006E5D5D">
            <w:pPr>
              <w:pStyle w:val="Heading2"/>
              <w:widowControl w:val="0"/>
              <w:numPr>
                <w:ilvl w:val="0"/>
                <w:numId w:val="11"/>
              </w:numPr>
              <w:tabs>
                <w:tab w:val="center" w:pos="230"/>
                <w:tab w:val="left" w:pos="1483"/>
              </w:tabs>
              <w:spacing w:before="80"/>
              <w:ind w:left="142" w:hanging="142"/>
              <w:rPr>
                <w:rFonts w:ascii="Times New Roman" w:hAnsi="Times New Roman" w:cs="Times New Roman"/>
                <w:b w:val="0"/>
                <w:bCs w:val="0"/>
                <w:sz w:val="24"/>
                <w:szCs w:val="24"/>
                <w:lang w:val="es-CR"/>
              </w:rPr>
            </w:pPr>
            <w:r w:rsidRPr="000526EF">
              <w:rPr>
                <w:rFonts w:ascii="Times New Roman" w:hAnsi="Times New Roman" w:cs="Times New Roman"/>
                <w:b w:val="0"/>
                <w:bCs w:val="0"/>
                <w:sz w:val="24"/>
                <w:szCs w:val="24"/>
                <w:lang w:val="es-CR"/>
              </w:rPr>
              <w:t>Conferencista en el I Simposio Nacional sobre Trastornos de la Conducta Alimentaria organizado por el Consejo de Educación Permanente en Nutrición - CENDEISSS</w:t>
            </w:r>
          </w:p>
        </w:tc>
        <w:tc>
          <w:tcPr>
            <w:tcW w:w="192" w:type="pct"/>
          </w:tcPr>
          <w:p w14:paraId="4E501F77" w14:textId="77777777" w:rsidR="006E5D5D" w:rsidRPr="000526EF" w:rsidRDefault="006E5D5D" w:rsidP="006E5D5D">
            <w:pPr>
              <w:rPr>
                <w:lang w:val="es-ES"/>
              </w:rPr>
            </w:pPr>
          </w:p>
        </w:tc>
        <w:tc>
          <w:tcPr>
            <w:tcW w:w="1394" w:type="pct"/>
          </w:tcPr>
          <w:p w14:paraId="72D40792" w14:textId="77777777" w:rsidR="006E5D5D" w:rsidRPr="000526EF" w:rsidRDefault="006E5D5D" w:rsidP="006E5D5D">
            <w:pPr>
              <w:pStyle w:val="Fecha"/>
            </w:pPr>
            <w:r w:rsidRPr="000526EF">
              <w:t>2005</w:t>
            </w:r>
          </w:p>
        </w:tc>
      </w:tr>
      <w:tr w:rsidR="006E5D5D" w:rsidRPr="000526EF" w14:paraId="19859A06" w14:textId="77777777">
        <w:tc>
          <w:tcPr>
            <w:tcW w:w="3414" w:type="pct"/>
          </w:tcPr>
          <w:p w14:paraId="0E539DB5" w14:textId="77777777" w:rsidR="006E5D5D" w:rsidRPr="000526EF" w:rsidRDefault="006E5D5D" w:rsidP="006E5D5D">
            <w:pPr>
              <w:pStyle w:val="Heading2"/>
              <w:widowControl w:val="0"/>
              <w:numPr>
                <w:ilvl w:val="0"/>
                <w:numId w:val="11"/>
              </w:numPr>
              <w:tabs>
                <w:tab w:val="center" w:pos="230"/>
                <w:tab w:val="left" w:pos="1483"/>
              </w:tabs>
              <w:spacing w:before="80"/>
              <w:ind w:left="142" w:hanging="142"/>
              <w:rPr>
                <w:rFonts w:ascii="Times New Roman" w:hAnsi="Times New Roman" w:cs="Times New Roman"/>
                <w:b w:val="0"/>
                <w:bCs w:val="0"/>
                <w:sz w:val="24"/>
                <w:szCs w:val="24"/>
                <w:lang w:val="es-CR"/>
              </w:rPr>
            </w:pPr>
            <w:r w:rsidRPr="000526EF">
              <w:rPr>
                <w:rFonts w:ascii="Times New Roman" w:hAnsi="Times New Roman" w:cs="Times New Roman"/>
                <w:b w:val="0"/>
                <w:bCs w:val="0"/>
                <w:sz w:val="24"/>
                <w:szCs w:val="24"/>
                <w:lang w:val="es-CR"/>
              </w:rPr>
              <w:t>Conferencista en el curso “Terapia de reemplazo hormonal” organizado por la Facultad de Medicina de la Universidad de Costa Rica</w:t>
            </w:r>
          </w:p>
        </w:tc>
        <w:tc>
          <w:tcPr>
            <w:tcW w:w="192" w:type="pct"/>
          </w:tcPr>
          <w:p w14:paraId="38D5D004" w14:textId="77777777" w:rsidR="006E5D5D" w:rsidRPr="000526EF" w:rsidRDefault="006E5D5D" w:rsidP="006E5D5D">
            <w:pPr>
              <w:rPr>
                <w:lang w:val="es-ES"/>
              </w:rPr>
            </w:pPr>
          </w:p>
        </w:tc>
        <w:tc>
          <w:tcPr>
            <w:tcW w:w="1394" w:type="pct"/>
          </w:tcPr>
          <w:p w14:paraId="7D9A0A2F" w14:textId="77777777" w:rsidR="006E5D5D" w:rsidRPr="000526EF" w:rsidRDefault="006E5D5D" w:rsidP="006E5D5D">
            <w:pPr>
              <w:pStyle w:val="Fecha"/>
            </w:pPr>
            <w:r w:rsidRPr="000526EF">
              <w:t>2005</w:t>
            </w:r>
          </w:p>
        </w:tc>
      </w:tr>
      <w:tr w:rsidR="006E5D5D" w:rsidRPr="000526EF" w14:paraId="12AEC13D" w14:textId="77777777">
        <w:tc>
          <w:tcPr>
            <w:tcW w:w="3414" w:type="pct"/>
          </w:tcPr>
          <w:p w14:paraId="35728FDA" w14:textId="77777777" w:rsidR="006E5D5D" w:rsidRPr="000526EF" w:rsidRDefault="006E5D5D" w:rsidP="006E5D5D">
            <w:pPr>
              <w:pStyle w:val="Heading2"/>
              <w:widowControl w:val="0"/>
              <w:numPr>
                <w:ilvl w:val="0"/>
                <w:numId w:val="11"/>
              </w:numPr>
              <w:tabs>
                <w:tab w:val="center" w:pos="230"/>
                <w:tab w:val="left" w:pos="1483"/>
              </w:tabs>
              <w:spacing w:before="80"/>
              <w:ind w:left="142" w:hanging="142"/>
              <w:rPr>
                <w:rFonts w:ascii="Times New Roman" w:hAnsi="Times New Roman" w:cs="Times New Roman"/>
                <w:b w:val="0"/>
                <w:bCs w:val="0"/>
                <w:sz w:val="24"/>
                <w:szCs w:val="24"/>
                <w:lang w:val="es-CR"/>
              </w:rPr>
            </w:pPr>
            <w:r w:rsidRPr="000526EF">
              <w:rPr>
                <w:rFonts w:ascii="Times New Roman" w:hAnsi="Times New Roman" w:cs="Times New Roman"/>
                <w:b w:val="0"/>
                <w:bCs w:val="0"/>
                <w:sz w:val="24"/>
                <w:szCs w:val="24"/>
                <w:lang w:val="es-CR"/>
              </w:rPr>
              <w:t>Conferencista en el V Seminario de Diabetes Mellitus organizado por el Servicio de Endocrinología del Hospital Nacional de Niños</w:t>
            </w:r>
          </w:p>
        </w:tc>
        <w:tc>
          <w:tcPr>
            <w:tcW w:w="192" w:type="pct"/>
          </w:tcPr>
          <w:p w14:paraId="07057677" w14:textId="77777777" w:rsidR="006E5D5D" w:rsidRPr="000526EF" w:rsidRDefault="006E5D5D" w:rsidP="006E5D5D">
            <w:pPr>
              <w:rPr>
                <w:lang w:val="es-ES"/>
              </w:rPr>
            </w:pPr>
          </w:p>
        </w:tc>
        <w:tc>
          <w:tcPr>
            <w:tcW w:w="1394" w:type="pct"/>
          </w:tcPr>
          <w:p w14:paraId="779E65A7" w14:textId="77777777" w:rsidR="006E5D5D" w:rsidRPr="000526EF" w:rsidRDefault="006E5D5D" w:rsidP="006E5D5D">
            <w:pPr>
              <w:pStyle w:val="Fecha"/>
            </w:pPr>
            <w:r w:rsidRPr="000526EF">
              <w:t>2005</w:t>
            </w:r>
          </w:p>
        </w:tc>
      </w:tr>
      <w:tr w:rsidR="006E5D5D" w:rsidRPr="000526EF" w14:paraId="3CDC4DE2" w14:textId="77777777">
        <w:tc>
          <w:tcPr>
            <w:tcW w:w="3414" w:type="pct"/>
          </w:tcPr>
          <w:p w14:paraId="55380784" w14:textId="77777777" w:rsidR="006E5D5D" w:rsidRPr="000526EF" w:rsidRDefault="006E5D5D" w:rsidP="006E5D5D">
            <w:pPr>
              <w:pStyle w:val="Heading2"/>
              <w:widowControl w:val="0"/>
              <w:numPr>
                <w:ilvl w:val="0"/>
                <w:numId w:val="11"/>
              </w:numPr>
              <w:tabs>
                <w:tab w:val="center" w:pos="230"/>
                <w:tab w:val="left" w:pos="1483"/>
              </w:tabs>
              <w:spacing w:before="80"/>
              <w:ind w:left="142" w:hanging="142"/>
              <w:rPr>
                <w:rFonts w:ascii="Times New Roman" w:hAnsi="Times New Roman" w:cs="Times New Roman"/>
                <w:b w:val="0"/>
                <w:bCs w:val="0"/>
                <w:sz w:val="24"/>
                <w:szCs w:val="24"/>
                <w:lang w:val="es-CR"/>
              </w:rPr>
            </w:pPr>
            <w:r w:rsidRPr="000526EF">
              <w:rPr>
                <w:rFonts w:ascii="Times New Roman" w:hAnsi="Times New Roman" w:cs="Times New Roman"/>
                <w:b w:val="0"/>
                <w:bCs w:val="0"/>
                <w:sz w:val="24"/>
                <w:szCs w:val="24"/>
                <w:lang w:val="es-CR"/>
              </w:rPr>
              <w:t>Conferencista en el curso “Diabetes Mellitus: espectro de la enfermedad” organizado por la Facultad de Medicina de la Universidad de Costa Rica</w:t>
            </w:r>
          </w:p>
        </w:tc>
        <w:tc>
          <w:tcPr>
            <w:tcW w:w="192" w:type="pct"/>
          </w:tcPr>
          <w:p w14:paraId="6185424B" w14:textId="77777777" w:rsidR="006E5D5D" w:rsidRPr="000526EF" w:rsidRDefault="006E5D5D" w:rsidP="006E5D5D">
            <w:pPr>
              <w:rPr>
                <w:lang w:val="es-ES"/>
              </w:rPr>
            </w:pPr>
          </w:p>
        </w:tc>
        <w:tc>
          <w:tcPr>
            <w:tcW w:w="1394" w:type="pct"/>
          </w:tcPr>
          <w:p w14:paraId="504D344D" w14:textId="77777777" w:rsidR="006E5D5D" w:rsidRPr="000526EF" w:rsidRDefault="006E5D5D" w:rsidP="006E5D5D">
            <w:pPr>
              <w:pStyle w:val="Fecha"/>
            </w:pPr>
            <w:r w:rsidRPr="000526EF">
              <w:t>2005</w:t>
            </w:r>
          </w:p>
        </w:tc>
      </w:tr>
      <w:tr w:rsidR="006E5D5D" w:rsidRPr="000526EF" w14:paraId="6BF3C466" w14:textId="77777777">
        <w:tc>
          <w:tcPr>
            <w:tcW w:w="3414" w:type="pct"/>
          </w:tcPr>
          <w:p w14:paraId="6AA49DC2" w14:textId="77777777" w:rsidR="006E5D5D" w:rsidRPr="000526EF" w:rsidRDefault="006E5D5D" w:rsidP="006E5D5D">
            <w:pPr>
              <w:pStyle w:val="Heading2"/>
              <w:widowControl w:val="0"/>
              <w:numPr>
                <w:ilvl w:val="0"/>
                <w:numId w:val="11"/>
              </w:numPr>
              <w:tabs>
                <w:tab w:val="center" w:pos="230"/>
                <w:tab w:val="left" w:pos="1483"/>
              </w:tabs>
              <w:spacing w:before="80"/>
              <w:ind w:left="142" w:hanging="142"/>
              <w:rPr>
                <w:rFonts w:ascii="Times New Roman" w:hAnsi="Times New Roman" w:cs="Times New Roman"/>
                <w:b w:val="0"/>
                <w:bCs w:val="0"/>
                <w:sz w:val="24"/>
                <w:szCs w:val="24"/>
                <w:lang w:val="es-CR"/>
              </w:rPr>
            </w:pPr>
            <w:r w:rsidRPr="000526EF">
              <w:rPr>
                <w:rFonts w:ascii="Times New Roman" w:hAnsi="Times New Roman" w:cs="Times New Roman"/>
                <w:b w:val="0"/>
                <w:bCs w:val="0"/>
                <w:sz w:val="24"/>
                <w:szCs w:val="24"/>
                <w:lang w:val="es-CR"/>
              </w:rPr>
              <w:t>Conferencista en el curso “Actualización en Hipertensión Arterial” organizado por la Facultad de Medicina de la Universidad de Costa Rica</w:t>
            </w:r>
          </w:p>
        </w:tc>
        <w:tc>
          <w:tcPr>
            <w:tcW w:w="192" w:type="pct"/>
          </w:tcPr>
          <w:p w14:paraId="48450054" w14:textId="77777777" w:rsidR="006E5D5D" w:rsidRPr="000526EF" w:rsidRDefault="006E5D5D" w:rsidP="006E5D5D">
            <w:pPr>
              <w:rPr>
                <w:lang w:val="es-ES"/>
              </w:rPr>
            </w:pPr>
          </w:p>
        </w:tc>
        <w:tc>
          <w:tcPr>
            <w:tcW w:w="1394" w:type="pct"/>
          </w:tcPr>
          <w:p w14:paraId="1A2A8317" w14:textId="77777777" w:rsidR="006E5D5D" w:rsidRPr="000526EF" w:rsidRDefault="006E5D5D" w:rsidP="006E5D5D">
            <w:pPr>
              <w:pStyle w:val="Fecha"/>
            </w:pPr>
            <w:r w:rsidRPr="000526EF">
              <w:t>2005</w:t>
            </w:r>
          </w:p>
        </w:tc>
      </w:tr>
      <w:tr w:rsidR="006E5D5D" w:rsidRPr="000526EF" w14:paraId="5C26A4C1" w14:textId="77777777">
        <w:tc>
          <w:tcPr>
            <w:tcW w:w="3414" w:type="pct"/>
          </w:tcPr>
          <w:p w14:paraId="01C25BFE" w14:textId="77777777" w:rsidR="006E5D5D" w:rsidRPr="000526EF" w:rsidRDefault="006E5D5D" w:rsidP="006E5D5D">
            <w:pPr>
              <w:pStyle w:val="Heading2"/>
              <w:widowControl w:val="0"/>
              <w:numPr>
                <w:ilvl w:val="0"/>
                <w:numId w:val="11"/>
              </w:numPr>
              <w:tabs>
                <w:tab w:val="center" w:pos="230"/>
                <w:tab w:val="left" w:pos="1483"/>
              </w:tabs>
              <w:spacing w:before="80"/>
              <w:ind w:left="142" w:hanging="142"/>
              <w:rPr>
                <w:rFonts w:ascii="Times New Roman" w:hAnsi="Times New Roman" w:cs="Times New Roman"/>
                <w:b w:val="0"/>
                <w:bCs w:val="0"/>
                <w:sz w:val="24"/>
                <w:szCs w:val="24"/>
                <w:lang w:val="es-CR"/>
              </w:rPr>
            </w:pPr>
            <w:r w:rsidRPr="000526EF">
              <w:rPr>
                <w:rFonts w:ascii="Times New Roman" w:hAnsi="Times New Roman" w:cs="Times New Roman"/>
                <w:b w:val="0"/>
                <w:bCs w:val="0"/>
                <w:sz w:val="24"/>
                <w:szCs w:val="24"/>
                <w:lang w:val="es-CR"/>
              </w:rPr>
              <w:t>Conferencista en el III Congreso Nacional de Medicina Interna organizado por la Asociación Costarricense de Medicina Interna</w:t>
            </w:r>
          </w:p>
        </w:tc>
        <w:tc>
          <w:tcPr>
            <w:tcW w:w="192" w:type="pct"/>
          </w:tcPr>
          <w:p w14:paraId="184FD826" w14:textId="77777777" w:rsidR="006E5D5D" w:rsidRPr="000526EF" w:rsidRDefault="006E5D5D" w:rsidP="006E5D5D">
            <w:pPr>
              <w:rPr>
                <w:lang w:val="es-ES"/>
              </w:rPr>
            </w:pPr>
          </w:p>
        </w:tc>
        <w:tc>
          <w:tcPr>
            <w:tcW w:w="1394" w:type="pct"/>
          </w:tcPr>
          <w:p w14:paraId="4A23D81D" w14:textId="77777777" w:rsidR="006E5D5D" w:rsidRPr="000526EF" w:rsidRDefault="006E5D5D" w:rsidP="006E5D5D">
            <w:pPr>
              <w:pStyle w:val="Fecha"/>
            </w:pPr>
            <w:r w:rsidRPr="000526EF">
              <w:t>2005</w:t>
            </w:r>
          </w:p>
        </w:tc>
      </w:tr>
      <w:tr w:rsidR="006E5D5D" w:rsidRPr="000526EF" w14:paraId="7552EE78" w14:textId="77777777">
        <w:tc>
          <w:tcPr>
            <w:tcW w:w="3414" w:type="pct"/>
          </w:tcPr>
          <w:p w14:paraId="518B603F" w14:textId="77777777" w:rsidR="006E5D5D" w:rsidRPr="000526EF" w:rsidRDefault="006E5D5D" w:rsidP="006E5D5D">
            <w:pPr>
              <w:pStyle w:val="Heading2"/>
              <w:widowControl w:val="0"/>
              <w:numPr>
                <w:ilvl w:val="0"/>
                <w:numId w:val="11"/>
              </w:numPr>
              <w:tabs>
                <w:tab w:val="center" w:pos="230"/>
                <w:tab w:val="left" w:pos="1483"/>
              </w:tabs>
              <w:spacing w:before="80"/>
              <w:ind w:left="142" w:hanging="142"/>
              <w:rPr>
                <w:rFonts w:ascii="Times New Roman" w:hAnsi="Times New Roman" w:cs="Times New Roman"/>
                <w:b w:val="0"/>
                <w:bCs w:val="0"/>
                <w:sz w:val="24"/>
                <w:szCs w:val="24"/>
                <w:lang w:val="es-CR"/>
              </w:rPr>
            </w:pPr>
            <w:r w:rsidRPr="000526EF">
              <w:rPr>
                <w:rFonts w:ascii="Times New Roman" w:hAnsi="Times New Roman" w:cs="Times New Roman"/>
                <w:b w:val="0"/>
                <w:bCs w:val="0"/>
                <w:sz w:val="24"/>
                <w:szCs w:val="24"/>
                <w:lang w:val="es-CR"/>
              </w:rPr>
              <w:t>Conferencista en el Congreso Médico San Ramón</w:t>
            </w:r>
          </w:p>
        </w:tc>
        <w:tc>
          <w:tcPr>
            <w:tcW w:w="192" w:type="pct"/>
          </w:tcPr>
          <w:p w14:paraId="6AF82C72" w14:textId="77777777" w:rsidR="006E5D5D" w:rsidRPr="000526EF" w:rsidRDefault="006E5D5D" w:rsidP="006E5D5D">
            <w:pPr>
              <w:rPr>
                <w:lang w:val="es-ES"/>
              </w:rPr>
            </w:pPr>
          </w:p>
        </w:tc>
        <w:tc>
          <w:tcPr>
            <w:tcW w:w="1394" w:type="pct"/>
          </w:tcPr>
          <w:p w14:paraId="4DCE1044" w14:textId="77777777" w:rsidR="006E5D5D" w:rsidRPr="000526EF" w:rsidRDefault="006E5D5D" w:rsidP="006E5D5D">
            <w:pPr>
              <w:pStyle w:val="Fecha"/>
            </w:pPr>
            <w:r w:rsidRPr="000526EF">
              <w:t>2005</w:t>
            </w:r>
          </w:p>
        </w:tc>
      </w:tr>
      <w:tr w:rsidR="006E5D5D" w:rsidRPr="000526EF" w14:paraId="40E66F7B" w14:textId="77777777">
        <w:tc>
          <w:tcPr>
            <w:tcW w:w="3414" w:type="pct"/>
          </w:tcPr>
          <w:p w14:paraId="099375C5" w14:textId="77777777" w:rsidR="006E5D5D" w:rsidRPr="000526EF" w:rsidRDefault="006E5D5D" w:rsidP="006E5D5D">
            <w:pPr>
              <w:pStyle w:val="Heading2"/>
              <w:widowControl w:val="0"/>
              <w:numPr>
                <w:ilvl w:val="0"/>
                <w:numId w:val="11"/>
              </w:numPr>
              <w:tabs>
                <w:tab w:val="center" w:pos="230"/>
                <w:tab w:val="left" w:pos="1483"/>
              </w:tabs>
              <w:spacing w:before="80"/>
              <w:ind w:left="142" w:hanging="142"/>
              <w:rPr>
                <w:rFonts w:ascii="Times New Roman" w:hAnsi="Times New Roman" w:cs="Times New Roman"/>
                <w:b w:val="0"/>
                <w:bCs w:val="0"/>
                <w:sz w:val="24"/>
                <w:szCs w:val="24"/>
                <w:lang w:val="es-CR"/>
              </w:rPr>
            </w:pPr>
            <w:r w:rsidRPr="000526EF">
              <w:rPr>
                <w:rFonts w:ascii="Times New Roman" w:hAnsi="Times New Roman" w:cs="Times New Roman"/>
                <w:b w:val="0"/>
                <w:bCs w:val="0"/>
                <w:sz w:val="24"/>
                <w:szCs w:val="24"/>
                <w:lang w:val="es-CR"/>
              </w:rPr>
              <w:t xml:space="preserve">Profesor invitado en el IV Congreso Nacional de Climaterio, </w:t>
            </w:r>
            <w:r w:rsidRPr="000526EF">
              <w:rPr>
                <w:rFonts w:ascii="Times New Roman" w:hAnsi="Times New Roman" w:cs="Times New Roman"/>
                <w:b w:val="0"/>
                <w:bCs w:val="0"/>
                <w:sz w:val="24"/>
                <w:szCs w:val="24"/>
                <w:lang w:val="es-CR"/>
              </w:rPr>
              <w:lastRenderedPageBreak/>
              <w:t>Menopausia y Osteoporosis organizado por la Asociación Costarricense de Climaterio y Menopausia</w:t>
            </w:r>
          </w:p>
        </w:tc>
        <w:tc>
          <w:tcPr>
            <w:tcW w:w="192" w:type="pct"/>
          </w:tcPr>
          <w:p w14:paraId="7919C9EC" w14:textId="77777777" w:rsidR="006E5D5D" w:rsidRPr="000526EF" w:rsidRDefault="006E5D5D" w:rsidP="006E5D5D">
            <w:pPr>
              <w:rPr>
                <w:lang w:val="es-ES"/>
              </w:rPr>
            </w:pPr>
          </w:p>
        </w:tc>
        <w:tc>
          <w:tcPr>
            <w:tcW w:w="1394" w:type="pct"/>
          </w:tcPr>
          <w:p w14:paraId="6D646E40" w14:textId="77777777" w:rsidR="006E5D5D" w:rsidRPr="000526EF" w:rsidRDefault="006E5D5D" w:rsidP="006E5D5D">
            <w:pPr>
              <w:pStyle w:val="Fecha"/>
            </w:pPr>
            <w:r w:rsidRPr="000526EF">
              <w:t>2005</w:t>
            </w:r>
          </w:p>
        </w:tc>
      </w:tr>
      <w:tr w:rsidR="006E5D5D" w:rsidRPr="000526EF" w14:paraId="4FF34302" w14:textId="77777777">
        <w:tc>
          <w:tcPr>
            <w:tcW w:w="3414" w:type="pct"/>
          </w:tcPr>
          <w:p w14:paraId="634FA09E" w14:textId="77777777" w:rsidR="006E5D5D" w:rsidRPr="000526EF" w:rsidRDefault="006E5D5D" w:rsidP="006E5D5D">
            <w:pPr>
              <w:pStyle w:val="Heading2"/>
              <w:widowControl w:val="0"/>
              <w:numPr>
                <w:ilvl w:val="0"/>
                <w:numId w:val="11"/>
              </w:numPr>
              <w:tabs>
                <w:tab w:val="center" w:pos="230"/>
                <w:tab w:val="left" w:pos="1483"/>
              </w:tabs>
              <w:spacing w:before="80"/>
              <w:ind w:left="142" w:hanging="142"/>
              <w:rPr>
                <w:rFonts w:ascii="Times New Roman" w:hAnsi="Times New Roman" w:cs="Times New Roman"/>
                <w:b w:val="0"/>
                <w:bCs w:val="0"/>
                <w:sz w:val="24"/>
                <w:szCs w:val="24"/>
                <w:lang w:val="es-CR"/>
              </w:rPr>
            </w:pPr>
            <w:r w:rsidRPr="000526EF">
              <w:rPr>
                <w:rFonts w:ascii="Times New Roman" w:hAnsi="Times New Roman" w:cs="Times New Roman"/>
                <w:b w:val="0"/>
                <w:bCs w:val="0"/>
                <w:sz w:val="24"/>
                <w:szCs w:val="24"/>
                <w:lang w:val="es-CR"/>
              </w:rPr>
              <w:t xml:space="preserve">Conferencista en el LXVI Congreso Médico Nacional </w:t>
            </w:r>
            <w:proofErr w:type="spellStart"/>
            <w:r w:rsidRPr="000526EF">
              <w:rPr>
                <w:rFonts w:ascii="Times New Roman" w:hAnsi="Times New Roman" w:cs="Times New Roman"/>
                <w:b w:val="0"/>
                <w:bCs w:val="0"/>
                <w:sz w:val="24"/>
                <w:szCs w:val="24"/>
                <w:lang w:val="es-CR"/>
              </w:rPr>
              <w:t>organizadop</w:t>
            </w:r>
            <w:proofErr w:type="spellEnd"/>
            <w:r w:rsidRPr="000526EF">
              <w:rPr>
                <w:rFonts w:ascii="Times New Roman" w:hAnsi="Times New Roman" w:cs="Times New Roman"/>
                <w:b w:val="0"/>
                <w:bCs w:val="0"/>
                <w:sz w:val="24"/>
                <w:szCs w:val="24"/>
                <w:lang w:val="es-CR"/>
              </w:rPr>
              <w:t xml:space="preserve"> </w:t>
            </w:r>
            <w:proofErr w:type="spellStart"/>
            <w:r w:rsidRPr="000526EF">
              <w:rPr>
                <w:rFonts w:ascii="Times New Roman" w:hAnsi="Times New Roman" w:cs="Times New Roman"/>
                <w:b w:val="0"/>
                <w:bCs w:val="0"/>
                <w:sz w:val="24"/>
                <w:szCs w:val="24"/>
                <w:lang w:val="es-CR"/>
              </w:rPr>
              <w:t>or</w:t>
            </w:r>
            <w:proofErr w:type="spellEnd"/>
            <w:r w:rsidRPr="000526EF">
              <w:rPr>
                <w:rFonts w:ascii="Times New Roman" w:hAnsi="Times New Roman" w:cs="Times New Roman"/>
                <w:b w:val="0"/>
                <w:bCs w:val="0"/>
                <w:sz w:val="24"/>
                <w:szCs w:val="24"/>
                <w:lang w:val="es-CR"/>
              </w:rPr>
              <w:t xml:space="preserve"> el Colegio de Médicos y Cirujanos de Costa Rica realizado en San José, Costa Rica</w:t>
            </w:r>
          </w:p>
        </w:tc>
        <w:tc>
          <w:tcPr>
            <w:tcW w:w="192" w:type="pct"/>
          </w:tcPr>
          <w:p w14:paraId="00D1AC90" w14:textId="77777777" w:rsidR="006E5D5D" w:rsidRPr="000526EF" w:rsidRDefault="006E5D5D" w:rsidP="006E5D5D">
            <w:pPr>
              <w:rPr>
                <w:lang w:val="es-ES"/>
              </w:rPr>
            </w:pPr>
          </w:p>
        </w:tc>
        <w:tc>
          <w:tcPr>
            <w:tcW w:w="1394" w:type="pct"/>
          </w:tcPr>
          <w:p w14:paraId="06D5B7A7" w14:textId="77777777" w:rsidR="006E5D5D" w:rsidRPr="000526EF" w:rsidRDefault="006E5D5D" w:rsidP="006E5D5D">
            <w:pPr>
              <w:pStyle w:val="Fecha"/>
            </w:pPr>
            <w:r w:rsidRPr="000526EF">
              <w:t>2004</w:t>
            </w:r>
          </w:p>
        </w:tc>
      </w:tr>
      <w:tr w:rsidR="006E5D5D" w:rsidRPr="000526EF" w14:paraId="2B05843E" w14:textId="77777777">
        <w:tc>
          <w:tcPr>
            <w:tcW w:w="3414" w:type="pct"/>
          </w:tcPr>
          <w:p w14:paraId="425E71B1" w14:textId="77777777" w:rsidR="006E5D5D" w:rsidRPr="000526EF" w:rsidRDefault="006E5D5D" w:rsidP="006E5D5D">
            <w:pPr>
              <w:pStyle w:val="Heading2"/>
              <w:widowControl w:val="0"/>
              <w:numPr>
                <w:ilvl w:val="0"/>
                <w:numId w:val="11"/>
              </w:numPr>
              <w:tabs>
                <w:tab w:val="center" w:pos="230"/>
                <w:tab w:val="left" w:pos="1483"/>
              </w:tabs>
              <w:spacing w:before="80"/>
              <w:ind w:left="142" w:hanging="142"/>
              <w:rPr>
                <w:rFonts w:ascii="Times New Roman" w:hAnsi="Times New Roman" w:cs="Times New Roman"/>
                <w:b w:val="0"/>
                <w:bCs w:val="0"/>
                <w:sz w:val="24"/>
                <w:szCs w:val="24"/>
                <w:lang w:val="es-CR"/>
              </w:rPr>
            </w:pPr>
            <w:r w:rsidRPr="000526EF">
              <w:rPr>
                <w:rFonts w:ascii="Times New Roman" w:hAnsi="Times New Roman" w:cs="Times New Roman"/>
                <w:b w:val="0"/>
                <w:bCs w:val="0"/>
                <w:sz w:val="24"/>
                <w:szCs w:val="24"/>
                <w:lang w:val="es-CR"/>
              </w:rPr>
              <w:t>Conferencista en el III Seminario de Diabetes Mellitus organizado por el Servicio de Endocrinología del Hospital Nacional de Niños</w:t>
            </w:r>
          </w:p>
        </w:tc>
        <w:tc>
          <w:tcPr>
            <w:tcW w:w="192" w:type="pct"/>
          </w:tcPr>
          <w:p w14:paraId="3C3C59E2" w14:textId="77777777" w:rsidR="006E5D5D" w:rsidRPr="000526EF" w:rsidRDefault="006E5D5D" w:rsidP="006E5D5D">
            <w:pPr>
              <w:rPr>
                <w:lang w:val="es-ES"/>
              </w:rPr>
            </w:pPr>
          </w:p>
        </w:tc>
        <w:tc>
          <w:tcPr>
            <w:tcW w:w="1394" w:type="pct"/>
          </w:tcPr>
          <w:p w14:paraId="725110FC" w14:textId="77777777" w:rsidR="006E5D5D" w:rsidRPr="000526EF" w:rsidRDefault="006E5D5D" w:rsidP="006E5D5D">
            <w:pPr>
              <w:pStyle w:val="Fecha"/>
            </w:pPr>
            <w:r w:rsidRPr="000526EF">
              <w:t>2004</w:t>
            </w:r>
          </w:p>
        </w:tc>
      </w:tr>
      <w:tr w:rsidR="006E5D5D" w:rsidRPr="000526EF" w14:paraId="7A460910" w14:textId="77777777">
        <w:tc>
          <w:tcPr>
            <w:tcW w:w="3414" w:type="pct"/>
          </w:tcPr>
          <w:p w14:paraId="0DAEF932" w14:textId="77777777" w:rsidR="006E5D5D" w:rsidRPr="000526EF" w:rsidRDefault="006E5D5D" w:rsidP="006E5D5D">
            <w:pPr>
              <w:pStyle w:val="Heading2"/>
              <w:widowControl w:val="0"/>
              <w:numPr>
                <w:ilvl w:val="0"/>
                <w:numId w:val="11"/>
              </w:numPr>
              <w:tabs>
                <w:tab w:val="center" w:pos="230"/>
                <w:tab w:val="left" w:pos="1483"/>
              </w:tabs>
              <w:spacing w:before="80"/>
              <w:ind w:left="142" w:hanging="142"/>
              <w:rPr>
                <w:rFonts w:ascii="Times New Roman" w:hAnsi="Times New Roman" w:cs="Times New Roman"/>
                <w:b w:val="0"/>
                <w:bCs w:val="0"/>
                <w:sz w:val="24"/>
                <w:szCs w:val="24"/>
                <w:lang w:val="es-CR"/>
              </w:rPr>
            </w:pPr>
            <w:r w:rsidRPr="000526EF">
              <w:rPr>
                <w:rFonts w:ascii="Times New Roman" w:hAnsi="Times New Roman" w:cs="Times New Roman"/>
                <w:b w:val="0"/>
                <w:bCs w:val="0"/>
                <w:sz w:val="24"/>
                <w:szCs w:val="24"/>
                <w:lang w:val="es-CR"/>
              </w:rPr>
              <w:t>Conferencista en el curso “Avances en farmacoterapia” organizado por el Departamento de Farmacología de la Escuela de Medicina de la Universidad de Costa Rica</w:t>
            </w:r>
          </w:p>
        </w:tc>
        <w:tc>
          <w:tcPr>
            <w:tcW w:w="192" w:type="pct"/>
          </w:tcPr>
          <w:p w14:paraId="0C9AAF43" w14:textId="77777777" w:rsidR="006E5D5D" w:rsidRPr="000526EF" w:rsidRDefault="006E5D5D" w:rsidP="006E5D5D">
            <w:pPr>
              <w:rPr>
                <w:lang w:val="es-ES"/>
              </w:rPr>
            </w:pPr>
          </w:p>
        </w:tc>
        <w:tc>
          <w:tcPr>
            <w:tcW w:w="1394" w:type="pct"/>
          </w:tcPr>
          <w:p w14:paraId="25424461" w14:textId="77777777" w:rsidR="006E5D5D" w:rsidRPr="000526EF" w:rsidRDefault="006E5D5D" w:rsidP="006E5D5D">
            <w:pPr>
              <w:pStyle w:val="Fecha"/>
            </w:pPr>
            <w:r w:rsidRPr="000526EF">
              <w:t>2004</w:t>
            </w:r>
          </w:p>
        </w:tc>
      </w:tr>
      <w:tr w:rsidR="006E5D5D" w:rsidRPr="000526EF" w14:paraId="0A2229CA" w14:textId="77777777">
        <w:tc>
          <w:tcPr>
            <w:tcW w:w="3414" w:type="pct"/>
          </w:tcPr>
          <w:p w14:paraId="6BD6A41E" w14:textId="77777777" w:rsidR="006E5D5D" w:rsidRPr="000526EF" w:rsidRDefault="006E5D5D" w:rsidP="006E5D5D">
            <w:pPr>
              <w:pStyle w:val="Heading2"/>
              <w:widowControl w:val="0"/>
              <w:numPr>
                <w:ilvl w:val="0"/>
                <w:numId w:val="11"/>
              </w:numPr>
              <w:tabs>
                <w:tab w:val="center" w:pos="230"/>
                <w:tab w:val="left" w:pos="1483"/>
              </w:tabs>
              <w:spacing w:before="80"/>
              <w:ind w:left="142" w:hanging="142"/>
              <w:rPr>
                <w:rFonts w:ascii="Times New Roman" w:hAnsi="Times New Roman" w:cs="Times New Roman"/>
                <w:b w:val="0"/>
                <w:bCs w:val="0"/>
                <w:sz w:val="24"/>
                <w:szCs w:val="24"/>
                <w:lang w:val="es-CR"/>
              </w:rPr>
            </w:pPr>
            <w:r w:rsidRPr="000526EF">
              <w:rPr>
                <w:rFonts w:ascii="Times New Roman" w:hAnsi="Times New Roman" w:cs="Times New Roman"/>
                <w:b w:val="0"/>
                <w:bCs w:val="0"/>
                <w:sz w:val="24"/>
                <w:szCs w:val="24"/>
                <w:lang w:val="es-CR"/>
              </w:rPr>
              <w:t>Conferencista en el LXV Congreso Médico Nacional / V Congreso Internacional de Medicina organizado por el Colegio de Médicos y Cirujanos de Costa Rica</w:t>
            </w:r>
          </w:p>
        </w:tc>
        <w:tc>
          <w:tcPr>
            <w:tcW w:w="192" w:type="pct"/>
          </w:tcPr>
          <w:p w14:paraId="2463161A" w14:textId="77777777" w:rsidR="006E5D5D" w:rsidRPr="000526EF" w:rsidRDefault="006E5D5D" w:rsidP="006E5D5D">
            <w:pPr>
              <w:rPr>
                <w:lang w:val="es-ES"/>
              </w:rPr>
            </w:pPr>
          </w:p>
        </w:tc>
        <w:tc>
          <w:tcPr>
            <w:tcW w:w="1394" w:type="pct"/>
          </w:tcPr>
          <w:p w14:paraId="08539906" w14:textId="77777777" w:rsidR="006E5D5D" w:rsidRPr="000526EF" w:rsidRDefault="006E5D5D" w:rsidP="006E5D5D">
            <w:pPr>
              <w:pStyle w:val="Fecha"/>
            </w:pPr>
            <w:r w:rsidRPr="000526EF">
              <w:t>2003</w:t>
            </w:r>
          </w:p>
        </w:tc>
      </w:tr>
      <w:tr w:rsidR="006E5D5D" w:rsidRPr="000526EF" w14:paraId="612B4EDE" w14:textId="77777777">
        <w:tc>
          <w:tcPr>
            <w:tcW w:w="3414" w:type="pct"/>
          </w:tcPr>
          <w:p w14:paraId="5BA9DD1C" w14:textId="77777777" w:rsidR="006E5D5D" w:rsidRPr="000526EF" w:rsidRDefault="006E5D5D" w:rsidP="006E5D5D">
            <w:pPr>
              <w:pStyle w:val="Heading2"/>
              <w:widowControl w:val="0"/>
              <w:numPr>
                <w:ilvl w:val="0"/>
                <w:numId w:val="11"/>
              </w:numPr>
              <w:tabs>
                <w:tab w:val="center" w:pos="230"/>
                <w:tab w:val="left" w:pos="1483"/>
              </w:tabs>
              <w:spacing w:before="80"/>
              <w:ind w:left="142" w:hanging="142"/>
              <w:rPr>
                <w:rFonts w:ascii="Times New Roman" w:hAnsi="Times New Roman" w:cs="Times New Roman"/>
                <w:b w:val="0"/>
                <w:bCs w:val="0"/>
                <w:sz w:val="24"/>
                <w:szCs w:val="24"/>
                <w:lang w:val="es-CR"/>
              </w:rPr>
            </w:pPr>
            <w:r w:rsidRPr="000526EF">
              <w:rPr>
                <w:rFonts w:ascii="Times New Roman" w:hAnsi="Times New Roman" w:cs="Times New Roman"/>
                <w:b w:val="0"/>
                <w:bCs w:val="0"/>
                <w:sz w:val="24"/>
                <w:szCs w:val="24"/>
                <w:lang w:val="es-CR"/>
              </w:rPr>
              <w:t>Conferencista en el II Seminario de Diabetes Mellitus organizado por el Servicio de Endocrinología del Hospital Nacional de Niños</w:t>
            </w:r>
          </w:p>
        </w:tc>
        <w:tc>
          <w:tcPr>
            <w:tcW w:w="192" w:type="pct"/>
          </w:tcPr>
          <w:p w14:paraId="1E9453E4" w14:textId="77777777" w:rsidR="006E5D5D" w:rsidRPr="000526EF" w:rsidRDefault="006E5D5D" w:rsidP="006E5D5D">
            <w:pPr>
              <w:rPr>
                <w:lang w:val="es-ES"/>
              </w:rPr>
            </w:pPr>
          </w:p>
        </w:tc>
        <w:tc>
          <w:tcPr>
            <w:tcW w:w="1394" w:type="pct"/>
          </w:tcPr>
          <w:p w14:paraId="3B6307B4" w14:textId="77777777" w:rsidR="006E5D5D" w:rsidRPr="000526EF" w:rsidRDefault="006E5D5D" w:rsidP="006E5D5D">
            <w:pPr>
              <w:pStyle w:val="Fecha"/>
            </w:pPr>
            <w:r w:rsidRPr="000526EF">
              <w:t>2003</w:t>
            </w:r>
          </w:p>
        </w:tc>
      </w:tr>
      <w:tr w:rsidR="006E5D5D" w:rsidRPr="000526EF" w14:paraId="05B9833A" w14:textId="77777777">
        <w:tc>
          <w:tcPr>
            <w:tcW w:w="3414" w:type="pct"/>
          </w:tcPr>
          <w:p w14:paraId="557D899E" w14:textId="77777777" w:rsidR="006E5D5D" w:rsidRPr="000526EF" w:rsidRDefault="006E5D5D" w:rsidP="006E5D5D">
            <w:pPr>
              <w:pStyle w:val="Heading2"/>
              <w:widowControl w:val="0"/>
              <w:numPr>
                <w:ilvl w:val="0"/>
                <w:numId w:val="11"/>
              </w:numPr>
              <w:tabs>
                <w:tab w:val="center" w:pos="230"/>
                <w:tab w:val="left" w:pos="1483"/>
              </w:tabs>
              <w:spacing w:before="80"/>
              <w:ind w:left="142" w:hanging="142"/>
              <w:rPr>
                <w:rFonts w:ascii="Times New Roman" w:hAnsi="Times New Roman" w:cs="Times New Roman"/>
                <w:b w:val="0"/>
                <w:bCs w:val="0"/>
                <w:sz w:val="24"/>
                <w:szCs w:val="24"/>
                <w:lang w:val="es-CR"/>
              </w:rPr>
            </w:pPr>
            <w:r w:rsidRPr="000526EF">
              <w:rPr>
                <w:rFonts w:ascii="Times New Roman" w:hAnsi="Times New Roman" w:cs="Times New Roman"/>
                <w:b w:val="0"/>
                <w:bCs w:val="0"/>
                <w:sz w:val="24"/>
                <w:szCs w:val="24"/>
                <w:lang w:val="es-CR"/>
              </w:rPr>
              <w:t>Conferencista Internacional en el “Tercer Congreso del Colegio Panamericano de Endotelio Vascular” en El Salvador,  organizado por el Colegio Panamericano de Endotelio Vascular Capítulo El Salvador.</w:t>
            </w:r>
          </w:p>
        </w:tc>
        <w:tc>
          <w:tcPr>
            <w:tcW w:w="192" w:type="pct"/>
          </w:tcPr>
          <w:p w14:paraId="4C154C9D" w14:textId="77777777" w:rsidR="006E5D5D" w:rsidRPr="000526EF" w:rsidRDefault="006E5D5D" w:rsidP="006E5D5D">
            <w:pPr>
              <w:rPr>
                <w:lang w:val="es-ES"/>
              </w:rPr>
            </w:pPr>
          </w:p>
        </w:tc>
        <w:tc>
          <w:tcPr>
            <w:tcW w:w="1394" w:type="pct"/>
          </w:tcPr>
          <w:p w14:paraId="6828F12F" w14:textId="77777777" w:rsidR="006E5D5D" w:rsidRPr="000526EF" w:rsidRDefault="006E5D5D" w:rsidP="006E5D5D">
            <w:pPr>
              <w:pStyle w:val="Fecha"/>
            </w:pPr>
            <w:r w:rsidRPr="000526EF">
              <w:t>2003</w:t>
            </w:r>
          </w:p>
        </w:tc>
      </w:tr>
      <w:tr w:rsidR="006E5D5D" w:rsidRPr="000526EF" w14:paraId="06F1CAFB" w14:textId="77777777">
        <w:tc>
          <w:tcPr>
            <w:tcW w:w="3414" w:type="pct"/>
          </w:tcPr>
          <w:p w14:paraId="38EBF1CE" w14:textId="77777777" w:rsidR="006E5D5D" w:rsidRPr="000526EF" w:rsidRDefault="006E5D5D" w:rsidP="006E5D5D">
            <w:pPr>
              <w:pStyle w:val="Heading2"/>
              <w:widowControl w:val="0"/>
              <w:numPr>
                <w:ilvl w:val="0"/>
                <w:numId w:val="11"/>
              </w:numPr>
              <w:tabs>
                <w:tab w:val="center" w:pos="230"/>
                <w:tab w:val="left" w:pos="1483"/>
              </w:tabs>
              <w:spacing w:before="80"/>
              <w:ind w:left="142" w:hanging="142"/>
              <w:rPr>
                <w:rFonts w:ascii="Times New Roman" w:hAnsi="Times New Roman" w:cs="Times New Roman"/>
                <w:b w:val="0"/>
                <w:bCs w:val="0"/>
                <w:sz w:val="24"/>
                <w:szCs w:val="24"/>
                <w:lang w:val="es-CR"/>
              </w:rPr>
            </w:pPr>
            <w:r w:rsidRPr="000526EF">
              <w:rPr>
                <w:rFonts w:ascii="Times New Roman" w:hAnsi="Times New Roman" w:cs="Times New Roman"/>
                <w:b w:val="0"/>
                <w:bCs w:val="0"/>
                <w:sz w:val="24"/>
                <w:szCs w:val="24"/>
                <w:lang w:val="es-CR"/>
              </w:rPr>
              <w:t>Conferencista invitado en el “II Congreso Nacional de Medicina Interna” organizado por la Asociación Costarricense de Medicina Interna</w:t>
            </w:r>
          </w:p>
        </w:tc>
        <w:tc>
          <w:tcPr>
            <w:tcW w:w="192" w:type="pct"/>
          </w:tcPr>
          <w:p w14:paraId="4EA84C58" w14:textId="77777777" w:rsidR="006E5D5D" w:rsidRPr="000526EF" w:rsidRDefault="006E5D5D" w:rsidP="006E5D5D">
            <w:pPr>
              <w:rPr>
                <w:lang w:val="es-ES"/>
              </w:rPr>
            </w:pPr>
          </w:p>
        </w:tc>
        <w:tc>
          <w:tcPr>
            <w:tcW w:w="1394" w:type="pct"/>
          </w:tcPr>
          <w:p w14:paraId="2985A403" w14:textId="77777777" w:rsidR="006E5D5D" w:rsidRPr="000526EF" w:rsidRDefault="006E5D5D" w:rsidP="006E5D5D">
            <w:pPr>
              <w:pStyle w:val="Fecha"/>
            </w:pPr>
            <w:r w:rsidRPr="000526EF">
              <w:t>2003</w:t>
            </w:r>
          </w:p>
        </w:tc>
      </w:tr>
      <w:tr w:rsidR="006E5D5D" w:rsidRPr="000526EF" w14:paraId="6BF633E2" w14:textId="77777777">
        <w:tc>
          <w:tcPr>
            <w:tcW w:w="3414" w:type="pct"/>
          </w:tcPr>
          <w:p w14:paraId="0504A207" w14:textId="77777777" w:rsidR="006E5D5D" w:rsidRPr="000526EF" w:rsidRDefault="006E5D5D" w:rsidP="006E5D5D">
            <w:pPr>
              <w:pStyle w:val="Heading2"/>
              <w:widowControl w:val="0"/>
              <w:numPr>
                <w:ilvl w:val="0"/>
                <w:numId w:val="11"/>
              </w:numPr>
              <w:tabs>
                <w:tab w:val="center" w:pos="230"/>
                <w:tab w:val="left" w:pos="1483"/>
              </w:tabs>
              <w:spacing w:before="80"/>
              <w:ind w:left="142" w:hanging="142"/>
              <w:rPr>
                <w:rFonts w:ascii="Times New Roman" w:hAnsi="Times New Roman" w:cs="Times New Roman"/>
                <w:b w:val="0"/>
                <w:bCs w:val="0"/>
                <w:sz w:val="24"/>
                <w:szCs w:val="24"/>
                <w:lang w:val="es-CR"/>
              </w:rPr>
            </w:pPr>
            <w:r w:rsidRPr="000526EF">
              <w:rPr>
                <w:rFonts w:ascii="Times New Roman" w:hAnsi="Times New Roman" w:cs="Times New Roman"/>
                <w:b w:val="0"/>
                <w:bCs w:val="0"/>
                <w:sz w:val="24"/>
                <w:szCs w:val="24"/>
                <w:lang w:val="es-CR"/>
              </w:rPr>
              <w:t>Conferencista en el curso “Uso racional de antibióticos” organizado por la Universidad de Costa Rica</w:t>
            </w:r>
          </w:p>
        </w:tc>
        <w:tc>
          <w:tcPr>
            <w:tcW w:w="192" w:type="pct"/>
          </w:tcPr>
          <w:p w14:paraId="1DC8ABC7" w14:textId="77777777" w:rsidR="006E5D5D" w:rsidRPr="000526EF" w:rsidRDefault="006E5D5D" w:rsidP="006E5D5D">
            <w:pPr>
              <w:rPr>
                <w:lang w:val="es-ES"/>
              </w:rPr>
            </w:pPr>
          </w:p>
        </w:tc>
        <w:tc>
          <w:tcPr>
            <w:tcW w:w="1394" w:type="pct"/>
          </w:tcPr>
          <w:p w14:paraId="3672C4D7" w14:textId="77777777" w:rsidR="006E5D5D" w:rsidRPr="000526EF" w:rsidRDefault="006E5D5D" w:rsidP="006E5D5D">
            <w:pPr>
              <w:pStyle w:val="Fecha"/>
            </w:pPr>
            <w:r w:rsidRPr="000526EF">
              <w:t>2003</w:t>
            </w:r>
          </w:p>
        </w:tc>
      </w:tr>
      <w:tr w:rsidR="006E5D5D" w:rsidRPr="000526EF" w14:paraId="72A3713A" w14:textId="77777777">
        <w:tc>
          <w:tcPr>
            <w:tcW w:w="3414" w:type="pct"/>
          </w:tcPr>
          <w:p w14:paraId="5F3165C0" w14:textId="77777777" w:rsidR="006E5D5D" w:rsidRPr="000526EF" w:rsidRDefault="006E5D5D" w:rsidP="006E5D5D">
            <w:pPr>
              <w:pStyle w:val="Heading2"/>
              <w:widowControl w:val="0"/>
              <w:numPr>
                <w:ilvl w:val="0"/>
                <w:numId w:val="11"/>
              </w:numPr>
              <w:tabs>
                <w:tab w:val="center" w:pos="230"/>
                <w:tab w:val="left" w:pos="1483"/>
              </w:tabs>
              <w:spacing w:before="80"/>
              <w:ind w:left="142" w:hanging="142"/>
              <w:rPr>
                <w:rFonts w:ascii="Times New Roman" w:hAnsi="Times New Roman" w:cs="Times New Roman"/>
                <w:b w:val="0"/>
                <w:bCs w:val="0"/>
                <w:sz w:val="24"/>
                <w:szCs w:val="24"/>
                <w:lang w:val="es-CR"/>
              </w:rPr>
            </w:pPr>
            <w:r w:rsidRPr="000526EF">
              <w:rPr>
                <w:rFonts w:ascii="Times New Roman" w:hAnsi="Times New Roman" w:cs="Times New Roman"/>
                <w:b w:val="0"/>
                <w:bCs w:val="0"/>
                <w:sz w:val="24"/>
                <w:szCs w:val="24"/>
                <w:lang w:val="es-CR"/>
              </w:rPr>
              <w:t>Conferencista en “Simposio en Infecciones Respiratorias” organizado por la Asociación Costarricense de Neumología y Cirugía de Tórax</w:t>
            </w:r>
          </w:p>
        </w:tc>
        <w:tc>
          <w:tcPr>
            <w:tcW w:w="192" w:type="pct"/>
          </w:tcPr>
          <w:p w14:paraId="05197250" w14:textId="77777777" w:rsidR="006E5D5D" w:rsidRPr="000526EF" w:rsidRDefault="006E5D5D" w:rsidP="006E5D5D">
            <w:pPr>
              <w:rPr>
                <w:lang w:val="es-ES"/>
              </w:rPr>
            </w:pPr>
          </w:p>
        </w:tc>
        <w:tc>
          <w:tcPr>
            <w:tcW w:w="1394" w:type="pct"/>
          </w:tcPr>
          <w:p w14:paraId="3C430855" w14:textId="77777777" w:rsidR="006E5D5D" w:rsidRPr="000526EF" w:rsidRDefault="006E5D5D" w:rsidP="006E5D5D">
            <w:pPr>
              <w:pStyle w:val="Fecha"/>
            </w:pPr>
            <w:r w:rsidRPr="000526EF">
              <w:t>2003</w:t>
            </w:r>
          </w:p>
        </w:tc>
      </w:tr>
      <w:tr w:rsidR="006E5D5D" w:rsidRPr="000526EF" w14:paraId="26404749" w14:textId="77777777">
        <w:tc>
          <w:tcPr>
            <w:tcW w:w="3414" w:type="pct"/>
          </w:tcPr>
          <w:p w14:paraId="033BC1CC" w14:textId="77777777" w:rsidR="006E5D5D" w:rsidRPr="000526EF" w:rsidRDefault="006E5D5D" w:rsidP="006E5D5D">
            <w:pPr>
              <w:pStyle w:val="Heading2"/>
              <w:widowControl w:val="0"/>
              <w:numPr>
                <w:ilvl w:val="0"/>
                <w:numId w:val="11"/>
              </w:numPr>
              <w:tabs>
                <w:tab w:val="center" w:pos="230"/>
                <w:tab w:val="left" w:pos="1483"/>
              </w:tabs>
              <w:spacing w:before="80"/>
              <w:ind w:left="142" w:hanging="142"/>
              <w:rPr>
                <w:rFonts w:ascii="Times New Roman" w:hAnsi="Times New Roman" w:cs="Times New Roman"/>
                <w:b w:val="0"/>
                <w:bCs w:val="0"/>
                <w:sz w:val="24"/>
                <w:szCs w:val="24"/>
                <w:lang w:val="es-CR"/>
              </w:rPr>
            </w:pPr>
            <w:r w:rsidRPr="000526EF">
              <w:rPr>
                <w:rFonts w:ascii="Times New Roman" w:hAnsi="Times New Roman" w:cs="Times New Roman"/>
                <w:b w:val="0"/>
                <w:bCs w:val="0"/>
                <w:sz w:val="24"/>
                <w:szCs w:val="24"/>
                <w:lang w:val="es-CR"/>
              </w:rPr>
              <w:t>Conferencista en LXIV Congreso Médico Nacional organizado por el Colegio de Médicos y Cirujanos de Costa Rica</w:t>
            </w:r>
          </w:p>
        </w:tc>
        <w:tc>
          <w:tcPr>
            <w:tcW w:w="192" w:type="pct"/>
          </w:tcPr>
          <w:p w14:paraId="26866F2D" w14:textId="77777777" w:rsidR="006E5D5D" w:rsidRPr="000526EF" w:rsidRDefault="006E5D5D" w:rsidP="006E5D5D">
            <w:pPr>
              <w:rPr>
                <w:lang w:val="es-ES"/>
              </w:rPr>
            </w:pPr>
          </w:p>
        </w:tc>
        <w:tc>
          <w:tcPr>
            <w:tcW w:w="1394" w:type="pct"/>
          </w:tcPr>
          <w:p w14:paraId="0E63D071" w14:textId="77777777" w:rsidR="006E5D5D" w:rsidRPr="000526EF" w:rsidRDefault="006E5D5D" w:rsidP="006E5D5D">
            <w:pPr>
              <w:pStyle w:val="Fecha"/>
            </w:pPr>
            <w:r w:rsidRPr="000526EF">
              <w:t>2002</w:t>
            </w:r>
          </w:p>
        </w:tc>
      </w:tr>
      <w:tr w:rsidR="006E5D5D" w:rsidRPr="000526EF" w14:paraId="177AE934" w14:textId="77777777">
        <w:tc>
          <w:tcPr>
            <w:tcW w:w="3414" w:type="pct"/>
          </w:tcPr>
          <w:p w14:paraId="0AFB72E5" w14:textId="77777777" w:rsidR="006E5D5D" w:rsidRPr="000526EF" w:rsidRDefault="006E5D5D" w:rsidP="006E5D5D">
            <w:pPr>
              <w:pStyle w:val="Heading2"/>
              <w:widowControl w:val="0"/>
              <w:numPr>
                <w:ilvl w:val="0"/>
                <w:numId w:val="11"/>
              </w:numPr>
              <w:tabs>
                <w:tab w:val="center" w:pos="230"/>
                <w:tab w:val="left" w:pos="1483"/>
              </w:tabs>
              <w:spacing w:before="80"/>
              <w:ind w:left="142" w:hanging="142"/>
              <w:rPr>
                <w:rFonts w:ascii="Times New Roman" w:hAnsi="Times New Roman" w:cs="Times New Roman"/>
                <w:b w:val="0"/>
                <w:bCs w:val="0"/>
                <w:sz w:val="24"/>
                <w:szCs w:val="24"/>
                <w:lang w:val="es-CR"/>
              </w:rPr>
            </w:pPr>
            <w:r w:rsidRPr="000526EF">
              <w:rPr>
                <w:rFonts w:ascii="Times New Roman" w:hAnsi="Times New Roman" w:cs="Times New Roman"/>
                <w:b w:val="0"/>
                <w:bCs w:val="0"/>
                <w:sz w:val="24"/>
                <w:szCs w:val="24"/>
                <w:lang w:val="es-CR"/>
              </w:rPr>
              <w:t>Conferencista en “Curso de postgrado de farmacología” organizado por el Colegio de Médicos y Cirujanos de Costa Rica</w:t>
            </w:r>
          </w:p>
        </w:tc>
        <w:tc>
          <w:tcPr>
            <w:tcW w:w="192" w:type="pct"/>
          </w:tcPr>
          <w:p w14:paraId="6B737795" w14:textId="77777777" w:rsidR="006E5D5D" w:rsidRPr="000526EF" w:rsidRDefault="006E5D5D" w:rsidP="006E5D5D">
            <w:pPr>
              <w:rPr>
                <w:lang w:val="es-ES"/>
              </w:rPr>
            </w:pPr>
          </w:p>
        </w:tc>
        <w:tc>
          <w:tcPr>
            <w:tcW w:w="1394" w:type="pct"/>
          </w:tcPr>
          <w:p w14:paraId="47BF7867" w14:textId="77777777" w:rsidR="006E5D5D" w:rsidRPr="000526EF" w:rsidRDefault="006E5D5D" w:rsidP="006E5D5D">
            <w:pPr>
              <w:pStyle w:val="Fecha"/>
            </w:pPr>
            <w:r w:rsidRPr="000526EF">
              <w:t>2002</w:t>
            </w:r>
          </w:p>
        </w:tc>
      </w:tr>
      <w:tr w:rsidR="006E5D5D" w:rsidRPr="000526EF" w14:paraId="7420F0B1" w14:textId="77777777">
        <w:tc>
          <w:tcPr>
            <w:tcW w:w="3414" w:type="pct"/>
          </w:tcPr>
          <w:p w14:paraId="615124F0" w14:textId="77777777" w:rsidR="006E5D5D" w:rsidRPr="000526EF" w:rsidRDefault="006E5D5D" w:rsidP="006E5D5D">
            <w:pPr>
              <w:pStyle w:val="Heading2"/>
              <w:widowControl w:val="0"/>
              <w:numPr>
                <w:ilvl w:val="0"/>
                <w:numId w:val="11"/>
              </w:numPr>
              <w:tabs>
                <w:tab w:val="center" w:pos="230"/>
                <w:tab w:val="left" w:pos="1483"/>
              </w:tabs>
              <w:spacing w:before="80"/>
              <w:ind w:left="142" w:hanging="142"/>
              <w:rPr>
                <w:rFonts w:ascii="Times New Roman" w:hAnsi="Times New Roman" w:cs="Times New Roman"/>
                <w:b w:val="0"/>
                <w:bCs w:val="0"/>
                <w:sz w:val="24"/>
                <w:szCs w:val="24"/>
                <w:lang w:val="es-CR"/>
              </w:rPr>
            </w:pPr>
            <w:r w:rsidRPr="000526EF">
              <w:rPr>
                <w:rFonts w:ascii="Times New Roman" w:hAnsi="Times New Roman" w:cs="Times New Roman"/>
                <w:b w:val="0"/>
                <w:bCs w:val="0"/>
                <w:sz w:val="24"/>
                <w:szCs w:val="24"/>
                <w:lang w:val="es-CR"/>
              </w:rPr>
              <w:t>Conferencista en el curso “Avances en farmacoterapia y manejo del paciente diabético” organizado por la Universidad de Costa Rica</w:t>
            </w:r>
          </w:p>
        </w:tc>
        <w:tc>
          <w:tcPr>
            <w:tcW w:w="192" w:type="pct"/>
          </w:tcPr>
          <w:p w14:paraId="0102FC1C" w14:textId="77777777" w:rsidR="006E5D5D" w:rsidRPr="000526EF" w:rsidRDefault="006E5D5D" w:rsidP="006E5D5D">
            <w:pPr>
              <w:rPr>
                <w:lang w:val="es-ES"/>
              </w:rPr>
            </w:pPr>
          </w:p>
        </w:tc>
        <w:tc>
          <w:tcPr>
            <w:tcW w:w="1394" w:type="pct"/>
          </w:tcPr>
          <w:p w14:paraId="6A8E6761" w14:textId="77777777" w:rsidR="006E5D5D" w:rsidRPr="000526EF" w:rsidRDefault="006E5D5D" w:rsidP="006E5D5D">
            <w:pPr>
              <w:pStyle w:val="Fecha"/>
            </w:pPr>
            <w:r w:rsidRPr="000526EF">
              <w:t>2002</w:t>
            </w:r>
          </w:p>
        </w:tc>
      </w:tr>
    </w:tbl>
    <w:p w14:paraId="2EBEB6A8" w14:textId="77777777" w:rsidR="00BD6FB5" w:rsidRPr="000526EF" w:rsidRDefault="00BD6FB5" w:rsidP="00BD6FB5">
      <w:pPr>
        <w:pStyle w:val="Prrafodelista"/>
        <w:ind w:hanging="720"/>
      </w:pPr>
    </w:p>
    <w:p w14:paraId="621DC8CF" w14:textId="57A7E7BC" w:rsidR="00DA2869" w:rsidRPr="000526EF" w:rsidRDefault="00BD6FB5" w:rsidP="008E50E1">
      <w:pPr>
        <w:pStyle w:val="Prrafodelista"/>
        <w:ind w:hanging="720"/>
      </w:pPr>
      <w:proofErr w:type="spellStart"/>
      <w:r w:rsidRPr="000526EF">
        <w:t>Actualizado</w:t>
      </w:r>
      <w:proofErr w:type="spellEnd"/>
      <w:r w:rsidRPr="000526EF">
        <w:t xml:space="preserve"> </w:t>
      </w:r>
      <w:r w:rsidR="001D3ECA" w:rsidRPr="000526EF">
        <w:t>a</w:t>
      </w:r>
      <w:r w:rsidR="00BB3BC8">
        <w:t xml:space="preserve"> </w:t>
      </w:r>
      <w:proofErr w:type="spellStart"/>
      <w:r w:rsidR="005110F4">
        <w:t>junio</w:t>
      </w:r>
      <w:proofErr w:type="spellEnd"/>
      <w:r w:rsidR="005110F4">
        <w:t xml:space="preserve"> 2026</w:t>
      </w:r>
    </w:p>
    <w:sectPr w:rsidR="00DA2869" w:rsidRPr="000526EF" w:rsidSect="00966184">
      <w:headerReference w:type="default" r:id="rId13"/>
      <w:headerReference w:type="first" r:id="rId14"/>
      <w:pgSz w:w="12240" w:h="15840"/>
      <w:pgMar w:top="720" w:right="1440" w:bottom="72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C7AE229" w14:textId="77777777" w:rsidR="006F695A" w:rsidRDefault="006F695A">
      <w:r>
        <w:separator/>
      </w:r>
    </w:p>
  </w:endnote>
  <w:endnote w:type="continuationSeparator" w:id="0">
    <w:p w14:paraId="38BC3794" w14:textId="77777777" w:rsidR="006F695A" w:rsidRDefault="006F69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Bell MT">
    <w:panose1 w:val="02020503060305020303"/>
    <w:charset w:val="4D"/>
    <w:family w:val="roman"/>
    <w:pitch w:val="variable"/>
    <w:sig w:usb0="00000003" w:usb1="00000000" w:usb2="00000000" w:usb3="00000000" w:csb0="00000001" w:csb1="00000000"/>
  </w:font>
  <w:font w:name="MS PMincho">
    <w:panose1 w:val="02020600040205080304"/>
    <w:charset w:val="80"/>
    <w:family w:val="roman"/>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6AFD8AF" w14:textId="77777777" w:rsidR="006F695A" w:rsidRDefault="006F695A">
      <w:r>
        <w:separator/>
      </w:r>
    </w:p>
  </w:footnote>
  <w:footnote w:type="continuationSeparator" w:id="0">
    <w:p w14:paraId="60052F0A" w14:textId="77777777" w:rsidR="006F695A" w:rsidRDefault="006F69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CF32A3" w14:textId="32CC6349" w:rsidR="00156847" w:rsidRDefault="00156847">
    <w:pPr>
      <w:pStyle w:val="Ttulo"/>
    </w:pPr>
    <w:r>
      <w:fldChar w:fldCharType="begin"/>
    </w:r>
    <w:r>
      <w:instrText xml:space="preserve"> PLACEHOLDER </w:instrText>
    </w:r>
    <w:r>
      <w:fldChar w:fldCharType="begin"/>
    </w:r>
    <w:r>
      <w:instrText xml:space="preserve"> IF </w:instrText>
    </w:r>
    <w:fldSimple w:instr=" USERNAME ">
      <w:r w:rsidR="000C20D5">
        <w:rPr>
          <w:noProof/>
        </w:rPr>
        <w:instrText>Chih Hao Chen Ku</w:instrText>
      </w:r>
    </w:fldSimple>
    <w:r>
      <w:instrText xml:space="preserve">="" "[Your Name]" </w:instrText>
    </w:r>
    <w:fldSimple w:instr=" USERNAME ">
      <w:r w:rsidR="000C20D5">
        <w:rPr>
          <w:noProof/>
        </w:rPr>
        <w:instrText>Chih Hao Chen Ku</w:instrText>
      </w:r>
    </w:fldSimple>
    <w:r>
      <w:fldChar w:fldCharType="separate"/>
    </w:r>
    <w:r w:rsidR="000C20D5">
      <w:rPr>
        <w:noProof/>
      </w:rPr>
      <w:instrText>Chih Hao Chen Ku</w:instrText>
    </w:r>
    <w:r>
      <w:fldChar w:fldCharType="end"/>
    </w:r>
    <w:r>
      <w:instrText xml:space="preserve"> \* MERGEFORMAT</w:instrText>
    </w:r>
    <w:r>
      <w:fldChar w:fldCharType="separate"/>
    </w:r>
    <w:r>
      <w:t xml:space="preserve">Chih </w:t>
    </w:r>
    <w:r>
      <w:rPr>
        <w:noProof/>
      </w:rPr>
      <w:t>Hao Chen Ku</w:t>
    </w:r>
    <w:r>
      <w:fldChar w:fldCharType="end"/>
    </w:r>
  </w:p>
  <w:p w14:paraId="0CD668E4" w14:textId="77777777" w:rsidR="00156847" w:rsidRDefault="00156847">
    <w:pPr>
      <w:pStyle w:val="Encabezado"/>
    </w:pPr>
    <w:r>
      <w:t xml:space="preserve">Página </w:t>
    </w:r>
    <w:r>
      <w:fldChar w:fldCharType="begin"/>
    </w:r>
    <w:r>
      <w:instrText xml:space="preserve"> page </w:instrText>
    </w:r>
    <w:r>
      <w:fldChar w:fldCharType="separate"/>
    </w:r>
    <w:r>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2190C8" w14:textId="03D611A3" w:rsidR="00156847" w:rsidRPr="00744CD4" w:rsidRDefault="00156847">
    <w:pPr>
      <w:pStyle w:val="Ttulo"/>
    </w:pPr>
    <w:r w:rsidRPr="00744CD4">
      <w:t xml:space="preserve">Dr. </w:t>
    </w:r>
    <w:r>
      <w:fldChar w:fldCharType="begin"/>
    </w:r>
    <w:r w:rsidRPr="00744CD4">
      <w:instrText xml:space="preserve"> PLACEHOLDER </w:instrText>
    </w:r>
    <w:r>
      <w:fldChar w:fldCharType="begin"/>
    </w:r>
    <w:r w:rsidRPr="00744CD4">
      <w:instrText xml:space="preserve"> IF </w:instrText>
    </w:r>
    <w:r>
      <w:fldChar w:fldCharType="begin"/>
    </w:r>
    <w:r w:rsidRPr="00744CD4">
      <w:instrText xml:space="preserve"> USERNAME </w:instrText>
    </w:r>
    <w:r>
      <w:fldChar w:fldCharType="separate"/>
    </w:r>
    <w:r w:rsidR="000C20D5" w:rsidRPr="00744CD4">
      <w:rPr>
        <w:noProof/>
      </w:rPr>
      <w:instrText>Chih Hao Chen Ku</w:instrText>
    </w:r>
    <w:r>
      <w:rPr>
        <w:noProof/>
      </w:rPr>
      <w:fldChar w:fldCharType="end"/>
    </w:r>
    <w:r w:rsidRPr="00744CD4">
      <w:instrText xml:space="preserve">="" "[Your Name]" </w:instrText>
    </w:r>
    <w:r>
      <w:fldChar w:fldCharType="begin"/>
    </w:r>
    <w:r w:rsidRPr="00744CD4">
      <w:instrText xml:space="preserve"> USERNAME </w:instrText>
    </w:r>
    <w:r>
      <w:fldChar w:fldCharType="separate"/>
    </w:r>
    <w:r w:rsidR="000C20D5" w:rsidRPr="00744CD4">
      <w:rPr>
        <w:noProof/>
      </w:rPr>
      <w:instrText>Chih Hao Chen Ku</w:instrText>
    </w:r>
    <w:r>
      <w:rPr>
        <w:noProof/>
      </w:rPr>
      <w:fldChar w:fldCharType="end"/>
    </w:r>
    <w:r>
      <w:fldChar w:fldCharType="separate"/>
    </w:r>
    <w:r w:rsidR="000C20D5" w:rsidRPr="00744CD4">
      <w:rPr>
        <w:noProof/>
      </w:rPr>
      <w:instrText>Chih Hao Chen Ku</w:instrText>
    </w:r>
    <w:r>
      <w:fldChar w:fldCharType="end"/>
    </w:r>
    <w:r w:rsidRPr="00744CD4">
      <w:instrText xml:space="preserve"> \* MERGEFORMAT</w:instrText>
    </w:r>
    <w:r>
      <w:fldChar w:fldCharType="separate"/>
    </w:r>
    <w:r w:rsidRPr="00744CD4">
      <w:t xml:space="preserve">Chih </w:t>
    </w:r>
    <w:r w:rsidRPr="00744CD4">
      <w:rPr>
        <w:noProof/>
      </w:rPr>
      <w:t>Hao Chen Ku</w:t>
    </w:r>
    <w:r>
      <w:fldChar w:fldCharType="end"/>
    </w:r>
    <w:r w:rsidR="00744CD4">
      <w:t>, FACE</w:t>
    </w:r>
  </w:p>
  <w:p w14:paraId="0DBC3AC7" w14:textId="01094784" w:rsidR="00156847" w:rsidRPr="004F5F8B" w:rsidRDefault="00156847">
    <w:pPr>
      <w:pStyle w:val="ContactDetails"/>
      <w:rPr>
        <w:lang w:val="es-ES"/>
      </w:rPr>
    </w:pPr>
    <w:r w:rsidRPr="004F5F8B">
      <w:rPr>
        <w:lang w:val="es-ES"/>
      </w:rPr>
      <w:t>Condominio Condo Roble, casa 10</w:t>
    </w:r>
    <w:r>
      <w:sym w:font="Wingdings 2" w:char="F097"/>
    </w:r>
    <w:r w:rsidRPr="004F5F8B">
      <w:rPr>
        <w:lang w:val="es-ES"/>
      </w:rPr>
      <w:t xml:space="preserve"> Santa Ana, San José, Costa Rica </w:t>
    </w:r>
    <w:r w:rsidRPr="004F5F8B">
      <w:rPr>
        <w:lang w:val="es-ES"/>
      </w:rPr>
      <w:br/>
      <w:t xml:space="preserve">Teléfono: +506 83927083 </w:t>
    </w:r>
    <w:r>
      <w:sym w:font="Wingdings 2" w:char="F097"/>
    </w:r>
    <w:r w:rsidRPr="004F5F8B">
      <w:rPr>
        <w:lang w:val="es-ES"/>
      </w:rPr>
      <w:t xml:space="preserve"> Fax: +506 22536360 </w:t>
    </w:r>
    <w:r>
      <w:sym w:font="Wingdings 2" w:char="F097"/>
    </w:r>
    <w:r w:rsidRPr="004F5F8B">
      <w:rPr>
        <w:lang w:val="es-ES"/>
      </w:rPr>
      <w:t xml:space="preserve"> E-Mail: chenku2409@gmail.com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DEFE6EB0"/>
    <w:lvl w:ilvl="0">
      <w:start w:val="1"/>
      <w:numFmt w:val="decimal"/>
      <w:pStyle w:val="Listaconnmeros5"/>
      <w:lvlText w:val="%1."/>
      <w:lvlJc w:val="left"/>
      <w:pPr>
        <w:tabs>
          <w:tab w:val="num" w:pos="1800"/>
        </w:tabs>
        <w:ind w:left="1800" w:hanging="360"/>
      </w:pPr>
    </w:lvl>
  </w:abstractNum>
  <w:abstractNum w:abstractNumId="1" w15:restartNumberingAfterBreak="0">
    <w:nsid w:val="FFFFFF7D"/>
    <w:multiLevelType w:val="singleLevel"/>
    <w:tmpl w:val="D9E246F4"/>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5C30F1B2"/>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1346CACC"/>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7A8CCA18"/>
    <w:lvl w:ilvl="0">
      <w:start w:val="1"/>
      <w:numFmt w:val="bullet"/>
      <w:pStyle w:val="Listaconviet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9BA06CC"/>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10ED96C"/>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8"/>
    <w:multiLevelType w:val="singleLevel"/>
    <w:tmpl w:val="15EC53F4"/>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C1546E4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DD25CDF"/>
    <w:multiLevelType w:val="hybridMultilevel"/>
    <w:tmpl w:val="3F948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2B45B7"/>
    <w:multiLevelType w:val="hybridMultilevel"/>
    <w:tmpl w:val="E7B8F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B5A5E08"/>
    <w:multiLevelType w:val="hybridMultilevel"/>
    <w:tmpl w:val="F670B216"/>
    <w:lvl w:ilvl="0" w:tplc="8F2047F2">
      <w:start w:val="1"/>
      <w:numFmt w:val="bullet"/>
      <w:pStyle w:val="Listaconvietas"/>
      <w:lvlText w:val="•"/>
      <w:lvlJc w:val="left"/>
      <w:pPr>
        <w:ind w:left="360" w:hanging="360"/>
      </w:pPr>
      <w:rPr>
        <w:rFonts w:ascii="Bell MT" w:hAnsi="Bell M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23123779">
    <w:abstractNumId w:val="11"/>
  </w:num>
  <w:num w:numId="2" w16cid:durableId="1343161136">
    <w:abstractNumId w:val="6"/>
  </w:num>
  <w:num w:numId="3" w16cid:durableId="425074136">
    <w:abstractNumId w:val="5"/>
  </w:num>
  <w:num w:numId="4" w16cid:durableId="1291548608">
    <w:abstractNumId w:val="4"/>
  </w:num>
  <w:num w:numId="5" w16cid:durableId="1435400603">
    <w:abstractNumId w:val="7"/>
  </w:num>
  <w:num w:numId="6" w16cid:durableId="284311610">
    <w:abstractNumId w:val="3"/>
  </w:num>
  <w:num w:numId="7" w16cid:durableId="992375307">
    <w:abstractNumId w:val="2"/>
  </w:num>
  <w:num w:numId="8" w16cid:durableId="1965888033">
    <w:abstractNumId w:val="1"/>
  </w:num>
  <w:num w:numId="9" w16cid:durableId="656617649">
    <w:abstractNumId w:val="0"/>
  </w:num>
  <w:num w:numId="10" w16cid:durableId="1379939794">
    <w:abstractNumId w:val="10"/>
  </w:num>
  <w:num w:numId="11" w16cid:durableId="1143044811">
    <w:abstractNumId w:val="9"/>
  </w:num>
  <w:num w:numId="12" w16cid:durableId="120267171">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proofState w:spelling="clean" w:grammar="clean"/>
  <w:attachedTemplate r:id="rId1"/>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howDynamicGuides" w:val="1"/>
    <w:docVar w:name="ShowMarginGuides" w:val="0"/>
    <w:docVar w:name="ShowOutlines" w:val="0"/>
    <w:docVar w:name="ShowStaticGuides" w:val="0"/>
  </w:docVars>
  <w:rsids>
    <w:rsidRoot w:val="0033306C"/>
    <w:rsid w:val="00012EB3"/>
    <w:rsid w:val="00016CE8"/>
    <w:rsid w:val="0002369D"/>
    <w:rsid w:val="00032973"/>
    <w:rsid w:val="00042CBB"/>
    <w:rsid w:val="00043F5B"/>
    <w:rsid w:val="00051418"/>
    <w:rsid w:val="000526EF"/>
    <w:rsid w:val="00054716"/>
    <w:rsid w:val="000604AB"/>
    <w:rsid w:val="00061B29"/>
    <w:rsid w:val="00064293"/>
    <w:rsid w:val="00065AF3"/>
    <w:rsid w:val="00067C91"/>
    <w:rsid w:val="000729C7"/>
    <w:rsid w:val="00072D5B"/>
    <w:rsid w:val="000750C1"/>
    <w:rsid w:val="00095619"/>
    <w:rsid w:val="0009597F"/>
    <w:rsid w:val="000A2264"/>
    <w:rsid w:val="000A5CD0"/>
    <w:rsid w:val="000A5D05"/>
    <w:rsid w:val="000B61A5"/>
    <w:rsid w:val="000C20D5"/>
    <w:rsid w:val="000C3300"/>
    <w:rsid w:val="000E59CF"/>
    <w:rsid w:val="000E7443"/>
    <w:rsid w:val="000F4470"/>
    <w:rsid w:val="000F4744"/>
    <w:rsid w:val="001129F6"/>
    <w:rsid w:val="00120224"/>
    <w:rsid w:val="00127F76"/>
    <w:rsid w:val="00132B0C"/>
    <w:rsid w:val="0015411A"/>
    <w:rsid w:val="00156847"/>
    <w:rsid w:val="00162192"/>
    <w:rsid w:val="00166C80"/>
    <w:rsid w:val="00171010"/>
    <w:rsid w:val="00177E3A"/>
    <w:rsid w:val="00182909"/>
    <w:rsid w:val="00192A51"/>
    <w:rsid w:val="001B2B73"/>
    <w:rsid w:val="001C313C"/>
    <w:rsid w:val="001D1BEB"/>
    <w:rsid w:val="001D3ECA"/>
    <w:rsid w:val="002141CC"/>
    <w:rsid w:val="00215D9B"/>
    <w:rsid w:val="00216268"/>
    <w:rsid w:val="00222BBD"/>
    <w:rsid w:val="0022536F"/>
    <w:rsid w:val="002442B7"/>
    <w:rsid w:val="002644F7"/>
    <w:rsid w:val="00274A90"/>
    <w:rsid w:val="00280482"/>
    <w:rsid w:val="002807EE"/>
    <w:rsid w:val="00296AFA"/>
    <w:rsid w:val="002A5B15"/>
    <w:rsid w:val="002B274B"/>
    <w:rsid w:val="002B2D19"/>
    <w:rsid w:val="002B644D"/>
    <w:rsid w:val="002F1A09"/>
    <w:rsid w:val="00302278"/>
    <w:rsid w:val="00302A98"/>
    <w:rsid w:val="0033306C"/>
    <w:rsid w:val="003352BC"/>
    <w:rsid w:val="003652B2"/>
    <w:rsid w:val="00376A3A"/>
    <w:rsid w:val="00394BDE"/>
    <w:rsid w:val="0039513D"/>
    <w:rsid w:val="00396CE4"/>
    <w:rsid w:val="003A3828"/>
    <w:rsid w:val="003C008A"/>
    <w:rsid w:val="003C13D5"/>
    <w:rsid w:val="003C71F3"/>
    <w:rsid w:val="003E26B5"/>
    <w:rsid w:val="003E5EBF"/>
    <w:rsid w:val="003E6448"/>
    <w:rsid w:val="003F2139"/>
    <w:rsid w:val="003F73BA"/>
    <w:rsid w:val="004161FD"/>
    <w:rsid w:val="00420EAF"/>
    <w:rsid w:val="004342F8"/>
    <w:rsid w:val="00440E65"/>
    <w:rsid w:val="004A1A5C"/>
    <w:rsid w:val="004B4A04"/>
    <w:rsid w:val="004C5CB8"/>
    <w:rsid w:val="004E032D"/>
    <w:rsid w:val="004E362B"/>
    <w:rsid w:val="004E7C2B"/>
    <w:rsid w:val="004F5F8B"/>
    <w:rsid w:val="004F6C6B"/>
    <w:rsid w:val="004F70E6"/>
    <w:rsid w:val="005008E2"/>
    <w:rsid w:val="005110F4"/>
    <w:rsid w:val="00521A6B"/>
    <w:rsid w:val="00553528"/>
    <w:rsid w:val="005673A6"/>
    <w:rsid w:val="00595F73"/>
    <w:rsid w:val="005B1C29"/>
    <w:rsid w:val="005E2B13"/>
    <w:rsid w:val="005E6632"/>
    <w:rsid w:val="005F6C79"/>
    <w:rsid w:val="00600E07"/>
    <w:rsid w:val="00612FF0"/>
    <w:rsid w:val="00624B97"/>
    <w:rsid w:val="00634D9B"/>
    <w:rsid w:val="0063606D"/>
    <w:rsid w:val="006517E9"/>
    <w:rsid w:val="00651D1A"/>
    <w:rsid w:val="00661179"/>
    <w:rsid w:val="006636C9"/>
    <w:rsid w:val="00667505"/>
    <w:rsid w:val="006719FC"/>
    <w:rsid w:val="00677175"/>
    <w:rsid w:val="00677974"/>
    <w:rsid w:val="006B1D0B"/>
    <w:rsid w:val="006B6F73"/>
    <w:rsid w:val="006E5D5D"/>
    <w:rsid w:val="006F695A"/>
    <w:rsid w:val="00701417"/>
    <w:rsid w:val="0070303C"/>
    <w:rsid w:val="00703427"/>
    <w:rsid w:val="00712A6D"/>
    <w:rsid w:val="00734BD0"/>
    <w:rsid w:val="00742A21"/>
    <w:rsid w:val="00742D25"/>
    <w:rsid w:val="00744CD4"/>
    <w:rsid w:val="00766664"/>
    <w:rsid w:val="0078038B"/>
    <w:rsid w:val="00791EB2"/>
    <w:rsid w:val="007A7A0A"/>
    <w:rsid w:val="007B21BE"/>
    <w:rsid w:val="007B3B3A"/>
    <w:rsid w:val="007B7789"/>
    <w:rsid w:val="007C15A9"/>
    <w:rsid w:val="007C1B1B"/>
    <w:rsid w:val="007C4B02"/>
    <w:rsid w:val="007C6AB1"/>
    <w:rsid w:val="007C7B0C"/>
    <w:rsid w:val="007D5E0C"/>
    <w:rsid w:val="007E526F"/>
    <w:rsid w:val="007E61DD"/>
    <w:rsid w:val="007F4614"/>
    <w:rsid w:val="00804F98"/>
    <w:rsid w:val="00805D15"/>
    <w:rsid w:val="008157BA"/>
    <w:rsid w:val="00822B2F"/>
    <w:rsid w:val="008233BA"/>
    <w:rsid w:val="0082768F"/>
    <w:rsid w:val="00851DE5"/>
    <w:rsid w:val="00855F4C"/>
    <w:rsid w:val="00860ED8"/>
    <w:rsid w:val="0086374A"/>
    <w:rsid w:val="00883A4F"/>
    <w:rsid w:val="008A0468"/>
    <w:rsid w:val="008C02B7"/>
    <w:rsid w:val="008E1A2D"/>
    <w:rsid w:val="008E3E8A"/>
    <w:rsid w:val="008E50E1"/>
    <w:rsid w:val="00903E8F"/>
    <w:rsid w:val="00911F7B"/>
    <w:rsid w:val="009257E2"/>
    <w:rsid w:val="009322E3"/>
    <w:rsid w:val="00936CDA"/>
    <w:rsid w:val="009458DD"/>
    <w:rsid w:val="009616CB"/>
    <w:rsid w:val="0096267E"/>
    <w:rsid w:val="00966184"/>
    <w:rsid w:val="00992D23"/>
    <w:rsid w:val="00996EDF"/>
    <w:rsid w:val="009B6593"/>
    <w:rsid w:val="009F1335"/>
    <w:rsid w:val="009F4331"/>
    <w:rsid w:val="009F6237"/>
    <w:rsid w:val="00A15244"/>
    <w:rsid w:val="00A26714"/>
    <w:rsid w:val="00A2742D"/>
    <w:rsid w:val="00A27BF9"/>
    <w:rsid w:val="00A3555B"/>
    <w:rsid w:val="00A42596"/>
    <w:rsid w:val="00A51319"/>
    <w:rsid w:val="00A70624"/>
    <w:rsid w:val="00A95F13"/>
    <w:rsid w:val="00AB3E0C"/>
    <w:rsid w:val="00AB5C63"/>
    <w:rsid w:val="00AC1CF9"/>
    <w:rsid w:val="00AD59D2"/>
    <w:rsid w:val="00AE1259"/>
    <w:rsid w:val="00AE7103"/>
    <w:rsid w:val="00B13BFD"/>
    <w:rsid w:val="00B203B3"/>
    <w:rsid w:val="00B32943"/>
    <w:rsid w:val="00B65EC0"/>
    <w:rsid w:val="00B911BF"/>
    <w:rsid w:val="00B95ECC"/>
    <w:rsid w:val="00BA0151"/>
    <w:rsid w:val="00BA0942"/>
    <w:rsid w:val="00BA29F7"/>
    <w:rsid w:val="00BA3177"/>
    <w:rsid w:val="00BB3BC8"/>
    <w:rsid w:val="00BC2015"/>
    <w:rsid w:val="00BD1EBB"/>
    <w:rsid w:val="00BD6FB5"/>
    <w:rsid w:val="00BE2D68"/>
    <w:rsid w:val="00BF4F05"/>
    <w:rsid w:val="00C02D41"/>
    <w:rsid w:val="00C107B1"/>
    <w:rsid w:val="00C14E6A"/>
    <w:rsid w:val="00C3639F"/>
    <w:rsid w:val="00C4228D"/>
    <w:rsid w:val="00C43B48"/>
    <w:rsid w:val="00C47AA9"/>
    <w:rsid w:val="00C5004E"/>
    <w:rsid w:val="00C54061"/>
    <w:rsid w:val="00C60D12"/>
    <w:rsid w:val="00C728CB"/>
    <w:rsid w:val="00C81195"/>
    <w:rsid w:val="00C847E6"/>
    <w:rsid w:val="00CB280D"/>
    <w:rsid w:val="00CF4245"/>
    <w:rsid w:val="00D03855"/>
    <w:rsid w:val="00D12CF2"/>
    <w:rsid w:val="00D16139"/>
    <w:rsid w:val="00D32064"/>
    <w:rsid w:val="00D341EA"/>
    <w:rsid w:val="00D45493"/>
    <w:rsid w:val="00D56496"/>
    <w:rsid w:val="00D879A9"/>
    <w:rsid w:val="00D93824"/>
    <w:rsid w:val="00D96735"/>
    <w:rsid w:val="00DA0F78"/>
    <w:rsid w:val="00DA2869"/>
    <w:rsid w:val="00DF1F38"/>
    <w:rsid w:val="00E04962"/>
    <w:rsid w:val="00E12C8B"/>
    <w:rsid w:val="00E15A94"/>
    <w:rsid w:val="00E1649F"/>
    <w:rsid w:val="00E32C0E"/>
    <w:rsid w:val="00E3668B"/>
    <w:rsid w:val="00E40FEB"/>
    <w:rsid w:val="00E429E8"/>
    <w:rsid w:val="00E474A5"/>
    <w:rsid w:val="00E53EF8"/>
    <w:rsid w:val="00E61ED2"/>
    <w:rsid w:val="00E72ADE"/>
    <w:rsid w:val="00E84EFE"/>
    <w:rsid w:val="00EA155F"/>
    <w:rsid w:val="00EB2306"/>
    <w:rsid w:val="00EB600C"/>
    <w:rsid w:val="00EC2798"/>
    <w:rsid w:val="00ED0144"/>
    <w:rsid w:val="00ED55B4"/>
    <w:rsid w:val="00ED7D9A"/>
    <w:rsid w:val="00EE45F4"/>
    <w:rsid w:val="00EE615A"/>
    <w:rsid w:val="00EF2131"/>
    <w:rsid w:val="00F029B5"/>
    <w:rsid w:val="00F11FBC"/>
    <w:rsid w:val="00F1485B"/>
    <w:rsid w:val="00F714F1"/>
    <w:rsid w:val="00F87426"/>
    <w:rsid w:val="00F9028D"/>
    <w:rsid w:val="00F9152C"/>
    <w:rsid w:val="00FB61BB"/>
    <w:rsid w:val="00FB7ED0"/>
    <w:rsid w:val="00FD1402"/>
    <w:rsid w:val="00FD1E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BE24EF"/>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E45F4"/>
    <w:rPr>
      <w:rFonts w:ascii="Times New Roman" w:eastAsia="Times New Roman" w:hAnsi="Times New Roman" w:cs="Times New Roman"/>
      <w:sz w:val="24"/>
      <w:szCs w:val="24"/>
    </w:rPr>
  </w:style>
  <w:style w:type="paragraph" w:styleId="Ttulo1">
    <w:name w:val="heading 1"/>
    <w:basedOn w:val="Normal"/>
    <w:next w:val="Textoindependiente"/>
    <w:link w:val="Ttulo1Car"/>
    <w:rsid w:val="00DA2869"/>
    <w:pPr>
      <w:keepNext/>
      <w:keepLines/>
      <w:spacing w:before="400" w:after="200"/>
      <w:ind w:left="-720"/>
      <w:outlineLvl w:val="0"/>
    </w:pPr>
    <w:rPr>
      <w:rFonts w:asciiTheme="majorHAnsi" w:eastAsiaTheme="majorEastAsia" w:hAnsiTheme="majorHAnsi" w:cstheme="majorBidi"/>
      <w:b/>
      <w:bCs/>
      <w:color w:val="8D002D" w:themeColor="accent1"/>
    </w:rPr>
  </w:style>
  <w:style w:type="paragraph" w:styleId="Ttulo2">
    <w:name w:val="heading 2"/>
    <w:basedOn w:val="Normal"/>
    <w:next w:val="Normal"/>
    <w:link w:val="Ttulo2Car"/>
    <w:semiHidden/>
    <w:unhideWhenUsed/>
    <w:qFormat/>
    <w:rsid w:val="00DA2869"/>
    <w:pPr>
      <w:keepNext/>
      <w:keepLines/>
      <w:spacing w:before="200"/>
      <w:outlineLvl w:val="1"/>
    </w:pPr>
    <w:rPr>
      <w:rFonts w:asciiTheme="majorHAnsi" w:eastAsiaTheme="majorEastAsia" w:hAnsiTheme="majorHAnsi" w:cstheme="majorBidi"/>
      <w:b/>
      <w:bCs/>
      <w:color w:val="8D002D" w:themeColor="accent1"/>
      <w:sz w:val="26"/>
      <w:szCs w:val="26"/>
    </w:rPr>
  </w:style>
  <w:style w:type="paragraph" w:styleId="Ttulo3">
    <w:name w:val="heading 3"/>
    <w:basedOn w:val="Normal"/>
    <w:next w:val="Normal"/>
    <w:link w:val="Ttulo3Car"/>
    <w:semiHidden/>
    <w:unhideWhenUsed/>
    <w:qFormat/>
    <w:rsid w:val="00DA2869"/>
    <w:pPr>
      <w:keepNext/>
      <w:keepLines/>
      <w:spacing w:before="200"/>
      <w:outlineLvl w:val="2"/>
    </w:pPr>
    <w:rPr>
      <w:rFonts w:asciiTheme="majorHAnsi" w:eastAsiaTheme="majorEastAsia" w:hAnsiTheme="majorHAnsi" w:cstheme="majorBidi"/>
      <w:b/>
      <w:bCs/>
      <w:color w:val="8D002D" w:themeColor="accent1"/>
    </w:rPr>
  </w:style>
  <w:style w:type="paragraph" w:styleId="Ttulo4">
    <w:name w:val="heading 4"/>
    <w:basedOn w:val="Normal"/>
    <w:next w:val="Normal"/>
    <w:link w:val="Ttulo4Car"/>
    <w:semiHidden/>
    <w:unhideWhenUsed/>
    <w:qFormat/>
    <w:rsid w:val="00DA2869"/>
    <w:pPr>
      <w:keepNext/>
      <w:keepLines/>
      <w:spacing w:before="200"/>
      <w:outlineLvl w:val="3"/>
    </w:pPr>
    <w:rPr>
      <w:rFonts w:asciiTheme="majorHAnsi" w:eastAsiaTheme="majorEastAsia" w:hAnsiTheme="majorHAnsi" w:cstheme="majorBidi"/>
      <w:b/>
      <w:bCs/>
      <w:i/>
      <w:iCs/>
      <w:color w:val="8D002D" w:themeColor="accent1"/>
    </w:rPr>
  </w:style>
  <w:style w:type="paragraph" w:styleId="Ttulo5">
    <w:name w:val="heading 5"/>
    <w:basedOn w:val="Normal"/>
    <w:next w:val="Normal"/>
    <w:link w:val="Ttulo5Car"/>
    <w:semiHidden/>
    <w:unhideWhenUsed/>
    <w:qFormat/>
    <w:rsid w:val="00DA2869"/>
    <w:pPr>
      <w:keepNext/>
      <w:keepLines/>
      <w:spacing w:before="200"/>
      <w:outlineLvl w:val="4"/>
    </w:pPr>
    <w:rPr>
      <w:rFonts w:asciiTheme="majorHAnsi" w:eastAsiaTheme="majorEastAsia" w:hAnsiTheme="majorHAnsi" w:cstheme="majorBidi"/>
      <w:color w:val="460016" w:themeColor="accent1" w:themeShade="7F"/>
    </w:rPr>
  </w:style>
  <w:style w:type="paragraph" w:styleId="Ttulo6">
    <w:name w:val="heading 6"/>
    <w:basedOn w:val="Normal"/>
    <w:next w:val="Normal"/>
    <w:link w:val="Ttulo6Car"/>
    <w:semiHidden/>
    <w:unhideWhenUsed/>
    <w:qFormat/>
    <w:rsid w:val="00DA2869"/>
    <w:pPr>
      <w:keepNext/>
      <w:keepLines/>
      <w:spacing w:before="200"/>
      <w:outlineLvl w:val="5"/>
    </w:pPr>
    <w:rPr>
      <w:rFonts w:asciiTheme="majorHAnsi" w:eastAsiaTheme="majorEastAsia" w:hAnsiTheme="majorHAnsi" w:cstheme="majorBidi"/>
      <w:i/>
      <w:iCs/>
      <w:color w:val="460016" w:themeColor="accent1" w:themeShade="7F"/>
    </w:rPr>
  </w:style>
  <w:style w:type="paragraph" w:styleId="Ttulo7">
    <w:name w:val="heading 7"/>
    <w:basedOn w:val="Normal"/>
    <w:next w:val="Normal"/>
    <w:link w:val="Ttulo7Car"/>
    <w:semiHidden/>
    <w:unhideWhenUsed/>
    <w:qFormat/>
    <w:rsid w:val="00DA2869"/>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semiHidden/>
    <w:unhideWhenUsed/>
    <w:qFormat/>
    <w:rsid w:val="00DA2869"/>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semiHidden/>
    <w:unhideWhenUsed/>
    <w:qFormat/>
    <w:rsid w:val="00DA2869"/>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DA2869"/>
    <w:rPr>
      <w:rFonts w:asciiTheme="majorHAnsi" w:eastAsiaTheme="majorEastAsia" w:hAnsiTheme="majorHAnsi" w:cstheme="majorBidi"/>
      <w:b/>
      <w:bCs/>
      <w:color w:val="8D002D" w:themeColor="accent1"/>
      <w:sz w:val="24"/>
      <w:szCs w:val="24"/>
    </w:rPr>
  </w:style>
  <w:style w:type="paragraph" w:styleId="Encabezado">
    <w:name w:val="header"/>
    <w:basedOn w:val="Normal"/>
    <w:link w:val="EncabezadoCar"/>
    <w:rsid w:val="00DA2869"/>
    <w:pPr>
      <w:tabs>
        <w:tab w:val="center" w:pos="4680"/>
        <w:tab w:val="right" w:pos="9360"/>
      </w:tabs>
      <w:spacing w:after="800"/>
      <w:ind w:right="-720"/>
      <w:jc w:val="right"/>
    </w:pPr>
    <w:rPr>
      <w:color w:val="262626" w:themeColor="text2"/>
      <w:sz w:val="18"/>
      <w:szCs w:val="18"/>
    </w:rPr>
  </w:style>
  <w:style w:type="character" w:customStyle="1" w:styleId="EncabezadoCar">
    <w:name w:val="Encabezado Car"/>
    <w:basedOn w:val="Fuentedeprrafopredeter"/>
    <w:link w:val="Encabezado"/>
    <w:rsid w:val="00DA2869"/>
    <w:rPr>
      <w:color w:val="262626" w:themeColor="text2"/>
      <w:sz w:val="18"/>
      <w:szCs w:val="18"/>
    </w:rPr>
  </w:style>
  <w:style w:type="paragraph" w:styleId="Ttulo">
    <w:name w:val="Title"/>
    <w:basedOn w:val="Normal"/>
    <w:next w:val="Normal"/>
    <w:link w:val="TtuloCar"/>
    <w:rsid w:val="00DA2869"/>
    <w:pPr>
      <w:ind w:right="-720"/>
      <w:jc w:val="right"/>
    </w:pPr>
    <w:rPr>
      <w:rFonts w:asciiTheme="majorHAnsi" w:eastAsiaTheme="majorEastAsia" w:hAnsiTheme="majorHAnsi" w:cstheme="majorBidi"/>
      <w:b/>
      <w:color w:val="8D002D" w:themeColor="accent1"/>
      <w:spacing w:val="5"/>
      <w:kern w:val="28"/>
      <w:sz w:val="32"/>
      <w:szCs w:val="32"/>
    </w:rPr>
  </w:style>
  <w:style w:type="character" w:customStyle="1" w:styleId="TtuloCar">
    <w:name w:val="Título Car"/>
    <w:basedOn w:val="Fuentedeprrafopredeter"/>
    <w:link w:val="Ttulo"/>
    <w:rsid w:val="00DA2869"/>
    <w:rPr>
      <w:rFonts w:asciiTheme="majorHAnsi" w:eastAsiaTheme="majorEastAsia" w:hAnsiTheme="majorHAnsi" w:cstheme="majorBidi"/>
      <w:b/>
      <w:color w:val="8D002D" w:themeColor="accent1"/>
      <w:spacing w:val="5"/>
      <w:kern w:val="28"/>
      <w:sz w:val="32"/>
      <w:szCs w:val="32"/>
    </w:rPr>
  </w:style>
  <w:style w:type="paragraph" w:customStyle="1" w:styleId="ContactDetails">
    <w:name w:val="Contact Details"/>
    <w:basedOn w:val="Normal"/>
    <w:rsid w:val="00DA2869"/>
    <w:pPr>
      <w:spacing w:before="120" w:after="240"/>
      <w:ind w:right="-720"/>
      <w:jc w:val="right"/>
    </w:pPr>
    <w:rPr>
      <w:color w:val="262626" w:themeColor="text2"/>
      <w:sz w:val="18"/>
      <w:szCs w:val="18"/>
    </w:rPr>
  </w:style>
  <w:style w:type="paragraph" w:customStyle="1" w:styleId="DegreeDetails">
    <w:name w:val="Degree Details"/>
    <w:basedOn w:val="Textoindependiente"/>
    <w:rsid w:val="00DA2869"/>
  </w:style>
  <w:style w:type="paragraph" w:styleId="Listaconvietas">
    <w:name w:val="List Bullet"/>
    <w:basedOn w:val="Normal"/>
    <w:rsid w:val="00DA2869"/>
    <w:pPr>
      <w:numPr>
        <w:numId w:val="1"/>
      </w:numPr>
      <w:tabs>
        <w:tab w:val="left" w:pos="180"/>
      </w:tabs>
      <w:spacing w:before="40" w:after="40"/>
    </w:pPr>
  </w:style>
  <w:style w:type="table" w:customStyle="1" w:styleId="CVDetails">
    <w:name w:val="CV Details"/>
    <w:basedOn w:val="Tablanormal"/>
    <w:rsid w:val="00DA2869"/>
    <w:tblPr>
      <w:tblCellMar>
        <w:left w:w="0" w:type="dxa"/>
        <w:right w:w="0" w:type="dxa"/>
      </w:tblCellMar>
    </w:tblPr>
  </w:style>
  <w:style w:type="paragraph" w:styleId="Fecha">
    <w:name w:val="Date"/>
    <w:basedOn w:val="Normal"/>
    <w:next w:val="Normal"/>
    <w:link w:val="FechaCar"/>
    <w:rsid w:val="00DA2869"/>
    <w:pPr>
      <w:spacing w:before="40" w:after="40"/>
      <w:jc w:val="right"/>
    </w:pPr>
  </w:style>
  <w:style w:type="character" w:customStyle="1" w:styleId="FechaCar">
    <w:name w:val="Fecha Car"/>
    <w:basedOn w:val="Fuentedeprrafopredeter"/>
    <w:link w:val="Fecha"/>
    <w:rsid w:val="00DA2869"/>
  </w:style>
  <w:style w:type="paragraph" w:styleId="Listaconvietas2">
    <w:name w:val="List Bullet 2"/>
    <w:basedOn w:val="Listaconvietas"/>
    <w:rsid w:val="00DA2869"/>
    <w:pPr>
      <w:spacing w:after="220"/>
    </w:pPr>
  </w:style>
  <w:style w:type="paragraph" w:styleId="Textoindependiente">
    <w:name w:val="Body Text"/>
    <w:basedOn w:val="Normal"/>
    <w:link w:val="TextoindependienteCar"/>
    <w:semiHidden/>
    <w:unhideWhenUsed/>
    <w:rsid w:val="00DA2869"/>
    <w:pPr>
      <w:spacing w:after="120"/>
    </w:pPr>
  </w:style>
  <w:style w:type="character" w:customStyle="1" w:styleId="TextoindependienteCar">
    <w:name w:val="Texto independiente Car"/>
    <w:basedOn w:val="Fuentedeprrafopredeter"/>
    <w:link w:val="Textoindependiente"/>
    <w:semiHidden/>
    <w:rsid w:val="00DA2869"/>
  </w:style>
  <w:style w:type="paragraph" w:styleId="Textodeglobo">
    <w:name w:val="Balloon Text"/>
    <w:basedOn w:val="Normal"/>
    <w:link w:val="TextodegloboCar"/>
    <w:semiHidden/>
    <w:unhideWhenUsed/>
    <w:rsid w:val="00DA2869"/>
    <w:rPr>
      <w:rFonts w:ascii="Tahoma" w:hAnsi="Tahoma" w:cs="Tahoma"/>
      <w:sz w:val="16"/>
      <w:szCs w:val="16"/>
    </w:rPr>
  </w:style>
  <w:style w:type="character" w:customStyle="1" w:styleId="TextodegloboCar">
    <w:name w:val="Texto de globo Car"/>
    <w:basedOn w:val="Fuentedeprrafopredeter"/>
    <w:link w:val="Textodeglobo"/>
    <w:semiHidden/>
    <w:rsid w:val="00DA2869"/>
    <w:rPr>
      <w:rFonts w:ascii="Tahoma" w:hAnsi="Tahoma" w:cs="Tahoma"/>
      <w:sz w:val="16"/>
      <w:szCs w:val="16"/>
    </w:rPr>
  </w:style>
  <w:style w:type="paragraph" w:styleId="Piedepgina">
    <w:name w:val="footer"/>
    <w:basedOn w:val="Normal"/>
    <w:link w:val="PiedepginaCar"/>
    <w:unhideWhenUsed/>
    <w:rsid w:val="00DA2869"/>
    <w:pPr>
      <w:tabs>
        <w:tab w:val="center" w:pos="4680"/>
        <w:tab w:val="right" w:pos="9360"/>
      </w:tabs>
    </w:pPr>
  </w:style>
  <w:style w:type="character" w:customStyle="1" w:styleId="PiedepginaCar">
    <w:name w:val="Pie de página Car"/>
    <w:basedOn w:val="Fuentedeprrafopredeter"/>
    <w:link w:val="Piedepgina"/>
    <w:rsid w:val="00DA2869"/>
  </w:style>
  <w:style w:type="paragraph" w:styleId="Bibliografa">
    <w:name w:val="Bibliography"/>
    <w:basedOn w:val="Normal"/>
    <w:next w:val="Normal"/>
    <w:semiHidden/>
    <w:unhideWhenUsed/>
    <w:rsid w:val="00DA2869"/>
  </w:style>
  <w:style w:type="paragraph" w:styleId="Textodebloque">
    <w:name w:val="Block Text"/>
    <w:basedOn w:val="Normal"/>
    <w:semiHidden/>
    <w:unhideWhenUsed/>
    <w:rsid w:val="00DA2869"/>
    <w:pPr>
      <w:pBdr>
        <w:top w:val="single" w:sz="2" w:space="10" w:color="8D002D" w:themeColor="accent1" w:shadow="1"/>
        <w:left w:val="single" w:sz="2" w:space="10" w:color="8D002D" w:themeColor="accent1" w:shadow="1"/>
        <w:bottom w:val="single" w:sz="2" w:space="10" w:color="8D002D" w:themeColor="accent1" w:shadow="1"/>
        <w:right w:val="single" w:sz="2" w:space="10" w:color="8D002D" w:themeColor="accent1" w:shadow="1"/>
      </w:pBdr>
      <w:ind w:left="1152" w:right="1152"/>
    </w:pPr>
    <w:rPr>
      <w:i/>
      <w:iCs/>
      <w:color w:val="8D002D" w:themeColor="accent1"/>
    </w:rPr>
  </w:style>
  <w:style w:type="paragraph" w:styleId="Textoindependiente2">
    <w:name w:val="Body Text 2"/>
    <w:basedOn w:val="Normal"/>
    <w:link w:val="Textoindependiente2Car"/>
    <w:semiHidden/>
    <w:unhideWhenUsed/>
    <w:rsid w:val="00DA2869"/>
    <w:pPr>
      <w:spacing w:after="120"/>
      <w:ind w:left="360"/>
    </w:pPr>
  </w:style>
  <w:style w:type="paragraph" w:styleId="Textoindependiente3">
    <w:name w:val="Body Text 3"/>
    <w:basedOn w:val="Normal"/>
    <w:link w:val="Textoindependiente3Car"/>
    <w:semiHidden/>
    <w:unhideWhenUsed/>
    <w:rsid w:val="00DA2869"/>
    <w:pPr>
      <w:spacing w:after="120"/>
    </w:pPr>
    <w:rPr>
      <w:sz w:val="16"/>
      <w:szCs w:val="16"/>
    </w:rPr>
  </w:style>
  <w:style w:type="character" w:customStyle="1" w:styleId="Textoindependiente3Car">
    <w:name w:val="Texto independiente 3 Car"/>
    <w:basedOn w:val="Fuentedeprrafopredeter"/>
    <w:link w:val="Textoindependiente3"/>
    <w:semiHidden/>
    <w:rsid w:val="00DA2869"/>
    <w:rPr>
      <w:sz w:val="16"/>
      <w:szCs w:val="16"/>
    </w:rPr>
  </w:style>
  <w:style w:type="paragraph" w:styleId="Textoindependienteprimerasangra">
    <w:name w:val="Body Text First Indent"/>
    <w:basedOn w:val="Textoindependiente"/>
    <w:link w:val="TextoindependienteprimerasangraCar"/>
    <w:semiHidden/>
    <w:unhideWhenUsed/>
    <w:rsid w:val="00DA2869"/>
    <w:pPr>
      <w:spacing w:after="0"/>
      <w:ind w:firstLine="360"/>
    </w:pPr>
  </w:style>
  <w:style w:type="character" w:customStyle="1" w:styleId="TextoindependienteprimerasangraCar">
    <w:name w:val="Texto independiente primera sangría Car"/>
    <w:basedOn w:val="TextoindependienteCar"/>
    <w:link w:val="Textoindependienteprimerasangra"/>
    <w:semiHidden/>
    <w:rsid w:val="00DA2869"/>
  </w:style>
  <w:style w:type="character" w:customStyle="1" w:styleId="Textoindependiente2Car">
    <w:name w:val="Texto independiente 2 Car"/>
    <w:basedOn w:val="Fuentedeprrafopredeter"/>
    <w:link w:val="Textoindependiente2"/>
    <w:semiHidden/>
    <w:rsid w:val="00DA2869"/>
  </w:style>
  <w:style w:type="paragraph" w:styleId="Textoindependienteprimerasangra2">
    <w:name w:val="Body Text First Indent 2"/>
    <w:basedOn w:val="Textoindependiente2"/>
    <w:link w:val="Textoindependienteprimerasangra2Car"/>
    <w:semiHidden/>
    <w:unhideWhenUsed/>
    <w:rsid w:val="00DA2869"/>
    <w:pPr>
      <w:spacing w:after="0"/>
      <w:ind w:firstLine="360"/>
    </w:pPr>
  </w:style>
  <w:style w:type="character" w:customStyle="1" w:styleId="Textoindependienteprimerasangra2Car">
    <w:name w:val="Texto independiente primera sangría 2 Car"/>
    <w:basedOn w:val="Textoindependiente2Car"/>
    <w:link w:val="Textoindependienteprimerasangra2"/>
    <w:semiHidden/>
    <w:rsid w:val="00DA2869"/>
  </w:style>
  <w:style w:type="paragraph" w:styleId="Sangra2detindependiente">
    <w:name w:val="Body Text Indent 2"/>
    <w:basedOn w:val="Normal"/>
    <w:link w:val="Sangra2detindependienteCar"/>
    <w:semiHidden/>
    <w:unhideWhenUsed/>
    <w:rsid w:val="00DA2869"/>
    <w:pPr>
      <w:spacing w:after="120" w:line="480" w:lineRule="auto"/>
      <w:ind w:left="360"/>
    </w:pPr>
  </w:style>
  <w:style w:type="character" w:customStyle="1" w:styleId="Sangra2detindependienteCar">
    <w:name w:val="Sangría 2 de t. independiente Car"/>
    <w:basedOn w:val="Fuentedeprrafopredeter"/>
    <w:link w:val="Sangra2detindependiente"/>
    <w:semiHidden/>
    <w:rsid w:val="00DA2869"/>
  </w:style>
  <w:style w:type="paragraph" w:styleId="Sangra3detindependiente">
    <w:name w:val="Body Text Indent 3"/>
    <w:basedOn w:val="Normal"/>
    <w:link w:val="Sangra3detindependienteCar"/>
    <w:semiHidden/>
    <w:unhideWhenUsed/>
    <w:rsid w:val="00DA2869"/>
    <w:pPr>
      <w:spacing w:after="120"/>
      <w:ind w:left="360"/>
    </w:pPr>
    <w:rPr>
      <w:sz w:val="16"/>
      <w:szCs w:val="16"/>
    </w:rPr>
  </w:style>
  <w:style w:type="character" w:customStyle="1" w:styleId="Sangra3detindependienteCar">
    <w:name w:val="Sangría 3 de t. independiente Car"/>
    <w:basedOn w:val="Fuentedeprrafopredeter"/>
    <w:link w:val="Sangra3detindependiente"/>
    <w:semiHidden/>
    <w:rsid w:val="00DA2869"/>
    <w:rPr>
      <w:sz w:val="16"/>
      <w:szCs w:val="16"/>
    </w:rPr>
  </w:style>
  <w:style w:type="paragraph" w:styleId="Descripcin">
    <w:name w:val="caption"/>
    <w:basedOn w:val="Normal"/>
    <w:next w:val="Normal"/>
    <w:semiHidden/>
    <w:unhideWhenUsed/>
    <w:qFormat/>
    <w:rsid w:val="00DA2869"/>
    <w:pPr>
      <w:spacing w:after="200"/>
    </w:pPr>
    <w:rPr>
      <w:b/>
      <w:bCs/>
      <w:color w:val="8D002D" w:themeColor="accent1"/>
      <w:sz w:val="18"/>
      <w:szCs w:val="18"/>
    </w:rPr>
  </w:style>
  <w:style w:type="paragraph" w:styleId="Cierre">
    <w:name w:val="Closing"/>
    <w:basedOn w:val="Normal"/>
    <w:link w:val="CierreCar"/>
    <w:semiHidden/>
    <w:unhideWhenUsed/>
    <w:rsid w:val="00DA2869"/>
    <w:pPr>
      <w:ind w:left="4320"/>
    </w:pPr>
  </w:style>
  <w:style w:type="character" w:customStyle="1" w:styleId="CierreCar">
    <w:name w:val="Cierre Car"/>
    <w:basedOn w:val="Fuentedeprrafopredeter"/>
    <w:link w:val="Cierre"/>
    <w:semiHidden/>
    <w:rsid w:val="00DA2869"/>
  </w:style>
  <w:style w:type="paragraph" w:styleId="Textocomentario">
    <w:name w:val="annotation text"/>
    <w:basedOn w:val="Normal"/>
    <w:link w:val="TextocomentarioCar"/>
    <w:semiHidden/>
    <w:unhideWhenUsed/>
    <w:rsid w:val="00DA2869"/>
    <w:rPr>
      <w:sz w:val="20"/>
      <w:szCs w:val="20"/>
    </w:rPr>
  </w:style>
  <w:style w:type="character" w:customStyle="1" w:styleId="TextocomentarioCar">
    <w:name w:val="Texto comentario Car"/>
    <w:basedOn w:val="Fuentedeprrafopredeter"/>
    <w:link w:val="Textocomentario"/>
    <w:semiHidden/>
    <w:rsid w:val="00DA2869"/>
    <w:rPr>
      <w:sz w:val="20"/>
      <w:szCs w:val="20"/>
    </w:rPr>
  </w:style>
  <w:style w:type="paragraph" w:styleId="Asuntodelcomentario">
    <w:name w:val="annotation subject"/>
    <w:basedOn w:val="Textocomentario"/>
    <w:next w:val="Textocomentario"/>
    <w:link w:val="AsuntodelcomentarioCar"/>
    <w:semiHidden/>
    <w:unhideWhenUsed/>
    <w:rsid w:val="00DA2869"/>
    <w:rPr>
      <w:b/>
      <w:bCs/>
    </w:rPr>
  </w:style>
  <w:style w:type="character" w:customStyle="1" w:styleId="AsuntodelcomentarioCar">
    <w:name w:val="Asunto del comentario Car"/>
    <w:basedOn w:val="TextocomentarioCar"/>
    <w:link w:val="Asuntodelcomentario"/>
    <w:semiHidden/>
    <w:rsid w:val="00DA2869"/>
    <w:rPr>
      <w:b/>
      <w:bCs/>
      <w:sz w:val="20"/>
      <w:szCs w:val="20"/>
    </w:rPr>
  </w:style>
  <w:style w:type="paragraph" w:styleId="Mapadeldocumento">
    <w:name w:val="Document Map"/>
    <w:basedOn w:val="Normal"/>
    <w:link w:val="MapadeldocumentoCar"/>
    <w:semiHidden/>
    <w:unhideWhenUsed/>
    <w:rsid w:val="00DA2869"/>
    <w:rPr>
      <w:rFonts w:ascii="Tahoma" w:hAnsi="Tahoma" w:cs="Tahoma"/>
      <w:sz w:val="16"/>
      <w:szCs w:val="16"/>
    </w:rPr>
  </w:style>
  <w:style w:type="character" w:customStyle="1" w:styleId="MapadeldocumentoCar">
    <w:name w:val="Mapa del documento Car"/>
    <w:basedOn w:val="Fuentedeprrafopredeter"/>
    <w:link w:val="Mapadeldocumento"/>
    <w:semiHidden/>
    <w:rsid w:val="00DA2869"/>
    <w:rPr>
      <w:rFonts w:ascii="Tahoma" w:hAnsi="Tahoma" w:cs="Tahoma"/>
      <w:sz w:val="16"/>
      <w:szCs w:val="16"/>
    </w:rPr>
  </w:style>
  <w:style w:type="paragraph" w:styleId="Firmadecorreo">
    <w:name w:val="E-mail Signature"/>
    <w:basedOn w:val="Normal"/>
    <w:link w:val="FirmadecorreoCar"/>
    <w:semiHidden/>
    <w:unhideWhenUsed/>
    <w:rsid w:val="00DA2869"/>
  </w:style>
  <w:style w:type="character" w:customStyle="1" w:styleId="FirmadecorreoCar">
    <w:name w:val="Firma de correo Car"/>
    <w:basedOn w:val="Fuentedeprrafopredeter"/>
    <w:link w:val="Firmadecorreo"/>
    <w:semiHidden/>
    <w:rsid w:val="00DA2869"/>
  </w:style>
  <w:style w:type="paragraph" w:styleId="Textonotaalfinal">
    <w:name w:val="endnote text"/>
    <w:basedOn w:val="Normal"/>
    <w:link w:val="TextonotaalfinalCar"/>
    <w:semiHidden/>
    <w:unhideWhenUsed/>
    <w:rsid w:val="00DA2869"/>
    <w:rPr>
      <w:sz w:val="20"/>
      <w:szCs w:val="20"/>
    </w:rPr>
  </w:style>
  <w:style w:type="character" w:customStyle="1" w:styleId="TextonotaalfinalCar">
    <w:name w:val="Texto nota al final Car"/>
    <w:basedOn w:val="Fuentedeprrafopredeter"/>
    <w:link w:val="Textonotaalfinal"/>
    <w:semiHidden/>
    <w:rsid w:val="00DA2869"/>
    <w:rPr>
      <w:sz w:val="20"/>
      <w:szCs w:val="20"/>
    </w:rPr>
  </w:style>
  <w:style w:type="paragraph" w:styleId="Direccinsobre">
    <w:name w:val="envelope address"/>
    <w:basedOn w:val="Normal"/>
    <w:semiHidden/>
    <w:unhideWhenUsed/>
    <w:rsid w:val="00DA2869"/>
    <w:pPr>
      <w:framePr w:w="7920" w:h="1980" w:hRule="exact" w:hSpace="180" w:wrap="auto" w:hAnchor="page" w:xAlign="center" w:yAlign="bottom"/>
      <w:ind w:left="2880"/>
    </w:pPr>
    <w:rPr>
      <w:rFonts w:asciiTheme="majorHAnsi" w:eastAsiaTheme="majorEastAsia" w:hAnsiTheme="majorHAnsi" w:cstheme="majorBidi"/>
    </w:rPr>
  </w:style>
  <w:style w:type="paragraph" w:styleId="Remitedesobre">
    <w:name w:val="envelope return"/>
    <w:basedOn w:val="Normal"/>
    <w:semiHidden/>
    <w:unhideWhenUsed/>
    <w:rsid w:val="00DA2869"/>
    <w:rPr>
      <w:rFonts w:asciiTheme="majorHAnsi" w:eastAsiaTheme="majorEastAsia" w:hAnsiTheme="majorHAnsi" w:cstheme="majorBidi"/>
      <w:sz w:val="20"/>
      <w:szCs w:val="20"/>
    </w:rPr>
  </w:style>
  <w:style w:type="paragraph" w:styleId="Textonotapie">
    <w:name w:val="footnote text"/>
    <w:basedOn w:val="Normal"/>
    <w:link w:val="TextonotapieCar"/>
    <w:semiHidden/>
    <w:unhideWhenUsed/>
    <w:rsid w:val="00DA2869"/>
    <w:rPr>
      <w:sz w:val="20"/>
      <w:szCs w:val="20"/>
    </w:rPr>
  </w:style>
  <w:style w:type="character" w:customStyle="1" w:styleId="TextonotapieCar">
    <w:name w:val="Texto nota pie Car"/>
    <w:basedOn w:val="Fuentedeprrafopredeter"/>
    <w:link w:val="Textonotapie"/>
    <w:semiHidden/>
    <w:rsid w:val="00DA2869"/>
    <w:rPr>
      <w:sz w:val="20"/>
      <w:szCs w:val="20"/>
    </w:rPr>
  </w:style>
  <w:style w:type="character" w:customStyle="1" w:styleId="Ttulo2Car">
    <w:name w:val="Título 2 Car"/>
    <w:basedOn w:val="Fuentedeprrafopredeter"/>
    <w:link w:val="Ttulo2"/>
    <w:semiHidden/>
    <w:rsid w:val="00DA2869"/>
    <w:rPr>
      <w:rFonts w:asciiTheme="majorHAnsi" w:eastAsiaTheme="majorEastAsia" w:hAnsiTheme="majorHAnsi" w:cstheme="majorBidi"/>
      <w:b/>
      <w:bCs/>
      <w:color w:val="8D002D" w:themeColor="accent1"/>
      <w:sz w:val="26"/>
      <w:szCs w:val="26"/>
    </w:rPr>
  </w:style>
  <w:style w:type="character" w:customStyle="1" w:styleId="Ttulo3Car">
    <w:name w:val="Título 3 Car"/>
    <w:basedOn w:val="Fuentedeprrafopredeter"/>
    <w:link w:val="Ttulo3"/>
    <w:semiHidden/>
    <w:rsid w:val="00DA2869"/>
    <w:rPr>
      <w:rFonts w:asciiTheme="majorHAnsi" w:eastAsiaTheme="majorEastAsia" w:hAnsiTheme="majorHAnsi" w:cstheme="majorBidi"/>
      <w:b/>
      <w:bCs/>
      <w:color w:val="8D002D" w:themeColor="accent1"/>
    </w:rPr>
  </w:style>
  <w:style w:type="character" w:customStyle="1" w:styleId="Ttulo4Car">
    <w:name w:val="Título 4 Car"/>
    <w:basedOn w:val="Fuentedeprrafopredeter"/>
    <w:link w:val="Ttulo4"/>
    <w:semiHidden/>
    <w:rsid w:val="00DA2869"/>
    <w:rPr>
      <w:rFonts w:asciiTheme="majorHAnsi" w:eastAsiaTheme="majorEastAsia" w:hAnsiTheme="majorHAnsi" w:cstheme="majorBidi"/>
      <w:b/>
      <w:bCs/>
      <w:i/>
      <w:iCs/>
      <w:color w:val="8D002D" w:themeColor="accent1"/>
    </w:rPr>
  </w:style>
  <w:style w:type="character" w:customStyle="1" w:styleId="Ttulo5Car">
    <w:name w:val="Título 5 Car"/>
    <w:basedOn w:val="Fuentedeprrafopredeter"/>
    <w:link w:val="Ttulo5"/>
    <w:semiHidden/>
    <w:rsid w:val="00DA2869"/>
    <w:rPr>
      <w:rFonts w:asciiTheme="majorHAnsi" w:eastAsiaTheme="majorEastAsia" w:hAnsiTheme="majorHAnsi" w:cstheme="majorBidi"/>
      <w:color w:val="460016" w:themeColor="accent1" w:themeShade="7F"/>
    </w:rPr>
  </w:style>
  <w:style w:type="character" w:customStyle="1" w:styleId="Ttulo6Car">
    <w:name w:val="Título 6 Car"/>
    <w:basedOn w:val="Fuentedeprrafopredeter"/>
    <w:link w:val="Ttulo6"/>
    <w:semiHidden/>
    <w:rsid w:val="00DA2869"/>
    <w:rPr>
      <w:rFonts w:asciiTheme="majorHAnsi" w:eastAsiaTheme="majorEastAsia" w:hAnsiTheme="majorHAnsi" w:cstheme="majorBidi"/>
      <w:i/>
      <w:iCs/>
      <w:color w:val="460016" w:themeColor="accent1" w:themeShade="7F"/>
    </w:rPr>
  </w:style>
  <w:style w:type="character" w:customStyle="1" w:styleId="Ttulo7Car">
    <w:name w:val="Título 7 Car"/>
    <w:basedOn w:val="Fuentedeprrafopredeter"/>
    <w:link w:val="Ttulo7"/>
    <w:semiHidden/>
    <w:rsid w:val="00DA2869"/>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semiHidden/>
    <w:rsid w:val="00DA2869"/>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semiHidden/>
    <w:rsid w:val="00DA2869"/>
    <w:rPr>
      <w:rFonts w:asciiTheme="majorHAnsi" w:eastAsiaTheme="majorEastAsia" w:hAnsiTheme="majorHAnsi" w:cstheme="majorBidi"/>
      <w:i/>
      <w:iCs/>
      <w:color w:val="404040" w:themeColor="text1" w:themeTint="BF"/>
      <w:sz w:val="20"/>
      <w:szCs w:val="20"/>
    </w:rPr>
  </w:style>
  <w:style w:type="paragraph" w:styleId="DireccinHTML">
    <w:name w:val="HTML Address"/>
    <w:basedOn w:val="Normal"/>
    <w:link w:val="DireccinHTMLCar"/>
    <w:semiHidden/>
    <w:unhideWhenUsed/>
    <w:rsid w:val="00DA2869"/>
    <w:rPr>
      <w:i/>
      <w:iCs/>
    </w:rPr>
  </w:style>
  <w:style w:type="character" w:customStyle="1" w:styleId="DireccinHTMLCar">
    <w:name w:val="Dirección HTML Car"/>
    <w:basedOn w:val="Fuentedeprrafopredeter"/>
    <w:link w:val="DireccinHTML"/>
    <w:semiHidden/>
    <w:rsid w:val="00DA2869"/>
    <w:rPr>
      <w:i/>
      <w:iCs/>
    </w:rPr>
  </w:style>
  <w:style w:type="paragraph" w:styleId="HTMLconformatoprevio">
    <w:name w:val="HTML Preformatted"/>
    <w:basedOn w:val="Normal"/>
    <w:link w:val="HTMLconformatoprevioCar"/>
    <w:semiHidden/>
    <w:unhideWhenUsed/>
    <w:rsid w:val="00DA2869"/>
    <w:rPr>
      <w:rFonts w:ascii="Consolas" w:hAnsi="Consolas"/>
      <w:sz w:val="20"/>
      <w:szCs w:val="20"/>
    </w:rPr>
  </w:style>
  <w:style w:type="character" w:customStyle="1" w:styleId="HTMLconformatoprevioCar">
    <w:name w:val="HTML con formato previo Car"/>
    <w:basedOn w:val="Fuentedeprrafopredeter"/>
    <w:link w:val="HTMLconformatoprevio"/>
    <w:semiHidden/>
    <w:rsid w:val="00DA2869"/>
    <w:rPr>
      <w:rFonts w:ascii="Consolas" w:hAnsi="Consolas"/>
      <w:sz w:val="20"/>
      <w:szCs w:val="20"/>
    </w:rPr>
  </w:style>
  <w:style w:type="paragraph" w:styleId="ndice1">
    <w:name w:val="index 1"/>
    <w:basedOn w:val="Normal"/>
    <w:next w:val="Normal"/>
    <w:autoRedefine/>
    <w:semiHidden/>
    <w:unhideWhenUsed/>
    <w:rsid w:val="00DA2869"/>
    <w:pPr>
      <w:ind w:left="220" w:hanging="220"/>
    </w:pPr>
  </w:style>
  <w:style w:type="paragraph" w:styleId="ndice2">
    <w:name w:val="index 2"/>
    <w:basedOn w:val="Normal"/>
    <w:next w:val="Normal"/>
    <w:autoRedefine/>
    <w:semiHidden/>
    <w:unhideWhenUsed/>
    <w:rsid w:val="00DA2869"/>
    <w:pPr>
      <w:ind w:left="440" w:hanging="220"/>
    </w:pPr>
  </w:style>
  <w:style w:type="paragraph" w:styleId="ndice3">
    <w:name w:val="index 3"/>
    <w:basedOn w:val="Normal"/>
    <w:next w:val="Normal"/>
    <w:autoRedefine/>
    <w:semiHidden/>
    <w:unhideWhenUsed/>
    <w:rsid w:val="00DA2869"/>
    <w:pPr>
      <w:ind w:left="660" w:hanging="220"/>
    </w:pPr>
  </w:style>
  <w:style w:type="paragraph" w:styleId="ndice4">
    <w:name w:val="index 4"/>
    <w:basedOn w:val="Normal"/>
    <w:next w:val="Normal"/>
    <w:autoRedefine/>
    <w:semiHidden/>
    <w:unhideWhenUsed/>
    <w:rsid w:val="00DA2869"/>
    <w:pPr>
      <w:ind w:left="880" w:hanging="220"/>
    </w:pPr>
  </w:style>
  <w:style w:type="paragraph" w:styleId="ndice5">
    <w:name w:val="index 5"/>
    <w:basedOn w:val="Normal"/>
    <w:next w:val="Normal"/>
    <w:autoRedefine/>
    <w:semiHidden/>
    <w:unhideWhenUsed/>
    <w:rsid w:val="00DA2869"/>
    <w:pPr>
      <w:ind w:left="1100" w:hanging="220"/>
    </w:pPr>
  </w:style>
  <w:style w:type="paragraph" w:styleId="ndice6">
    <w:name w:val="index 6"/>
    <w:basedOn w:val="Normal"/>
    <w:next w:val="Normal"/>
    <w:autoRedefine/>
    <w:semiHidden/>
    <w:unhideWhenUsed/>
    <w:rsid w:val="00DA2869"/>
    <w:pPr>
      <w:ind w:left="1320" w:hanging="220"/>
    </w:pPr>
  </w:style>
  <w:style w:type="paragraph" w:styleId="ndice7">
    <w:name w:val="index 7"/>
    <w:basedOn w:val="Normal"/>
    <w:next w:val="Normal"/>
    <w:autoRedefine/>
    <w:semiHidden/>
    <w:unhideWhenUsed/>
    <w:rsid w:val="00DA2869"/>
    <w:pPr>
      <w:ind w:left="1540" w:hanging="220"/>
    </w:pPr>
  </w:style>
  <w:style w:type="paragraph" w:styleId="ndice8">
    <w:name w:val="index 8"/>
    <w:basedOn w:val="Normal"/>
    <w:next w:val="Normal"/>
    <w:autoRedefine/>
    <w:semiHidden/>
    <w:unhideWhenUsed/>
    <w:rsid w:val="00DA2869"/>
    <w:pPr>
      <w:ind w:left="1760" w:hanging="220"/>
    </w:pPr>
  </w:style>
  <w:style w:type="paragraph" w:styleId="ndice9">
    <w:name w:val="index 9"/>
    <w:basedOn w:val="Normal"/>
    <w:next w:val="Normal"/>
    <w:autoRedefine/>
    <w:semiHidden/>
    <w:unhideWhenUsed/>
    <w:rsid w:val="00DA2869"/>
    <w:pPr>
      <w:ind w:left="1980" w:hanging="220"/>
    </w:pPr>
  </w:style>
  <w:style w:type="paragraph" w:styleId="Ttulodendice">
    <w:name w:val="index heading"/>
    <w:basedOn w:val="Normal"/>
    <w:next w:val="ndice1"/>
    <w:semiHidden/>
    <w:unhideWhenUsed/>
    <w:rsid w:val="00DA2869"/>
    <w:rPr>
      <w:rFonts w:asciiTheme="majorHAnsi" w:eastAsiaTheme="majorEastAsia" w:hAnsiTheme="majorHAnsi" w:cstheme="majorBidi"/>
      <w:b/>
      <w:bCs/>
    </w:rPr>
  </w:style>
  <w:style w:type="paragraph" w:styleId="Citadestacada">
    <w:name w:val="Intense Quote"/>
    <w:basedOn w:val="Normal"/>
    <w:next w:val="Normal"/>
    <w:link w:val="CitadestacadaCar"/>
    <w:qFormat/>
    <w:rsid w:val="00DA2869"/>
    <w:pPr>
      <w:pBdr>
        <w:bottom w:val="single" w:sz="4" w:space="4" w:color="8D002D" w:themeColor="accent1"/>
      </w:pBdr>
      <w:spacing w:before="200" w:after="280"/>
      <w:ind w:left="936" w:right="936"/>
    </w:pPr>
    <w:rPr>
      <w:b/>
      <w:bCs/>
      <w:i/>
      <w:iCs/>
      <w:color w:val="8D002D" w:themeColor="accent1"/>
    </w:rPr>
  </w:style>
  <w:style w:type="character" w:customStyle="1" w:styleId="CitadestacadaCar">
    <w:name w:val="Cita destacada Car"/>
    <w:basedOn w:val="Fuentedeprrafopredeter"/>
    <w:link w:val="Citadestacada"/>
    <w:rsid w:val="00DA2869"/>
    <w:rPr>
      <w:b/>
      <w:bCs/>
      <w:i/>
      <w:iCs/>
      <w:color w:val="8D002D" w:themeColor="accent1"/>
    </w:rPr>
  </w:style>
  <w:style w:type="paragraph" w:styleId="Lista">
    <w:name w:val="List"/>
    <w:basedOn w:val="Normal"/>
    <w:semiHidden/>
    <w:unhideWhenUsed/>
    <w:rsid w:val="00DA2869"/>
    <w:pPr>
      <w:ind w:left="360" w:hanging="360"/>
      <w:contextualSpacing/>
    </w:pPr>
  </w:style>
  <w:style w:type="paragraph" w:styleId="Lista2">
    <w:name w:val="List 2"/>
    <w:basedOn w:val="Normal"/>
    <w:semiHidden/>
    <w:unhideWhenUsed/>
    <w:rsid w:val="00DA2869"/>
    <w:pPr>
      <w:ind w:left="720" w:hanging="360"/>
      <w:contextualSpacing/>
    </w:pPr>
  </w:style>
  <w:style w:type="paragraph" w:styleId="Lista3">
    <w:name w:val="List 3"/>
    <w:basedOn w:val="Normal"/>
    <w:semiHidden/>
    <w:unhideWhenUsed/>
    <w:rsid w:val="00DA2869"/>
    <w:pPr>
      <w:ind w:left="1080" w:hanging="360"/>
      <w:contextualSpacing/>
    </w:pPr>
  </w:style>
  <w:style w:type="paragraph" w:styleId="Lista4">
    <w:name w:val="List 4"/>
    <w:basedOn w:val="Normal"/>
    <w:semiHidden/>
    <w:unhideWhenUsed/>
    <w:rsid w:val="00DA2869"/>
    <w:pPr>
      <w:ind w:left="1440" w:hanging="360"/>
      <w:contextualSpacing/>
    </w:pPr>
  </w:style>
  <w:style w:type="paragraph" w:styleId="Lista5">
    <w:name w:val="List 5"/>
    <w:basedOn w:val="Normal"/>
    <w:semiHidden/>
    <w:unhideWhenUsed/>
    <w:rsid w:val="00DA2869"/>
    <w:pPr>
      <w:ind w:left="1800" w:hanging="360"/>
      <w:contextualSpacing/>
    </w:pPr>
  </w:style>
  <w:style w:type="paragraph" w:styleId="Listaconvietas3">
    <w:name w:val="List Bullet 3"/>
    <w:basedOn w:val="Normal"/>
    <w:semiHidden/>
    <w:unhideWhenUsed/>
    <w:rsid w:val="00DA2869"/>
    <w:pPr>
      <w:numPr>
        <w:numId w:val="2"/>
      </w:numPr>
      <w:contextualSpacing/>
    </w:pPr>
  </w:style>
  <w:style w:type="paragraph" w:styleId="Listaconvietas4">
    <w:name w:val="List Bullet 4"/>
    <w:basedOn w:val="Normal"/>
    <w:semiHidden/>
    <w:unhideWhenUsed/>
    <w:rsid w:val="00DA2869"/>
    <w:pPr>
      <w:numPr>
        <w:numId w:val="3"/>
      </w:numPr>
      <w:contextualSpacing/>
    </w:pPr>
  </w:style>
  <w:style w:type="paragraph" w:styleId="Listaconvietas5">
    <w:name w:val="List Bullet 5"/>
    <w:basedOn w:val="Normal"/>
    <w:semiHidden/>
    <w:unhideWhenUsed/>
    <w:rsid w:val="00DA2869"/>
    <w:pPr>
      <w:numPr>
        <w:numId w:val="4"/>
      </w:numPr>
      <w:contextualSpacing/>
    </w:pPr>
  </w:style>
  <w:style w:type="paragraph" w:styleId="Continuarlista">
    <w:name w:val="List Continue"/>
    <w:basedOn w:val="Normal"/>
    <w:semiHidden/>
    <w:unhideWhenUsed/>
    <w:rsid w:val="00DA2869"/>
    <w:pPr>
      <w:spacing w:after="120"/>
      <w:ind w:left="360"/>
      <w:contextualSpacing/>
    </w:pPr>
  </w:style>
  <w:style w:type="paragraph" w:styleId="Continuarlista2">
    <w:name w:val="List Continue 2"/>
    <w:basedOn w:val="Normal"/>
    <w:semiHidden/>
    <w:unhideWhenUsed/>
    <w:rsid w:val="00DA2869"/>
    <w:pPr>
      <w:spacing w:after="120"/>
      <w:ind w:left="720"/>
      <w:contextualSpacing/>
    </w:pPr>
  </w:style>
  <w:style w:type="paragraph" w:styleId="Continuarlista3">
    <w:name w:val="List Continue 3"/>
    <w:basedOn w:val="Normal"/>
    <w:semiHidden/>
    <w:unhideWhenUsed/>
    <w:rsid w:val="00DA2869"/>
    <w:pPr>
      <w:spacing w:after="120"/>
      <w:ind w:left="1080"/>
      <w:contextualSpacing/>
    </w:pPr>
  </w:style>
  <w:style w:type="paragraph" w:styleId="Continuarlista4">
    <w:name w:val="List Continue 4"/>
    <w:basedOn w:val="Normal"/>
    <w:semiHidden/>
    <w:unhideWhenUsed/>
    <w:rsid w:val="00DA2869"/>
    <w:pPr>
      <w:spacing w:after="120"/>
      <w:ind w:left="1440"/>
      <w:contextualSpacing/>
    </w:pPr>
  </w:style>
  <w:style w:type="paragraph" w:styleId="Continuarlista5">
    <w:name w:val="List Continue 5"/>
    <w:basedOn w:val="Normal"/>
    <w:semiHidden/>
    <w:unhideWhenUsed/>
    <w:rsid w:val="00DA2869"/>
    <w:pPr>
      <w:spacing w:after="120"/>
      <w:ind w:left="1800"/>
      <w:contextualSpacing/>
    </w:pPr>
  </w:style>
  <w:style w:type="paragraph" w:styleId="Listaconnmeros">
    <w:name w:val="List Number"/>
    <w:basedOn w:val="Normal"/>
    <w:semiHidden/>
    <w:unhideWhenUsed/>
    <w:rsid w:val="00DA2869"/>
    <w:pPr>
      <w:numPr>
        <w:numId w:val="5"/>
      </w:numPr>
      <w:contextualSpacing/>
    </w:pPr>
  </w:style>
  <w:style w:type="paragraph" w:styleId="Listaconnmeros2">
    <w:name w:val="List Number 2"/>
    <w:basedOn w:val="Normal"/>
    <w:semiHidden/>
    <w:unhideWhenUsed/>
    <w:rsid w:val="00DA2869"/>
    <w:pPr>
      <w:numPr>
        <w:numId w:val="6"/>
      </w:numPr>
      <w:contextualSpacing/>
    </w:pPr>
  </w:style>
  <w:style w:type="paragraph" w:styleId="Listaconnmeros3">
    <w:name w:val="List Number 3"/>
    <w:basedOn w:val="Normal"/>
    <w:semiHidden/>
    <w:unhideWhenUsed/>
    <w:rsid w:val="00DA2869"/>
    <w:pPr>
      <w:numPr>
        <w:numId w:val="7"/>
      </w:numPr>
      <w:contextualSpacing/>
    </w:pPr>
  </w:style>
  <w:style w:type="paragraph" w:styleId="Listaconnmeros4">
    <w:name w:val="List Number 4"/>
    <w:basedOn w:val="Normal"/>
    <w:semiHidden/>
    <w:unhideWhenUsed/>
    <w:rsid w:val="00DA2869"/>
    <w:pPr>
      <w:numPr>
        <w:numId w:val="8"/>
      </w:numPr>
      <w:contextualSpacing/>
    </w:pPr>
  </w:style>
  <w:style w:type="paragraph" w:styleId="Listaconnmeros5">
    <w:name w:val="List Number 5"/>
    <w:basedOn w:val="Normal"/>
    <w:semiHidden/>
    <w:unhideWhenUsed/>
    <w:rsid w:val="00DA2869"/>
    <w:pPr>
      <w:numPr>
        <w:numId w:val="9"/>
      </w:numPr>
      <w:contextualSpacing/>
    </w:pPr>
  </w:style>
  <w:style w:type="paragraph" w:styleId="Prrafodelista">
    <w:name w:val="List Paragraph"/>
    <w:basedOn w:val="Normal"/>
    <w:qFormat/>
    <w:rsid w:val="00DA2869"/>
    <w:pPr>
      <w:ind w:left="720"/>
      <w:contextualSpacing/>
    </w:pPr>
  </w:style>
  <w:style w:type="paragraph" w:styleId="Textomacro">
    <w:name w:val="macro"/>
    <w:link w:val="TextomacroCar"/>
    <w:semiHidden/>
    <w:unhideWhenUsed/>
    <w:rsid w:val="00DA2869"/>
    <w:pPr>
      <w:tabs>
        <w:tab w:val="left" w:pos="480"/>
        <w:tab w:val="left" w:pos="960"/>
        <w:tab w:val="left" w:pos="1440"/>
        <w:tab w:val="left" w:pos="1920"/>
        <w:tab w:val="left" w:pos="2400"/>
        <w:tab w:val="left" w:pos="2880"/>
        <w:tab w:val="left" w:pos="3360"/>
        <w:tab w:val="left" w:pos="3840"/>
        <w:tab w:val="left" w:pos="4320"/>
      </w:tabs>
      <w:spacing w:line="300" w:lineRule="auto"/>
    </w:pPr>
    <w:rPr>
      <w:rFonts w:ascii="Consolas" w:hAnsi="Consolas"/>
      <w:sz w:val="20"/>
      <w:szCs w:val="20"/>
    </w:rPr>
  </w:style>
  <w:style w:type="character" w:customStyle="1" w:styleId="TextomacroCar">
    <w:name w:val="Texto macro Car"/>
    <w:basedOn w:val="Fuentedeprrafopredeter"/>
    <w:link w:val="Textomacro"/>
    <w:semiHidden/>
    <w:rsid w:val="00DA2869"/>
    <w:rPr>
      <w:rFonts w:ascii="Consolas" w:hAnsi="Consolas"/>
      <w:sz w:val="20"/>
      <w:szCs w:val="20"/>
    </w:rPr>
  </w:style>
  <w:style w:type="paragraph" w:styleId="Encabezadodemensaje">
    <w:name w:val="Message Header"/>
    <w:basedOn w:val="Normal"/>
    <w:link w:val="EncabezadodemensajeCar"/>
    <w:semiHidden/>
    <w:unhideWhenUsed/>
    <w:rsid w:val="00DA2869"/>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semiHidden/>
    <w:rsid w:val="00DA2869"/>
    <w:rPr>
      <w:rFonts w:asciiTheme="majorHAnsi" w:eastAsiaTheme="majorEastAsia" w:hAnsiTheme="majorHAnsi" w:cstheme="majorBidi"/>
      <w:sz w:val="24"/>
      <w:szCs w:val="24"/>
      <w:shd w:val="pct20" w:color="auto" w:fill="auto"/>
    </w:rPr>
  </w:style>
  <w:style w:type="paragraph" w:styleId="Sinespaciado">
    <w:name w:val="No Spacing"/>
    <w:qFormat/>
    <w:rsid w:val="00DA2869"/>
  </w:style>
  <w:style w:type="paragraph" w:styleId="NormalWeb">
    <w:name w:val="Normal (Web)"/>
    <w:basedOn w:val="Normal"/>
    <w:semiHidden/>
    <w:unhideWhenUsed/>
    <w:rsid w:val="00DA2869"/>
  </w:style>
  <w:style w:type="paragraph" w:styleId="Sangranormal">
    <w:name w:val="Normal Indent"/>
    <w:basedOn w:val="Normal"/>
    <w:semiHidden/>
    <w:unhideWhenUsed/>
    <w:rsid w:val="00DA2869"/>
    <w:pPr>
      <w:ind w:left="720"/>
    </w:pPr>
  </w:style>
  <w:style w:type="paragraph" w:styleId="Encabezadodenota">
    <w:name w:val="Note Heading"/>
    <w:basedOn w:val="Normal"/>
    <w:next w:val="Normal"/>
    <w:link w:val="EncabezadodenotaCar"/>
    <w:semiHidden/>
    <w:unhideWhenUsed/>
    <w:rsid w:val="00DA2869"/>
  </w:style>
  <w:style w:type="character" w:customStyle="1" w:styleId="EncabezadodenotaCar">
    <w:name w:val="Encabezado de nota Car"/>
    <w:basedOn w:val="Fuentedeprrafopredeter"/>
    <w:link w:val="Encabezadodenota"/>
    <w:semiHidden/>
    <w:rsid w:val="00DA2869"/>
  </w:style>
  <w:style w:type="paragraph" w:styleId="Textosinformato">
    <w:name w:val="Plain Text"/>
    <w:basedOn w:val="Normal"/>
    <w:link w:val="TextosinformatoCar"/>
    <w:semiHidden/>
    <w:unhideWhenUsed/>
    <w:rsid w:val="00DA2869"/>
    <w:rPr>
      <w:rFonts w:ascii="Consolas" w:hAnsi="Consolas"/>
      <w:sz w:val="21"/>
      <w:szCs w:val="21"/>
    </w:rPr>
  </w:style>
  <w:style w:type="character" w:customStyle="1" w:styleId="TextosinformatoCar">
    <w:name w:val="Texto sin formato Car"/>
    <w:basedOn w:val="Fuentedeprrafopredeter"/>
    <w:link w:val="Textosinformato"/>
    <w:semiHidden/>
    <w:rsid w:val="00DA2869"/>
    <w:rPr>
      <w:rFonts w:ascii="Consolas" w:hAnsi="Consolas"/>
      <w:sz w:val="21"/>
      <w:szCs w:val="21"/>
    </w:rPr>
  </w:style>
  <w:style w:type="paragraph" w:styleId="Cita">
    <w:name w:val="Quote"/>
    <w:basedOn w:val="Normal"/>
    <w:next w:val="Normal"/>
    <w:link w:val="CitaCar"/>
    <w:qFormat/>
    <w:rsid w:val="00DA2869"/>
    <w:rPr>
      <w:i/>
      <w:iCs/>
      <w:color w:val="000000" w:themeColor="text1"/>
    </w:rPr>
  </w:style>
  <w:style w:type="character" w:customStyle="1" w:styleId="CitaCar">
    <w:name w:val="Cita Car"/>
    <w:basedOn w:val="Fuentedeprrafopredeter"/>
    <w:link w:val="Cita"/>
    <w:rsid w:val="00DA2869"/>
    <w:rPr>
      <w:i/>
      <w:iCs/>
      <w:color w:val="000000" w:themeColor="text1"/>
    </w:rPr>
  </w:style>
  <w:style w:type="paragraph" w:styleId="Saludo">
    <w:name w:val="Salutation"/>
    <w:basedOn w:val="Normal"/>
    <w:next w:val="Normal"/>
    <w:link w:val="SaludoCar"/>
    <w:semiHidden/>
    <w:unhideWhenUsed/>
    <w:rsid w:val="00DA2869"/>
  </w:style>
  <w:style w:type="character" w:customStyle="1" w:styleId="SaludoCar">
    <w:name w:val="Saludo Car"/>
    <w:basedOn w:val="Fuentedeprrafopredeter"/>
    <w:link w:val="Saludo"/>
    <w:semiHidden/>
    <w:rsid w:val="00DA2869"/>
  </w:style>
  <w:style w:type="paragraph" w:styleId="Firma">
    <w:name w:val="Signature"/>
    <w:basedOn w:val="Normal"/>
    <w:link w:val="FirmaCar"/>
    <w:semiHidden/>
    <w:unhideWhenUsed/>
    <w:rsid w:val="00DA2869"/>
    <w:pPr>
      <w:ind w:left="4320"/>
    </w:pPr>
  </w:style>
  <w:style w:type="character" w:customStyle="1" w:styleId="FirmaCar">
    <w:name w:val="Firma Car"/>
    <w:basedOn w:val="Fuentedeprrafopredeter"/>
    <w:link w:val="Firma"/>
    <w:semiHidden/>
    <w:rsid w:val="00DA2869"/>
  </w:style>
  <w:style w:type="paragraph" w:styleId="Subttulo">
    <w:name w:val="Subtitle"/>
    <w:basedOn w:val="Normal"/>
    <w:next w:val="Normal"/>
    <w:link w:val="SubttuloCar"/>
    <w:qFormat/>
    <w:rsid w:val="00DA2869"/>
    <w:pPr>
      <w:numPr>
        <w:ilvl w:val="1"/>
      </w:numPr>
    </w:pPr>
    <w:rPr>
      <w:rFonts w:asciiTheme="majorHAnsi" w:eastAsiaTheme="majorEastAsia" w:hAnsiTheme="majorHAnsi" w:cstheme="majorBidi"/>
      <w:i/>
      <w:iCs/>
      <w:color w:val="8D002D" w:themeColor="accent1"/>
      <w:spacing w:val="15"/>
    </w:rPr>
  </w:style>
  <w:style w:type="character" w:customStyle="1" w:styleId="SubttuloCar">
    <w:name w:val="Subtítulo Car"/>
    <w:basedOn w:val="Fuentedeprrafopredeter"/>
    <w:link w:val="Subttulo"/>
    <w:rsid w:val="00DA2869"/>
    <w:rPr>
      <w:rFonts w:asciiTheme="majorHAnsi" w:eastAsiaTheme="majorEastAsia" w:hAnsiTheme="majorHAnsi" w:cstheme="majorBidi"/>
      <w:i/>
      <w:iCs/>
      <w:color w:val="8D002D" w:themeColor="accent1"/>
      <w:spacing w:val="15"/>
      <w:sz w:val="24"/>
      <w:szCs w:val="24"/>
    </w:rPr>
  </w:style>
  <w:style w:type="paragraph" w:styleId="Textoconsangra">
    <w:name w:val="table of authorities"/>
    <w:basedOn w:val="Normal"/>
    <w:next w:val="Normal"/>
    <w:semiHidden/>
    <w:unhideWhenUsed/>
    <w:rsid w:val="00DA2869"/>
    <w:pPr>
      <w:ind w:left="220" w:hanging="220"/>
    </w:pPr>
  </w:style>
  <w:style w:type="paragraph" w:styleId="Tabladeilustraciones">
    <w:name w:val="table of figures"/>
    <w:basedOn w:val="Normal"/>
    <w:next w:val="Normal"/>
    <w:semiHidden/>
    <w:unhideWhenUsed/>
    <w:rsid w:val="00DA2869"/>
  </w:style>
  <w:style w:type="paragraph" w:styleId="Encabezadodelista">
    <w:name w:val="toa heading"/>
    <w:basedOn w:val="Normal"/>
    <w:next w:val="Normal"/>
    <w:semiHidden/>
    <w:unhideWhenUsed/>
    <w:rsid w:val="00DA2869"/>
    <w:pPr>
      <w:spacing w:before="120"/>
    </w:pPr>
    <w:rPr>
      <w:rFonts w:asciiTheme="majorHAnsi" w:eastAsiaTheme="majorEastAsia" w:hAnsiTheme="majorHAnsi" w:cstheme="majorBidi"/>
      <w:b/>
      <w:bCs/>
    </w:rPr>
  </w:style>
  <w:style w:type="paragraph" w:styleId="TDC1">
    <w:name w:val="toc 1"/>
    <w:basedOn w:val="Normal"/>
    <w:next w:val="Normal"/>
    <w:autoRedefine/>
    <w:semiHidden/>
    <w:unhideWhenUsed/>
    <w:rsid w:val="00DA2869"/>
    <w:pPr>
      <w:spacing w:after="100"/>
    </w:pPr>
  </w:style>
  <w:style w:type="paragraph" w:styleId="TDC2">
    <w:name w:val="toc 2"/>
    <w:basedOn w:val="Normal"/>
    <w:next w:val="Normal"/>
    <w:autoRedefine/>
    <w:semiHidden/>
    <w:unhideWhenUsed/>
    <w:rsid w:val="00DA2869"/>
    <w:pPr>
      <w:spacing w:after="100"/>
      <w:ind w:left="220"/>
    </w:pPr>
  </w:style>
  <w:style w:type="paragraph" w:styleId="TDC3">
    <w:name w:val="toc 3"/>
    <w:basedOn w:val="Normal"/>
    <w:next w:val="Normal"/>
    <w:autoRedefine/>
    <w:semiHidden/>
    <w:unhideWhenUsed/>
    <w:rsid w:val="00DA2869"/>
    <w:pPr>
      <w:spacing w:after="100"/>
      <w:ind w:left="440"/>
    </w:pPr>
  </w:style>
  <w:style w:type="paragraph" w:styleId="TDC4">
    <w:name w:val="toc 4"/>
    <w:basedOn w:val="Normal"/>
    <w:next w:val="Normal"/>
    <w:autoRedefine/>
    <w:semiHidden/>
    <w:unhideWhenUsed/>
    <w:rsid w:val="00DA2869"/>
    <w:pPr>
      <w:spacing w:after="100"/>
      <w:ind w:left="660"/>
    </w:pPr>
  </w:style>
  <w:style w:type="paragraph" w:styleId="TDC5">
    <w:name w:val="toc 5"/>
    <w:basedOn w:val="Normal"/>
    <w:next w:val="Normal"/>
    <w:autoRedefine/>
    <w:semiHidden/>
    <w:unhideWhenUsed/>
    <w:rsid w:val="00DA2869"/>
    <w:pPr>
      <w:spacing w:after="100"/>
      <w:ind w:left="880"/>
    </w:pPr>
  </w:style>
  <w:style w:type="paragraph" w:styleId="TDC6">
    <w:name w:val="toc 6"/>
    <w:basedOn w:val="Normal"/>
    <w:next w:val="Normal"/>
    <w:autoRedefine/>
    <w:semiHidden/>
    <w:unhideWhenUsed/>
    <w:rsid w:val="00DA2869"/>
    <w:pPr>
      <w:spacing w:after="100"/>
      <w:ind w:left="1100"/>
    </w:pPr>
  </w:style>
  <w:style w:type="paragraph" w:styleId="TDC7">
    <w:name w:val="toc 7"/>
    <w:basedOn w:val="Normal"/>
    <w:next w:val="Normal"/>
    <w:autoRedefine/>
    <w:semiHidden/>
    <w:unhideWhenUsed/>
    <w:rsid w:val="00DA2869"/>
    <w:pPr>
      <w:spacing w:after="100"/>
      <w:ind w:left="1320"/>
    </w:pPr>
  </w:style>
  <w:style w:type="paragraph" w:styleId="TDC8">
    <w:name w:val="toc 8"/>
    <w:basedOn w:val="Normal"/>
    <w:next w:val="Normal"/>
    <w:autoRedefine/>
    <w:semiHidden/>
    <w:unhideWhenUsed/>
    <w:rsid w:val="00DA2869"/>
    <w:pPr>
      <w:spacing w:after="100"/>
      <w:ind w:left="1540"/>
    </w:pPr>
  </w:style>
  <w:style w:type="paragraph" w:styleId="TDC9">
    <w:name w:val="toc 9"/>
    <w:basedOn w:val="Normal"/>
    <w:next w:val="Normal"/>
    <w:autoRedefine/>
    <w:semiHidden/>
    <w:unhideWhenUsed/>
    <w:rsid w:val="00DA2869"/>
    <w:pPr>
      <w:spacing w:after="100"/>
      <w:ind w:left="1760"/>
    </w:pPr>
  </w:style>
  <w:style w:type="paragraph" w:styleId="TtuloTDC">
    <w:name w:val="TOC Heading"/>
    <w:basedOn w:val="Ttulo1"/>
    <w:next w:val="Normal"/>
    <w:semiHidden/>
    <w:unhideWhenUsed/>
    <w:qFormat/>
    <w:rsid w:val="00DA2869"/>
    <w:pPr>
      <w:spacing w:before="480" w:after="0" w:line="300" w:lineRule="auto"/>
      <w:ind w:left="0"/>
      <w:outlineLvl w:val="9"/>
    </w:pPr>
    <w:rPr>
      <w:color w:val="690021" w:themeColor="accent1" w:themeShade="BF"/>
      <w:sz w:val="28"/>
      <w:szCs w:val="28"/>
    </w:rPr>
  </w:style>
  <w:style w:type="paragraph" w:customStyle="1" w:styleId="Body1">
    <w:name w:val="Body1"/>
    <w:rsid w:val="0033306C"/>
    <w:pPr>
      <w:tabs>
        <w:tab w:val="center" w:pos="230"/>
        <w:tab w:val="left" w:pos="1483"/>
      </w:tabs>
      <w:spacing w:before="80"/>
    </w:pPr>
    <w:rPr>
      <w:rFonts w:ascii="Times New Roman" w:eastAsia="Times New Roman" w:hAnsi="Times New Roman" w:cs="Times New Roman"/>
      <w:color w:val="000000"/>
      <w:kern w:val="30"/>
      <w:sz w:val="20"/>
      <w:szCs w:val="20"/>
    </w:rPr>
  </w:style>
  <w:style w:type="table" w:styleId="Sombreadoclaro-nfasis1">
    <w:name w:val="Light Shading Accent 1"/>
    <w:basedOn w:val="Tablanormal"/>
    <w:uiPriority w:val="60"/>
    <w:rsid w:val="00F714F1"/>
    <w:rPr>
      <w:color w:val="690021" w:themeColor="accent1" w:themeShade="BF"/>
    </w:rPr>
    <w:tblPr>
      <w:tblStyleRowBandSize w:val="1"/>
      <w:tblStyleColBandSize w:val="1"/>
      <w:tblBorders>
        <w:top w:val="single" w:sz="8" w:space="0" w:color="8D002D" w:themeColor="accent1"/>
        <w:bottom w:val="single" w:sz="8" w:space="0" w:color="8D002D" w:themeColor="accent1"/>
      </w:tblBorders>
    </w:tblPr>
    <w:tblStylePr w:type="firstRow">
      <w:pPr>
        <w:spacing w:before="0" w:after="0" w:line="240" w:lineRule="auto"/>
      </w:pPr>
      <w:rPr>
        <w:b/>
        <w:bCs/>
      </w:rPr>
      <w:tblPr/>
      <w:tcPr>
        <w:tcBorders>
          <w:top w:val="single" w:sz="8" w:space="0" w:color="8D002D" w:themeColor="accent1"/>
          <w:left w:val="nil"/>
          <w:bottom w:val="single" w:sz="8" w:space="0" w:color="8D002D" w:themeColor="accent1"/>
          <w:right w:val="nil"/>
          <w:insideH w:val="nil"/>
          <w:insideV w:val="nil"/>
        </w:tcBorders>
      </w:tcPr>
    </w:tblStylePr>
    <w:tblStylePr w:type="lastRow">
      <w:pPr>
        <w:spacing w:before="0" w:after="0" w:line="240" w:lineRule="auto"/>
      </w:pPr>
      <w:rPr>
        <w:b/>
        <w:bCs/>
      </w:rPr>
      <w:tblPr/>
      <w:tcPr>
        <w:tcBorders>
          <w:top w:val="single" w:sz="8" w:space="0" w:color="8D002D" w:themeColor="accent1"/>
          <w:left w:val="nil"/>
          <w:bottom w:val="single" w:sz="8" w:space="0" w:color="8D002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A3C0" w:themeFill="accent1" w:themeFillTint="3F"/>
      </w:tcPr>
    </w:tblStylePr>
    <w:tblStylePr w:type="band1Horz">
      <w:tblPr/>
      <w:tcPr>
        <w:tcBorders>
          <w:left w:val="nil"/>
          <w:right w:val="nil"/>
          <w:insideH w:val="nil"/>
          <w:insideV w:val="nil"/>
        </w:tcBorders>
        <w:shd w:val="clear" w:color="auto" w:fill="FFA3C0" w:themeFill="accent1" w:themeFillTint="3F"/>
      </w:tcPr>
    </w:tblStylePr>
  </w:style>
  <w:style w:type="table" w:styleId="Sombreadoclaro-nfasis5">
    <w:name w:val="Light Shading Accent 5"/>
    <w:basedOn w:val="Tablanormal"/>
    <w:uiPriority w:val="60"/>
    <w:rsid w:val="00F714F1"/>
    <w:rPr>
      <w:color w:val="C9A317" w:themeColor="accent5" w:themeShade="BF"/>
    </w:rPr>
    <w:tblPr>
      <w:tblStyleRowBandSize w:val="1"/>
      <w:tblStyleColBandSize w:val="1"/>
      <w:tblBorders>
        <w:top w:val="single" w:sz="8" w:space="0" w:color="E9C644" w:themeColor="accent5"/>
        <w:bottom w:val="single" w:sz="8" w:space="0" w:color="E9C644" w:themeColor="accent5"/>
      </w:tblBorders>
    </w:tblPr>
    <w:tblStylePr w:type="firstRow">
      <w:pPr>
        <w:spacing w:before="0" w:after="0" w:line="240" w:lineRule="auto"/>
      </w:pPr>
      <w:rPr>
        <w:b/>
        <w:bCs/>
      </w:rPr>
      <w:tblPr/>
      <w:tcPr>
        <w:tcBorders>
          <w:top w:val="single" w:sz="8" w:space="0" w:color="E9C644" w:themeColor="accent5"/>
          <w:left w:val="nil"/>
          <w:bottom w:val="single" w:sz="8" w:space="0" w:color="E9C644" w:themeColor="accent5"/>
          <w:right w:val="nil"/>
          <w:insideH w:val="nil"/>
          <w:insideV w:val="nil"/>
        </w:tcBorders>
      </w:tcPr>
    </w:tblStylePr>
    <w:tblStylePr w:type="lastRow">
      <w:pPr>
        <w:spacing w:before="0" w:after="0" w:line="240" w:lineRule="auto"/>
      </w:pPr>
      <w:rPr>
        <w:b/>
        <w:bCs/>
      </w:rPr>
      <w:tblPr/>
      <w:tcPr>
        <w:tcBorders>
          <w:top w:val="single" w:sz="8" w:space="0" w:color="E9C644" w:themeColor="accent5"/>
          <w:left w:val="nil"/>
          <w:bottom w:val="single" w:sz="8" w:space="0" w:color="E9C64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F0D0" w:themeFill="accent5" w:themeFillTint="3F"/>
      </w:tcPr>
    </w:tblStylePr>
    <w:tblStylePr w:type="band1Horz">
      <w:tblPr/>
      <w:tcPr>
        <w:tcBorders>
          <w:left w:val="nil"/>
          <w:right w:val="nil"/>
          <w:insideH w:val="nil"/>
          <w:insideV w:val="nil"/>
        </w:tcBorders>
        <w:shd w:val="clear" w:color="auto" w:fill="F9F0D0" w:themeFill="accent5" w:themeFillTint="3F"/>
      </w:tcPr>
    </w:tblStylePr>
  </w:style>
  <w:style w:type="character" w:styleId="Hipervnculo">
    <w:name w:val="Hyperlink"/>
    <w:basedOn w:val="Fuentedeprrafopredeter"/>
    <w:uiPriority w:val="99"/>
    <w:unhideWhenUsed/>
    <w:rsid w:val="00AE1259"/>
    <w:rPr>
      <w:color w:val="002FFF" w:themeColor="hyperlink"/>
      <w:u w:val="single"/>
    </w:rPr>
  </w:style>
  <w:style w:type="paragraph" w:customStyle="1" w:styleId="Heading1">
    <w:name w:val="Heading1"/>
    <w:rsid w:val="00A26714"/>
    <w:pPr>
      <w:tabs>
        <w:tab w:val="center" w:pos="230"/>
        <w:tab w:val="left" w:pos="1483"/>
      </w:tabs>
      <w:spacing w:before="160"/>
    </w:pPr>
    <w:rPr>
      <w:rFonts w:ascii="Arial" w:eastAsia="Times New Roman" w:hAnsi="Arial" w:cs="Arial"/>
      <w:b/>
      <w:bCs/>
      <w:color w:val="000000"/>
      <w:kern w:val="30"/>
      <w:sz w:val="28"/>
      <w:szCs w:val="28"/>
    </w:rPr>
  </w:style>
  <w:style w:type="paragraph" w:customStyle="1" w:styleId="Heading2">
    <w:name w:val="Heading2"/>
    <w:rsid w:val="00860ED8"/>
    <w:pPr>
      <w:spacing w:before="160"/>
    </w:pPr>
    <w:rPr>
      <w:rFonts w:ascii="Arial" w:eastAsia="Times New Roman" w:hAnsi="Arial" w:cs="Arial"/>
      <w:b/>
      <w:bCs/>
      <w:color w:val="000000"/>
      <w:kern w:val="30"/>
      <w:sz w:val="28"/>
      <w:szCs w:val="28"/>
    </w:rPr>
  </w:style>
  <w:style w:type="paragraph" w:customStyle="1" w:styleId="E756A3992501304B9B483E001352BF93">
    <w:name w:val="E756A3992501304B9B483E001352BF93"/>
    <w:rsid w:val="004161FD"/>
    <w:rPr>
      <w:sz w:val="24"/>
      <w:szCs w:val="24"/>
      <w:lang w:val="es-ES_tradnl" w:eastAsia="ja-JP"/>
    </w:rPr>
  </w:style>
  <w:style w:type="character" w:styleId="Hipervnculovisitado">
    <w:name w:val="FollowedHyperlink"/>
    <w:basedOn w:val="Fuentedeprrafopredeter"/>
    <w:uiPriority w:val="99"/>
    <w:semiHidden/>
    <w:unhideWhenUsed/>
    <w:rsid w:val="008233BA"/>
    <w:rPr>
      <w:color w:val="45AB54" w:themeColor="followedHyperlink"/>
      <w:u w:val="single"/>
    </w:rPr>
  </w:style>
  <w:style w:type="character" w:styleId="Mencinsinresolver">
    <w:name w:val="Unresolved Mention"/>
    <w:basedOn w:val="Fuentedeprrafopredeter"/>
    <w:uiPriority w:val="99"/>
    <w:rsid w:val="00734BD0"/>
    <w:rPr>
      <w:color w:val="605E5C"/>
      <w:shd w:val="clear" w:color="auto" w:fill="E1DFDD"/>
    </w:rPr>
  </w:style>
  <w:style w:type="character" w:customStyle="1" w:styleId="article-headerdoilabel">
    <w:name w:val="article-header__doi__label"/>
    <w:basedOn w:val="Fuentedeprrafopredeter"/>
    <w:rsid w:val="00634D9B"/>
  </w:style>
  <w:style w:type="table" w:customStyle="1" w:styleId="CVDetails1">
    <w:name w:val="CV Details1"/>
    <w:basedOn w:val="Tablanormal"/>
    <w:rsid w:val="004E7C2B"/>
    <w:tblPr>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3139892">
      <w:bodyDiv w:val="1"/>
      <w:marLeft w:val="0"/>
      <w:marRight w:val="0"/>
      <w:marTop w:val="0"/>
      <w:marBottom w:val="0"/>
      <w:divBdr>
        <w:top w:val="none" w:sz="0" w:space="0" w:color="auto"/>
        <w:left w:val="none" w:sz="0" w:space="0" w:color="auto"/>
        <w:bottom w:val="none" w:sz="0" w:space="0" w:color="auto"/>
        <w:right w:val="none" w:sz="0" w:space="0" w:color="auto"/>
      </w:divBdr>
    </w:div>
    <w:div w:id="419331791">
      <w:bodyDiv w:val="1"/>
      <w:marLeft w:val="0"/>
      <w:marRight w:val="0"/>
      <w:marTop w:val="0"/>
      <w:marBottom w:val="0"/>
      <w:divBdr>
        <w:top w:val="none" w:sz="0" w:space="0" w:color="auto"/>
        <w:left w:val="none" w:sz="0" w:space="0" w:color="auto"/>
        <w:bottom w:val="none" w:sz="0" w:space="0" w:color="auto"/>
        <w:right w:val="none" w:sz="0" w:space="0" w:color="auto"/>
      </w:divBdr>
    </w:div>
    <w:div w:id="575818259">
      <w:bodyDiv w:val="1"/>
      <w:marLeft w:val="0"/>
      <w:marRight w:val="0"/>
      <w:marTop w:val="0"/>
      <w:marBottom w:val="0"/>
      <w:divBdr>
        <w:top w:val="none" w:sz="0" w:space="0" w:color="auto"/>
        <w:left w:val="none" w:sz="0" w:space="0" w:color="auto"/>
        <w:bottom w:val="none" w:sz="0" w:space="0" w:color="auto"/>
        <w:right w:val="none" w:sz="0" w:space="0" w:color="auto"/>
      </w:divBdr>
    </w:div>
    <w:div w:id="616986716">
      <w:bodyDiv w:val="1"/>
      <w:marLeft w:val="0"/>
      <w:marRight w:val="0"/>
      <w:marTop w:val="0"/>
      <w:marBottom w:val="0"/>
      <w:divBdr>
        <w:top w:val="none" w:sz="0" w:space="0" w:color="auto"/>
        <w:left w:val="none" w:sz="0" w:space="0" w:color="auto"/>
        <w:bottom w:val="none" w:sz="0" w:space="0" w:color="auto"/>
        <w:right w:val="none" w:sz="0" w:space="0" w:color="auto"/>
      </w:divBdr>
    </w:div>
    <w:div w:id="874729862">
      <w:bodyDiv w:val="1"/>
      <w:marLeft w:val="0"/>
      <w:marRight w:val="0"/>
      <w:marTop w:val="0"/>
      <w:marBottom w:val="0"/>
      <w:divBdr>
        <w:top w:val="none" w:sz="0" w:space="0" w:color="auto"/>
        <w:left w:val="none" w:sz="0" w:space="0" w:color="auto"/>
        <w:bottom w:val="none" w:sz="0" w:space="0" w:color="auto"/>
        <w:right w:val="none" w:sz="0" w:space="0" w:color="auto"/>
      </w:divBdr>
    </w:div>
    <w:div w:id="1206021970">
      <w:bodyDiv w:val="1"/>
      <w:marLeft w:val="0"/>
      <w:marRight w:val="0"/>
      <w:marTop w:val="0"/>
      <w:marBottom w:val="0"/>
      <w:divBdr>
        <w:top w:val="none" w:sz="0" w:space="0" w:color="auto"/>
        <w:left w:val="none" w:sz="0" w:space="0" w:color="auto"/>
        <w:bottom w:val="none" w:sz="0" w:space="0" w:color="auto"/>
        <w:right w:val="none" w:sz="0" w:space="0" w:color="auto"/>
      </w:divBdr>
    </w:div>
    <w:div w:id="1326200861">
      <w:bodyDiv w:val="1"/>
      <w:marLeft w:val="0"/>
      <w:marRight w:val="0"/>
      <w:marTop w:val="0"/>
      <w:marBottom w:val="0"/>
      <w:divBdr>
        <w:top w:val="none" w:sz="0" w:space="0" w:color="auto"/>
        <w:left w:val="none" w:sz="0" w:space="0" w:color="auto"/>
        <w:bottom w:val="none" w:sz="0" w:space="0" w:color="auto"/>
        <w:right w:val="none" w:sz="0" w:space="0" w:color="auto"/>
      </w:divBdr>
    </w:div>
    <w:div w:id="1369914141">
      <w:bodyDiv w:val="1"/>
      <w:marLeft w:val="0"/>
      <w:marRight w:val="0"/>
      <w:marTop w:val="0"/>
      <w:marBottom w:val="0"/>
      <w:divBdr>
        <w:top w:val="none" w:sz="0" w:space="0" w:color="auto"/>
        <w:left w:val="none" w:sz="0" w:space="0" w:color="auto"/>
        <w:bottom w:val="none" w:sz="0" w:space="0" w:color="auto"/>
        <w:right w:val="none" w:sz="0" w:space="0" w:color="auto"/>
      </w:divBdr>
    </w:div>
    <w:div w:id="1416130128">
      <w:bodyDiv w:val="1"/>
      <w:marLeft w:val="0"/>
      <w:marRight w:val="0"/>
      <w:marTop w:val="0"/>
      <w:marBottom w:val="0"/>
      <w:divBdr>
        <w:top w:val="none" w:sz="0" w:space="0" w:color="auto"/>
        <w:left w:val="none" w:sz="0" w:space="0" w:color="auto"/>
        <w:bottom w:val="none" w:sz="0" w:space="0" w:color="auto"/>
        <w:right w:val="none" w:sz="0" w:space="0" w:color="auto"/>
      </w:divBdr>
    </w:div>
    <w:div w:id="1515532598">
      <w:bodyDiv w:val="1"/>
      <w:marLeft w:val="0"/>
      <w:marRight w:val="0"/>
      <w:marTop w:val="0"/>
      <w:marBottom w:val="0"/>
      <w:divBdr>
        <w:top w:val="none" w:sz="0" w:space="0" w:color="auto"/>
        <w:left w:val="none" w:sz="0" w:space="0" w:color="auto"/>
        <w:bottom w:val="none" w:sz="0" w:space="0" w:color="auto"/>
        <w:right w:val="none" w:sz="0" w:space="0" w:color="auto"/>
      </w:divBdr>
    </w:div>
    <w:div w:id="1821580419">
      <w:bodyDiv w:val="1"/>
      <w:marLeft w:val="0"/>
      <w:marRight w:val="0"/>
      <w:marTop w:val="0"/>
      <w:marBottom w:val="0"/>
      <w:divBdr>
        <w:top w:val="none" w:sz="0" w:space="0" w:color="auto"/>
        <w:left w:val="none" w:sz="0" w:space="0" w:color="auto"/>
        <w:bottom w:val="none" w:sz="0" w:space="0" w:color="auto"/>
        <w:right w:val="none" w:sz="0" w:space="0" w:color="auto"/>
      </w:divBdr>
    </w:div>
    <w:div w:id="1990670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i.org/10.1210/clinem/dgac178"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i.org/10.51481/amc.v66i4.1424" TargetMode="External"/><Relationship Id="rId12" Type="http://schemas.openxmlformats.org/officeDocument/2006/relationships/hyperlink" Target="http://www.ampmd.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revistamedica.ucr.ac.cr"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www.ampmd.com" TargetMode="External"/><Relationship Id="rId4" Type="http://schemas.openxmlformats.org/officeDocument/2006/relationships/webSettings" Target="webSettings.xml"/><Relationship Id="rId9" Type="http://schemas.openxmlformats.org/officeDocument/2006/relationships/hyperlink" Target="http://www.ampmd.com" TargetMode="Externa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Applications:Microsoft%20Office%202011:Office:Media:Templates:Print%20Layout%20View:Resumes:Vitae.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B7B3DB761312DC4E8650B19D70D73069"/>
        <w:category>
          <w:name w:val="General"/>
          <w:gallery w:val="placeholder"/>
        </w:category>
        <w:types>
          <w:type w:val="bbPlcHdr"/>
        </w:types>
        <w:behaviors>
          <w:behavior w:val="content"/>
        </w:behaviors>
        <w:guid w:val="{28B57377-8EE9-7047-97F4-A55143A42E4D}"/>
      </w:docPartPr>
      <w:docPartBody>
        <w:p w:rsidR="00492AF1" w:rsidRDefault="00492AF1">
          <w:pPr>
            <w:pStyle w:val="B7B3DB761312DC4E8650B19D70D73069"/>
          </w:pPr>
          <w:r>
            <w:rPr>
              <w:b/>
            </w:rPr>
            <w:t>Vivamus elementum gravida tortor.</w:t>
          </w:r>
          <w:r>
            <w:t xml:space="preserve"> Aenean dignissim. Aenean fermentum luctus nulla. Vestibulum posuere ligula a quam.</w:t>
          </w:r>
        </w:p>
      </w:docPartBody>
    </w:docPart>
    <w:docPart>
      <w:docPartPr>
        <w:name w:val="56D66E2132E50246870A231BC08DC162"/>
        <w:category>
          <w:name w:val="General"/>
          <w:gallery w:val="placeholder"/>
        </w:category>
        <w:types>
          <w:type w:val="bbPlcHdr"/>
        </w:types>
        <w:behaviors>
          <w:behavior w:val="content"/>
        </w:behaviors>
        <w:guid w:val="{48BC56D5-9753-0F47-9AFB-969B917BD93B}"/>
      </w:docPartPr>
      <w:docPartBody>
        <w:p w:rsidR="00492AF1" w:rsidRDefault="00492AF1">
          <w:pPr>
            <w:pStyle w:val="56D66E2132E50246870A231BC08DC162"/>
          </w:pPr>
          <w:r>
            <w:rPr>
              <w:b/>
            </w:rPr>
            <w:t>Vivamus elementum gravida tortor.</w:t>
          </w:r>
          <w:r>
            <w:t xml:space="preserve"> Aenean dignissim. Aenean fermentum luctus nulla. Vestibulum posuere ligula a quam.</w:t>
          </w:r>
        </w:p>
      </w:docPartBody>
    </w:docPart>
    <w:docPart>
      <w:docPartPr>
        <w:name w:val="01B1CF2A1A614441B290158FDD637654"/>
        <w:category>
          <w:name w:val="General"/>
          <w:gallery w:val="placeholder"/>
        </w:category>
        <w:types>
          <w:type w:val="bbPlcHdr"/>
        </w:types>
        <w:behaviors>
          <w:behavior w:val="content"/>
        </w:behaviors>
        <w:guid w:val="{129CC976-C683-5441-9895-F1A36177D3F8}"/>
      </w:docPartPr>
      <w:docPartBody>
        <w:p w:rsidR="00492AF1" w:rsidRDefault="00492AF1">
          <w:pPr>
            <w:pStyle w:val="01B1CF2A1A614441B290158FDD637654"/>
          </w:pPr>
          <w:r>
            <w:t xml:space="preserve">Etiam cursus suscipit enim. Nulla facilisi. </w:t>
          </w:r>
        </w:p>
      </w:docPartBody>
    </w:docPart>
    <w:docPart>
      <w:docPartPr>
        <w:name w:val="AB5CD77B33A79641A8C96415C32B910C"/>
        <w:category>
          <w:name w:val="General"/>
          <w:gallery w:val="placeholder"/>
        </w:category>
        <w:types>
          <w:type w:val="bbPlcHdr"/>
        </w:types>
        <w:behaviors>
          <w:behavior w:val="content"/>
        </w:behaviors>
        <w:guid w:val="{C757F997-3119-6540-81FC-B6795E9EEE82}"/>
      </w:docPartPr>
      <w:docPartBody>
        <w:p w:rsidR="00492AF1" w:rsidRDefault="00492AF1">
          <w:pPr>
            <w:pStyle w:val="AB5CD77B33A79641A8C96415C32B910C"/>
          </w:pPr>
          <w:r>
            <w:t>Integer eleifend diam eu diam. Nam hendrerit. Nunc id nisi.</w:t>
          </w:r>
        </w:p>
      </w:docPartBody>
    </w:docPart>
    <w:docPart>
      <w:docPartPr>
        <w:name w:val="31483DB1F54C36429C7675745BBFA222"/>
        <w:category>
          <w:name w:val="General"/>
          <w:gallery w:val="placeholder"/>
        </w:category>
        <w:types>
          <w:type w:val="bbPlcHdr"/>
        </w:types>
        <w:behaviors>
          <w:behavior w:val="content"/>
        </w:behaviors>
        <w:guid w:val="{AB3E802E-9FCF-454C-9E4B-EA5E30F93417}"/>
      </w:docPartPr>
      <w:docPartBody>
        <w:p w:rsidR="00492AF1" w:rsidRDefault="00492AF1">
          <w:pPr>
            <w:pStyle w:val="31483DB1F54C36429C7675745BBFA222"/>
          </w:pPr>
          <w:r>
            <w:t>Duis massa sapien, luctus sed, eleifend quis, semper a, ante.</w:t>
          </w:r>
        </w:p>
      </w:docPartBody>
    </w:docPart>
    <w:docPart>
      <w:docPartPr>
        <w:name w:val="8F57382419A0644093FF95B479233AC3"/>
        <w:category>
          <w:name w:val="General"/>
          <w:gallery w:val="placeholder"/>
        </w:category>
        <w:types>
          <w:type w:val="bbPlcHdr"/>
        </w:types>
        <w:behaviors>
          <w:behavior w:val="content"/>
        </w:behaviors>
        <w:guid w:val="{BCEA5BD2-2442-AB4D-9E03-09B82C9D649C}"/>
      </w:docPartPr>
      <w:docPartBody>
        <w:p w:rsidR="00492AF1" w:rsidRDefault="00492AF1">
          <w:pPr>
            <w:pStyle w:val="8F57382419A0644093FF95B479233AC3"/>
          </w:pPr>
          <w:r>
            <w:t xml:space="preserve">Etiam cursus suscipit enim. Nulla facilisi. </w:t>
          </w:r>
        </w:p>
      </w:docPartBody>
    </w:docPart>
    <w:docPart>
      <w:docPartPr>
        <w:name w:val="B6E5BAF9E99A5D428B1A3D7ED767FFC7"/>
        <w:category>
          <w:name w:val="General"/>
          <w:gallery w:val="placeholder"/>
        </w:category>
        <w:types>
          <w:type w:val="bbPlcHdr"/>
        </w:types>
        <w:behaviors>
          <w:behavior w:val="content"/>
        </w:behaviors>
        <w:guid w:val="{EB309A54-DA9C-1949-9BF5-71BFD47AEDF2}"/>
      </w:docPartPr>
      <w:docPartBody>
        <w:p w:rsidR="00492AF1" w:rsidRDefault="00492AF1">
          <w:pPr>
            <w:pStyle w:val="B6E5BAF9E99A5D428B1A3D7ED767FFC7"/>
          </w:pPr>
          <w:r>
            <w:t>Integer eleifend diam eu diam. Nam hendrerit. Nunc id nisi.</w:t>
          </w:r>
        </w:p>
      </w:docPartBody>
    </w:docPart>
    <w:docPart>
      <w:docPartPr>
        <w:name w:val="E756A3992501304B9B483E001352BF93"/>
        <w:category>
          <w:name w:val="General"/>
          <w:gallery w:val="placeholder"/>
        </w:category>
        <w:types>
          <w:type w:val="bbPlcHdr"/>
        </w:types>
        <w:behaviors>
          <w:behavior w:val="content"/>
        </w:behaviors>
        <w:guid w:val="{144758DF-6F0D-934F-9174-849807081585}"/>
      </w:docPartPr>
      <w:docPartBody>
        <w:p w:rsidR="00492AF1" w:rsidRDefault="00492AF1">
          <w:pPr>
            <w:pStyle w:val="E756A3992501304B9B483E001352BF93"/>
          </w:pPr>
          <w:r>
            <w:t>Donec dapibus enim sollicitudin nulla. Curabitur sed neque. Pellentesque placerat consequat pede.</w:t>
          </w:r>
        </w:p>
      </w:docPartBody>
    </w:docPart>
    <w:docPart>
      <w:docPartPr>
        <w:name w:val="E63565B6E50E5849B7288643475C3DB1"/>
        <w:category>
          <w:name w:val="General"/>
          <w:gallery w:val="placeholder"/>
        </w:category>
        <w:types>
          <w:type w:val="bbPlcHdr"/>
        </w:types>
        <w:behaviors>
          <w:behavior w:val="content"/>
        </w:behaviors>
        <w:guid w:val="{6A8D3732-FA5D-DF48-A64A-F4DFCADBC629}"/>
      </w:docPartPr>
      <w:docPartBody>
        <w:p w:rsidR="00492AF1" w:rsidRDefault="00492AF1">
          <w:pPr>
            <w:pStyle w:val="E63565B6E50E5849B7288643475C3DB1"/>
          </w:pPr>
          <w:r>
            <w:t>Duis massa sapien, luctus sed, eleifend quis, semper a, ante.</w:t>
          </w:r>
        </w:p>
      </w:docPartBody>
    </w:docPart>
    <w:docPart>
      <w:docPartPr>
        <w:name w:val="B69B2BC52982CF448EECE62EF404A5EA"/>
        <w:category>
          <w:name w:val="General"/>
          <w:gallery w:val="placeholder"/>
        </w:category>
        <w:types>
          <w:type w:val="bbPlcHdr"/>
        </w:types>
        <w:behaviors>
          <w:behavior w:val="content"/>
        </w:behaviors>
        <w:guid w:val="{BB613578-4254-424E-8879-69D6A22518E9}"/>
      </w:docPartPr>
      <w:docPartBody>
        <w:p w:rsidR="00492AF1" w:rsidRDefault="00492AF1">
          <w:pPr>
            <w:pStyle w:val="B69B2BC52982CF448EECE62EF404A5EA"/>
          </w:pPr>
          <w:r>
            <w:t xml:space="preserve">Etiam cursus suscipit enim. Nulla facilisi. </w:t>
          </w:r>
        </w:p>
      </w:docPartBody>
    </w:docPart>
    <w:docPart>
      <w:docPartPr>
        <w:name w:val="75E4AEEFE467AB4BB420C838A185BA3A"/>
        <w:category>
          <w:name w:val="General"/>
          <w:gallery w:val="placeholder"/>
        </w:category>
        <w:types>
          <w:type w:val="bbPlcHdr"/>
        </w:types>
        <w:behaviors>
          <w:behavior w:val="content"/>
        </w:behaviors>
        <w:guid w:val="{31CDEFAF-0977-0547-BEF6-9F795F8D8A75}"/>
      </w:docPartPr>
      <w:docPartBody>
        <w:p w:rsidR="00492AF1" w:rsidRDefault="00492AF1">
          <w:pPr>
            <w:pStyle w:val="75E4AEEFE467AB4BB420C838A185BA3A"/>
          </w:pPr>
          <w:r>
            <w:t>Integer eleifend diam eu diam. Nam hendrerit. Nunc id nisi.</w:t>
          </w:r>
        </w:p>
      </w:docPartBody>
    </w:docPart>
    <w:docPart>
      <w:docPartPr>
        <w:name w:val="7980CDCB715AAC40996488C72F4C77E3"/>
        <w:category>
          <w:name w:val="General"/>
          <w:gallery w:val="placeholder"/>
        </w:category>
        <w:types>
          <w:type w:val="bbPlcHdr"/>
        </w:types>
        <w:behaviors>
          <w:behavior w:val="content"/>
        </w:behaviors>
        <w:guid w:val="{5ED5BA4F-DCF8-D649-92A6-98A43F2ED174}"/>
      </w:docPartPr>
      <w:docPartBody>
        <w:p w:rsidR="00492AF1" w:rsidRDefault="00492AF1">
          <w:pPr>
            <w:pStyle w:val="7980CDCB715AAC40996488C72F4C77E3"/>
          </w:pPr>
          <w:r>
            <w:t>Donec dapibus enim sollicitudin nulla. Curabitur sed neque. Pellentesque placerat consequat pede.</w:t>
          </w:r>
        </w:p>
      </w:docPartBody>
    </w:docPart>
    <w:docPart>
      <w:docPartPr>
        <w:name w:val="46542BAC69ADD743BE5AD249988C43A6"/>
        <w:category>
          <w:name w:val="General"/>
          <w:gallery w:val="placeholder"/>
        </w:category>
        <w:types>
          <w:type w:val="bbPlcHdr"/>
        </w:types>
        <w:behaviors>
          <w:behavior w:val="content"/>
        </w:behaviors>
        <w:guid w:val="{998F95BA-9FBD-7D4C-B98A-80F78B195A6E}"/>
      </w:docPartPr>
      <w:docPartBody>
        <w:p w:rsidR="00492AF1" w:rsidRDefault="00492AF1" w:rsidP="00492AF1">
          <w:pPr>
            <w:pStyle w:val="46542BAC69ADD743BE5AD249988C43A6"/>
          </w:pPr>
          <w:r>
            <w:t>Donec dapibus enim sollicitudin nulla. Curabitur sed neque. Pellentesque placerat consequat pede.</w:t>
          </w:r>
        </w:p>
      </w:docPartBody>
    </w:docPart>
    <w:docPart>
      <w:docPartPr>
        <w:name w:val="882CFADD6F121F4687DEE067C9BEBBDB"/>
        <w:category>
          <w:name w:val="General"/>
          <w:gallery w:val="placeholder"/>
        </w:category>
        <w:types>
          <w:type w:val="bbPlcHdr"/>
        </w:types>
        <w:behaviors>
          <w:behavior w:val="content"/>
        </w:behaviors>
        <w:guid w:val="{66E23E81-A2D7-0641-83FD-642731D31050}"/>
      </w:docPartPr>
      <w:docPartBody>
        <w:p w:rsidR="00492AF1" w:rsidRDefault="00492AF1" w:rsidP="00492AF1">
          <w:pPr>
            <w:pStyle w:val="882CFADD6F121F4687DEE067C9BEBBDB"/>
          </w:pPr>
          <w:r>
            <w:t xml:space="preserve">Etiam cursus suscipit enim. Nulla facilisi. </w:t>
          </w:r>
        </w:p>
      </w:docPartBody>
    </w:docPart>
    <w:docPart>
      <w:docPartPr>
        <w:name w:val="4DD3CDFC44C8154AB0506794E2F7067C"/>
        <w:category>
          <w:name w:val="General"/>
          <w:gallery w:val="placeholder"/>
        </w:category>
        <w:types>
          <w:type w:val="bbPlcHdr"/>
        </w:types>
        <w:behaviors>
          <w:behavior w:val="content"/>
        </w:behaviors>
        <w:guid w:val="{EBFE937C-146C-D340-B4E4-3A58A23A4695}"/>
      </w:docPartPr>
      <w:docPartBody>
        <w:p w:rsidR="00492AF1" w:rsidRDefault="00492AF1" w:rsidP="00492AF1">
          <w:pPr>
            <w:pStyle w:val="4DD3CDFC44C8154AB0506794E2F7067C"/>
          </w:pPr>
          <w:r>
            <w:t>Integer eleifend diam eu diam. Nam hendrerit. Nunc id nisi.</w:t>
          </w:r>
        </w:p>
      </w:docPartBody>
    </w:docPart>
    <w:docPart>
      <w:docPartPr>
        <w:name w:val="2207F147FAE6B84CA689C7BEE407232C"/>
        <w:category>
          <w:name w:val="General"/>
          <w:gallery w:val="placeholder"/>
        </w:category>
        <w:types>
          <w:type w:val="bbPlcHdr"/>
        </w:types>
        <w:behaviors>
          <w:behavior w:val="content"/>
        </w:behaviors>
        <w:guid w:val="{3D3867AD-8353-0345-B95A-7BB7E4CA0F4B}"/>
      </w:docPartPr>
      <w:docPartBody>
        <w:p w:rsidR="00492AF1" w:rsidRDefault="00492AF1" w:rsidP="00492AF1">
          <w:pPr>
            <w:pStyle w:val="2207F147FAE6B84CA689C7BEE407232C"/>
          </w:pPr>
          <w:r>
            <w:t>Donec dapibus enim sollicitudin nulla. Curabitur sed neque. Pellentesque placerat consequat pede.</w:t>
          </w:r>
        </w:p>
      </w:docPartBody>
    </w:docPart>
    <w:docPart>
      <w:docPartPr>
        <w:name w:val="D89A47A7AC8B8948B3598163630CBFE3"/>
        <w:category>
          <w:name w:val="General"/>
          <w:gallery w:val="placeholder"/>
        </w:category>
        <w:types>
          <w:type w:val="bbPlcHdr"/>
        </w:types>
        <w:behaviors>
          <w:behavior w:val="content"/>
        </w:behaviors>
        <w:guid w:val="{A409A6C9-A517-2844-AB11-996185F4398C}"/>
      </w:docPartPr>
      <w:docPartBody>
        <w:p w:rsidR="002400F4" w:rsidRDefault="00C95505" w:rsidP="00C95505">
          <w:pPr>
            <w:pStyle w:val="D89A47A7AC8B8948B3598163630CBFE3"/>
          </w:pPr>
          <w:r>
            <w:t>Integer eleifend diam eu diam. Nam hendrerit. Nunc id nisi.</w:t>
          </w:r>
        </w:p>
      </w:docPartBody>
    </w:docPart>
    <w:docPart>
      <w:docPartPr>
        <w:name w:val="DA19DDCB6B4CBB46BEF7F7149CF77894"/>
        <w:category>
          <w:name w:val="General"/>
          <w:gallery w:val="placeholder"/>
        </w:category>
        <w:types>
          <w:type w:val="bbPlcHdr"/>
        </w:types>
        <w:behaviors>
          <w:behavior w:val="content"/>
        </w:behaviors>
        <w:guid w:val="{99D4F931-632F-2340-ADD4-E44DF98DAF63}"/>
      </w:docPartPr>
      <w:docPartBody>
        <w:p w:rsidR="002400F4" w:rsidRDefault="00C95505" w:rsidP="00C95505">
          <w:pPr>
            <w:pStyle w:val="DA19DDCB6B4CBB46BEF7F7149CF77894"/>
          </w:pPr>
          <w:r>
            <w:t xml:space="preserve">Etiam cursus suscipit enim. Nulla facilisi. </w:t>
          </w:r>
        </w:p>
      </w:docPartBody>
    </w:docPart>
    <w:docPart>
      <w:docPartPr>
        <w:name w:val="9E87B8A79FE08C45B4857E871D49C451"/>
        <w:category>
          <w:name w:val="General"/>
          <w:gallery w:val="placeholder"/>
        </w:category>
        <w:types>
          <w:type w:val="bbPlcHdr"/>
        </w:types>
        <w:behaviors>
          <w:behavior w:val="content"/>
        </w:behaviors>
        <w:guid w:val="{3EC12F93-E739-7E4B-A13F-07D77339C424}"/>
      </w:docPartPr>
      <w:docPartBody>
        <w:p w:rsidR="002400F4" w:rsidRDefault="00C95505" w:rsidP="00C95505">
          <w:pPr>
            <w:pStyle w:val="9E87B8A79FE08C45B4857E871D49C451"/>
          </w:pPr>
          <w:r>
            <w:t>Donec dapibus enim sollicitudin nulla. Curabitur sed neque. Pellentesque placerat consequat pede.</w:t>
          </w:r>
        </w:p>
      </w:docPartBody>
    </w:docPart>
    <w:docPart>
      <w:docPartPr>
        <w:name w:val="FAA72D8D10DBA143A374EC12C3B6DAAF"/>
        <w:category>
          <w:name w:val="General"/>
          <w:gallery w:val="placeholder"/>
        </w:category>
        <w:types>
          <w:type w:val="bbPlcHdr"/>
        </w:types>
        <w:behaviors>
          <w:behavior w:val="content"/>
        </w:behaviors>
        <w:guid w:val="{CA8083BD-2B15-9E46-8BBD-FEEBC546647F}"/>
      </w:docPartPr>
      <w:docPartBody>
        <w:p w:rsidR="00647984" w:rsidRDefault="004C186E" w:rsidP="004C186E">
          <w:pPr>
            <w:pStyle w:val="FAA72D8D10DBA143A374EC12C3B6DAAF"/>
          </w:pPr>
          <w:r>
            <w:t xml:space="preserve">Etiam cursus suscipit enim. Nulla facilisi. </w:t>
          </w:r>
        </w:p>
      </w:docPartBody>
    </w:docPart>
    <w:docPart>
      <w:docPartPr>
        <w:name w:val="9390C47ED7C4BB4BBE5E511669AD583A"/>
        <w:category>
          <w:name w:val="General"/>
          <w:gallery w:val="placeholder"/>
        </w:category>
        <w:types>
          <w:type w:val="bbPlcHdr"/>
        </w:types>
        <w:behaviors>
          <w:behavior w:val="content"/>
        </w:behaviors>
        <w:guid w:val="{48C7B601-C1D7-444E-ABD2-556BE84BB2BC}"/>
      </w:docPartPr>
      <w:docPartBody>
        <w:p w:rsidR="00647984" w:rsidRDefault="004C186E" w:rsidP="004C186E">
          <w:pPr>
            <w:pStyle w:val="9390C47ED7C4BB4BBE5E511669AD583A"/>
          </w:pPr>
          <w:r>
            <w:t>Integer eleifend diam eu diam. Nam hendrerit. Nunc id nisi.</w:t>
          </w:r>
        </w:p>
      </w:docPartBody>
    </w:docPart>
    <w:docPart>
      <w:docPartPr>
        <w:name w:val="F1F54EF50A402F41A59E113C5F029A0A"/>
        <w:category>
          <w:name w:val="General"/>
          <w:gallery w:val="placeholder"/>
        </w:category>
        <w:types>
          <w:type w:val="bbPlcHdr"/>
        </w:types>
        <w:behaviors>
          <w:behavior w:val="content"/>
        </w:behaviors>
        <w:guid w:val="{B04E144D-D1EF-7C4E-8F66-CBA9D544148D}"/>
      </w:docPartPr>
      <w:docPartBody>
        <w:p w:rsidR="00647984" w:rsidRDefault="004C186E" w:rsidP="004C186E">
          <w:pPr>
            <w:pStyle w:val="F1F54EF50A402F41A59E113C5F029A0A"/>
          </w:pPr>
          <w:r>
            <w:t>Donec dapibus enim sollicitudin nulla. Curabitur sed neque. Pellentesque placerat consequat pede.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Bell MT">
    <w:panose1 w:val="02020503060305020303"/>
    <w:charset w:val="4D"/>
    <w:family w:val="roman"/>
    <w:pitch w:val="variable"/>
    <w:sig w:usb0="00000003" w:usb1="00000000" w:usb2="00000000" w:usb3="00000000" w:csb0="00000001" w:csb1="00000000"/>
  </w:font>
  <w:font w:name="MS PMincho">
    <w:panose1 w:val="02020600040205080304"/>
    <w:charset w:val="80"/>
    <w:family w:val="roman"/>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B5A5E08"/>
    <w:multiLevelType w:val="hybridMultilevel"/>
    <w:tmpl w:val="B43CF82E"/>
    <w:lvl w:ilvl="0" w:tplc="8F2047F2">
      <w:start w:val="1"/>
      <w:numFmt w:val="bullet"/>
      <w:pStyle w:val="Listaconvietas"/>
      <w:lvlText w:val="•"/>
      <w:lvlJc w:val="left"/>
      <w:pPr>
        <w:ind w:left="360" w:hanging="360"/>
      </w:pPr>
      <w:rPr>
        <w:rFonts w:ascii="Bell MT" w:hAnsi="Bell M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37836741">
    <w:abstractNumId w:val="0"/>
  </w:num>
</w:numbering>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92AF1"/>
    <w:rsid w:val="00003155"/>
    <w:rsid w:val="000729C7"/>
    <w:rsid w:val="000750C1"/>
    <w:rsid w:val="000B1646"/>
    <w:rsid w:val="0014691B"/>
    <w:rsid w:val="00163E96"/>
    <w:rsid w:val="00187F22"/>
    <w:rsid w:val="001A445B"/>
    <w:rsid w:val="00230E07"/>
    <w:rsid w:val="002366A7"/>
    <w:rsid w:val="002400F4"/>
    <w:rsid w:val="0028139C"/>
    <w:rsid w:val="002B431C"/>
    <w:rsid w:val="002E756E"/>
    <w:rsid w:val="003E0A32"/>
    <w:rsid w:val="003F2139"/>
    <w:rsid w:val="00490ED0"/>
    <w:rsid w:val="00492AF1"/>
    <w:rsid w:val="004A167D"/>
    <w:rsid w:val="004C186E"/>
    <w:rsid w:val="004C5CB8"/>
    <w:rsid w:val="004E48A0"/>
    <w:rsid w:val="004F3A3E"/>
    <w:rsid w:val="005B7896"/>
    <w:rsid w:val="00647984"/>
    <w:rsid w:val="00712B85"/>
    <w:rsid w:val="0072336D"/>
    <w:rsid w:val="00746B36"/>
    <w:rsid w:val="007929C2"/>
    <w:rsid w:val="007A6485"/>
    <w:rsid w:val="007B3B3A"/>
    <w:rsid w:val="007C2564"/>
    <w:rsid w:val="00811C88"/>
    <w:rsid w:val="00817DA2"/>
    <w:rsid w:val="008279D6"/>
    <w:rsid w:val="0086665B"/>
    <w:rsid w:val="008841E5"/>
    <w:rsid w:val="00884ACE"/>
    <w:rsid w:val="008A2510"/>
    <w:rsid w:val="008B24D5"/>
    <w:rsid w:val="008E0FEA"/>
    <w:rsid w:val="00925637"/>
    <w:rsid w:val="00940CEB"/>
    <w:rsid w:val="0096267E"/>
    <w:rsid w:val="00986B50"/>
    <w:rsid w:val="00997F7E"/>
    <w:rsid w:val="009B6593"/>
    <w:rsid w:val="009B7308"/>
    <w:rsid w:val="009E5B13"/>
    <w:rsid w:val="009E69C9"/>
    <w:rsid w:val="00A16DFC"/>
    <w:rsid w:val="00A34545"/>
    <w:rsid w:val="00A75472"/>
    <w:rsid w:val="00AD149E"/>
    <w:rsid w:val="00AE743B"/>
    <w:rsid w:val="00B02C0F"/>
    <w:rsid w:val="00B27B87"/>
    <w:rsid w:val="00BD4188"/>
    <w:rsid w:val="00BF5DCA"/>
    <w:rsid w:val="00C06126"/>
    <w:rsid w:val="00C50ADC"/>
    <w:rsid w:val="00C51255"/>
    <w:rsid w:val="00C54352"/>
    <w:rsid w:val="00C916DD"/>
    <w:rsid w:val="00C95505"/>
    <w:rsid w:val="00CB45F9"/>
    <w:rsid w:val="00CE64E3"/>
    <w:rsid w:val="00D0334A"/>
    <w:rsid w:val="00DA34E4"/>
    <w:rsid w:val="00E04962"/>
    <w:rsid w:val="00E40B15"/>
    <w:rsid w:val="00E474A5"/>
    <w:rsid w:val="00E84EFE"/>
    <w:rsid w:val="00F1080B"/>
    <w:rsid w:val="00FC10AC"/>
    <w:rsid w:val="00FC3D70"/>
    <w:rsid w:val="00FD3D83"/>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s-ES_tradnl"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7B3DB761312DC4E8650B19D70D73069">
    <w:name w:val="B7B3DB761312DC4E8650B19D70D73069"/>
  </w:style>
  <w:style w:type="paragraph" w:customStyle="1" w:styleId="56D66E2132E50246870A231BC08DC162">
    <w:name w:val="56D66E2132E50246870A231BC08DC162"/>
  </w:style>
  <w:style w:type="paragraph" w:customStyle="1" w:styleId="01B1CF2A1A614441B290158FDD637654">
    <w:name w:val="01B1CF2A1A614441B290158FDD637654"/>
  </w:style>
  <w:style w:type="paragraph" w:customStyle="1" w:styleId="AB5CD77B33A79641A8C96415C32B910C">
    <w:name w:val="AB5CD77B33A79641A8C96415C32B910C"/>
  </w:style>
  <w:style w:type="paragraph" w:customStyle="1" w:styleId="31483DB1F54C36429C7675745BBFA222">
    <w:name w:val="31483DB1F54C36429C7675745BBFA222"/>
  </w:style>
  <w:style w:type="paragraph" w:customStyle="1" w:styleId="3ECD73A7606D1D4486DCEF1406599160">
    <w:name w:val="3ECD73A7606D1D4486DCEF1406599160"/>
  </w:style>
  <w:style w:type="paragraph" w:customStyle="1" w:styleId="35137EB0D4397049A60BD2B826EA98D1">
    <w:name w:val="35137EB0D4397049A60BD2B826EA98D1"/>
  </w:style>
  <w:style w:type="paragraph" w:customStyle="1" w:styleId="798575482EF29544B83236C11F0EC318">
    <w:name w:val="798575482EF29544B83236C11F0EC318"/>
  </w:style>
  <w:style w:type="paragraph" w:customStyle="1" w:styleId="606F543128F3A14391F1E9B959644453">
    <w:name w:val="606F543128F3A14391F1E9B959644453"/>
  </w:style>
  <w:style w:type="paragraph" w:customStyle="1" w:styleId="8F57382419A0644093FF95B479233AC3">
    <w:name w:val="8F57382419A0644093FF95B479233AC3"/>
  </w:style>
  <w:style w:type="paragraph" w:customStyle="1" w:styleId="B6E5BAF9E99A5D428B1A3D7ED767FFC7">
    <w:name w:val="B6E5BAF9E99A5D428B1A3D7ED767FFC7"/>
  </w:style>
  <w:style w:type="paragraph" w:customStyle="1" w:styleId="E756A3992501304B9B483E001352BF93">
    <w:name w:val="E756A3992501304B9B483E001352BF93"/>
  </w:style>
  <w:style w:type="paragraph" w:customStyle="1" w:styleId="E63565B6E50E5849B7288643475C3DB1">
    <w:name w:val="E63565B6E50E5849B7288643475C3DB1"/>
  </w:style>
  <w:style w:type="paragraph" w:customStyle="1" w:styleId="B69B2BC52982CF448EECE62EF404A5EA">
    <w:name w:val="B69B2BC52982CF448EECE62EF404A5EA"/>
  </w:style>
  <w:style w:type="paragraph" w:customStyle="1" w:styleId="75E4AEEFE467AB4BB420C838A185BA3A">
    <w:name w:val="75E4AEEFE467AB4BB420C838A185BA3A"/>
  </w:style>
  <w:style w:type="paragraph" w:customStyle="1" w:styleId="7980CDCB715AAC40996488C72F4C77E3">
    <w:name w:val="7980CDCB715AAC40996488C72F4C77E3"/>
  </w:style>
  <w:style w:type="paragraph" w:customStyle="1" w:styleId="94789FEB7624DB4191B861E1E6160928">
    <w:name w:val="94789FEB7624DB4191B861E1E6160928"/>
  </w:style>
  <w:style w:type="paragraph" w:customStyle="1" w:styleId="63076B98F645294885F554790E04E081">
    <w:name w:val="63076B98F645294885F554790E04E081"/>
  </w:style>
  <w:style w:type="paragraph" w:customStyle="1" w:styleId="A72C45153904E94089F08A6D60A339F3">
    <w:name w:val="A72C45153904E94089F08A6D60A339F3"/>
  </w:style>
  <w:style w:type="paragraph" w:customStyle="1" w:styleId="4F567855B3D2A643B7E241FF50174C9E">
    <w:name w:val="4F567855B3D2A643B7E241FF50174C9E"/>
  </w:style>
  <w:style w:type="paragraph" w:customStyle="1" w:styleId="1F40517F1108ED46983AD36382C46B47">
    <w:name w:val="1F40517F1108ED46983AD36382C46B47"/>
  </w:style>
  <w:style w:type="paragraph" w:customStyle="1" w:styleId="DD55A26F9363E543ABD28AB8AF073FEE">
    <w:name w:val="DD55A26F9363E543ABD28AB8AF073FEE"/>
  </w:style>
  <w:style w:type="paragraph" w:styleId="Listaconvietas">
    <w:name w:val="List Bullet"/>
    <w:basedOn w:val="Normal"/>
    <w:pPr>
      <w:numPr>
        <w:numId w:val="1"/>
      </w:numPr>
      <w:tabs>
        <w:tab w:val="left" w:pos="180"/>
      </w:tabs>
      <w:spacing w:before="40" w:after="40" w:line="300" w:lineRule="auto"/>
      <w:ind w:left="187" w:hanging="187"/>
    </w:pPr>
    <w:rPr>
      <w:rFonts w:eastAsiaTheme="minorHAnsi"/>
      <w:sz w:val="22"/>
      <w:szCs w:val="22"/>
      <w:lang w:val="en-US" w:eastAsia="en-US"/>
    </w:rPr>
  </w:style>
  <w:style w:type="paragraph" w:styleId="Listaconvietas2">
    <w:name w:val="List Bullet 2"/>
    <w:basedOn w:val="Listaconvietas"/>
    <w:pPr>
      <w:spacing w:after="220"/>
    </w:pPr>
  </w:style>
  <w:style w:type="paragraph" w:customStyle="1" w:styleId="9485586E90942540B7DDCF4538D382E7">
    <w:name w:val="9485586E90942540B7DDCF4538D382E7"/>
  </w:style>
  <w:style w:type="paragraph" w:customStyle="1" w:styleId="F55CA2DBF07A704580F01E8C5E3E6FF6">
    <w:name w:val="F55CA2DBF07A704580F01E8C5E3E6FF6"/>
  </w:style>
  <w:style w:type="paragraph" w:customStyle="1" w:styleId="47609C1186F4A34E99177F6DB1B24703">
    <w:name w:val="47609C1186F4A34E99177F6DB1B24703"/>
    <w:rsid w:val="00492AF1"/>
  </w:style>
  <w:style w:type="paragraph" w:customStyle="1" w:styleId="180E22EC977F404699993611F3B0CE5E">
    <w:name w:val="180E22EC977F404699993611F3B0CE5E"/>
    <w:rsid w:val="00492AF1"/>
  </w:style>
  <w:style w:type="paragraph" w:customStyle="1" w:styleId="46542BAC69ADD743BE5AD249988C43A6">
    <w:name w:val="46542BAC69ADD743BE5AD249988C43A6"/>
    <w:rsid w:val="00492AF1"/>
  </w:style>
  <w:style w:type="paragraph" w:customStyle="1" w:styleId="F802830919BB0F44931DC53B4BCF6692">
    <w:name w:val="F802830919BB0F44931DC53B4BCF6692"/>
    <w:rsid w:val="00492AF1"/>
  </w:style>
  <w:style w:type="paragraph" w:customStyle="1" w:styleId="882CFADD6F121F4687DEE067C9BEBBDB">
    <w:name w:val="882CFADD6F121F4687DEE067C9BEBBDB"/>
    <w:rsid w:val="00492AF1"/>
  </w:style>
  <w:style w:type="paragraph" w:customStyle="1" w:styleId="4DD3CDFC44C8154AB0506794E2F7067C">
    <w:name w:val="4DD3CDFC44C8154AB0506794E2F7067C"/>
    <w:rsid w:val="00492AF1"/>
  </w:style>
  <w:style w:type="paragraph" w:customStyle="1" w:styleId="2207F147FAE6B84CA689C7BEE407232C">
    <w:name w:val="2207F147FAE6B84CA689C7BEE407232C"/>
    <w:rsid w:val="00492AF1"/>
  </w:style>
  <w:style w:type="paragraph" w:customStyle="1" w:styleId="35467D5EC6257E42852D1DEC00ECD7F3">
    <w:name w:val="35467D5EC6257E42852D1DEC00ECD7F3"/>
    <w:rsid w:val="00C95505"/>
    <w:rPr>
      <w:lang w:val="en-US" w:eastAsia="en-US"/>
    </w:rPr>
  </w:style>
  <w:style w:type="paragraph" w:customStyle="1" w:styleId="3FB8B2C223680C47B583984039AE7455">
    <w:name w:val="3FB8B2C223680C47B583984039AE7455"/>
    <w:rsid w:val="00C95505"/>
    <w:rPr>
      <w:lang w:val="en-US" w:eastAsia="en-US"/>
    </w:rPr>
  </w:style>
  <w:style w:type="paragraph" w:customStyle="1" w:styleId="7A2D5A664EC6DA45A6BBE4642138BB91">
    <w:name w:val="7A2D5A664EC6DA45A6BBE4642138BB91"/>
    <w:rsid w:val="00C95505"/>
    <w:rPr>
      <w:lang w:val="en-US" w:eastAsia="en-US"/>
    </w:rPr>
  </w:style>
  <w:style w:type="paragraph" w:customStyle="1" w:styleId="E2997EF2BDB86849B8A2191338E8B50E">
    <w:name w:val="E2997EF2BDB86849B8A2191338E8B50E"/>
    <w:rsid w:val="00C95505"/>
    <w:rPr>
      <w:lang w:val="en-US" w:eastAsia="en-US"/>
    </w:rPr>
  </w:style>
  <w:style w:type="paragraph" w:customStyle="1" w:styleId="0509D9FC62848E4FBC1C733830CC5A23">
    <w:name w:val="0509D9FC62848E4FBC1C733830CC5A23"/>
    <w:rsid w:val="00C95505"/>
    <w:rPr>
      <w:lang w:val="en-US" w:eastAsia="en-US"/>
    </w:rPr>
  </w:style>
  <w:style w:type="paragraph" w:customStyle="1" w:styleId="8368DE1EEC419C46B0AD20D79BCAA7F5">
    <w:name w:val="8368DE1EEC419C46B0AD20D79BCAA7F5"/>
    <w:rsid w:val="00C95505"/>
    <w:rPr>
      <w:lang w:val="en-US" w:eastAsia="en-US"/>
    </w:rPr>
  </w:style>
  <w:style w:type="paragraph" w:customStyle="1" w:styleId="B1C26050DAE86945BC02C919BBD55213">
    <w:name w:val="B1C26050DAE86945BC02C919BBD55213"/>
    <w:rsid w:val="00C95505"/>
    <w:rPr>
      <w:lang w:val="en-US" w:eastAsia="en-US"/>
    </w:rPr>
  </w:style>
  <w:style w:type="paragraph" w:customStyle="1" w:styleId="1F47F43B37290342B5BF7F75CD025D14">
    <w:name w:val="1F47F43B37290342B5BF7F75CD025D14"/>
    <w:rsid w:val="00C95505"/>
    <w:rPr>
      <w:lang w:val="en-US" w:eastAsia="en-US"/>
    </w:rPr>
  </w:style>
  <w:style w:type="paragraph" w:customStyle="1" w:styleId="592A939F3FFDD246B572DEDFA962178B">
    <w:name w:val="592A939F3FFDD246B572DEDFA962178B"/>
    <w:rsid w:val="00C95505"/>
    <w:rPr>
      <w:lang w:val="en-US" w:eastAsia="en-US"/>
    </w:rPr>
  </w:style>
  <w:style w:type="paragraph" w:customStyle="1" w:styleId="D89A47A7AC8B8948B3598163630CBFE3">
    <w:name w:val="D89A47A7AC8B8948B3598163630CBFE3"/>
    <w:rsid w:val="00C95505"/>
    <w:rPr>
      <w:lang w:val="en-US" w:eastAsia="en-US"/>
    </w:rPr>
  </w:style>
  <w:style w:type="paragraph" w:customStyle="1" w:styleId="DA19DDCB6B4CBB46BEF7F7149CF77894">
    <w:name w:val="DA19DDCB6B4CBB46BEF7F7149CF77894"/>
    <w:rsid w:val="00C95505"/>
    <w:rPr>
      <w:lang w:val="en-US" w:eastAsia="en-US"/>
    </w:rPr>
  </w:style>
  <w:style w:type="paragraph" w:customStyle="1" w:styleId="9E87B8A79FE08C45B4857E871D49C451">
    <w:name w:val="9E87B8A79FE08C45B4857E871D49C451"/>
    <w:rsid w:val="00C95505"/>
    <w:rPr>
      <w:lang w:val="en-US" w:eastAsia="en-US"/>
    </w:rPr>
  </w:style>
  <w:style w:type="paragraph" w:customStyle="1" w:styleId="D22779F44FB5A14F9B091F26DE6E108B">
    <w:name w:val="D22779F44FB5A14F9B091F26DE6E108B"/>
    <w:rsid w:val="00F1080B"/>
    <w:pPr>
      <w:spacing w:after="160" w:line="278" w:lineRule="auto"/>
    </w:pPr>
    <w:rPr>
      <w:kern w:val="2"/>
      <w:lang w:val="es-CR" w:eastAsia="es-MX"/>
      <w14:ligatures w14:val="standardContextual"/>
    </w:rPr>
  </w:style>
  <w:style w:type="paragraph" w:customStyle="1" w:styleId="A37B457C08505C47AFC85068CEE0FE6D">
    <w:name w:val="A37B457C08505C47AFC85068CEE0FE6D"/>
    <w:rsid w:val="00F1080B"/>
    <w:pPr>
      <w:spacing w:after="160" w:line="278" w:lineRule="auto"/>
    </w:pPr>
    <w:rPr>
      <w:kern w:val="2"/>
      <w:lang w:val="es-CR" w:eastAsia="es-MX"/>
      <w14:ligatures w14:val="standardContextual"/>
    </w:rPr>
  </w:style>
  <w:style w:type="paragraph" w:customStyle="1" w:styleId="4DC601123550254E98BC584CAA9B2D5D">
    <w:name w:val="4DC601123550254E98BC584CAA9B2D5D"/>
    <w:rsid w:val="00F1080B"/>
    <w:pPr>
      <w:spacing w:after="160" w:line="278" w:lineRule="auto"/>
    </w:pPr>
    <w:rPr>
      <w:kern w:val="2"/>
      <w:lang w:val="es-CR" w:eastAsia="es-MX"/>
      <w14:ligatures w14:val="standardContextual"/>
    </w:rPr>
  </w:style>
  <w:style w:type="paragraph" w:customStyle="1" w:styleId="FAA72D8D10DBA143A374EC12C3B6DAAF">
    <w:name w:val="FAA72D8D10DBA143A374EC12C3B6DAAF"/>
    <w:rsid w:val="004C186E"/>
    <w:pPr>
      <w:spacing w:after="160" w:line="278" w:lineRule="auto"/>
    </w:pPr>
    <w:rPr>
      <w:kern w:val="2"/>
      <w:lang w:val="es-CR" w:eastAsia="es-MX"/>
      <w14:ligatures w14:val="standardContextual"/>
    </w:rPr>
  </w:style>
  <w:style w:type="paragraph" w:customStyle="1" w:styleId="9390C47ED7C4BB4BBE5E511669AD583A">
    <w:name w:val="9390C47ED7C4BB4BBE5E511669AD583A"/>
    <w:rsid w:val="004C186E"/>
    <w:pPr>
      <w:spacing w:after="160" w:line="278" w:lineRule="auto"/>
    </w:pPr>
    <w:rPr>
      <w:kern w:val="2"/>
      <w:lang w:val="es-CR" w:eastAsia="es-MX"/>
      <w14:ligatures w14:val="standardContextual"/>
    </w:rPr>
  </w:style>
  <w:style w:type="paragraph" w:customStyle="1" w:styleId="F1F54EF50A402F41A59E113C5F029A0A">
    <w:name w:val="F1F54EF50A402F41A59E113C5F029A0A"/>
    <w:rsid w:val="004C186E"/>
    <w:pPr>
      <w:spacing w:after="160" w:line="278" w:lineRule="auto"/>
    </w:pPr>
    <w:rPr>
      <w:kern w:val="2"/>
      <w:lang w:val="es-CR" w:eastAsia="es-MX"/>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theme/theme1.xml><?xml version="1.0" encoding="utf-8"?>
<a:theme xmlns:a="http://schemas.openxmlformats.org/drawingml/2006/main" name="Office Theme">
  <a:themeElements>
    <a:clrScheme name="Vitae">
      <a:dk1>
        <a:sysClr val="windowText" lastClr="000000"/>
      </a:dk1>
      <a:lt1>
        <a:sysClr val="window" lastClr="FFFFFF"/>
      </a:lt1>
      <a:dk2>
        <a:srgbClr val="262626"/>
      </a:dk2>
      <a:lt2>
        <a:srgbClr val="DDDDDD"/>
      </a:lt2>
      <a:accent1>
        <a:srgbClr val="8D002D"/>
      </a:accent1>
      <a:accent2>
        <a:srgbClr val="C0BC96"/>
      </a:accent2>
      <a:accent3>
        <a:srgbClr val="9F9778"/>
      </a:accent3>
      <a:accent4>
        <a:srgbClr val="821926"/>
      </a:accent4>
      <a:accent5>
        <a:srgbClr val="E9C644"/>
      </a:accent5>
      <a:accent6>
        <a:srgbClr val="D59D21"/>
      </a:accent6>
      <a:hlink>
        <a:srgbClr val="002FFF"/>
      </a:hlink>
      <a:folHlink>
        <a:srgbClr val="45AB54"/>
      </a:folHlink>
    </a:clrScheme>
    <a:fontScheme name="Vitae">
      <a:majorFont>
        <a:latin typeface="Bell MT"/>
        <a:ea typeface=""/>
        <a:cs typeface=""/>
        <a:font script="Jpan" typeface="ＭＳ Ｐ明朝"/>
      </a:majorFont>
      <a:minorFont>
        <a:latin typeface="Bell MT"/>
        <a:ea typeface=""/>
        <a:cs typeface=""/>
        <a:font script="Jpan" typeface="ＭＳ Ｐ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Macintosh%20HD:Applications:Microsoft%20Office%202011:Office:Media:Templates:Print%20Layout%20View:Resumes:Vitae.dotx</Template>
  <TotalTime>70</TotalTime>
  <Pages>24</Pages>
  <Words>7828</Words>
  <Characters>43055</Characters>
  <Application>Microsoft Office Word</Application>
  <DocSecurity>0</DocSecurity>
  <Lines>358</Lines>
  <Paragraphs>101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50782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Chih Hao Chen Ku</dc:creator>
  <cp:keywords/>
  <dc:description/>
  <cp:lastModifiedBy>Chih Hao Chen Ku</cp:lastModifiedBy>
  <cp:revision>23</cp:revision>
  <cp:lastPrinted>2022-06-14T16:31:00Z</cp:lastPrinted>
  <dcterms:created xsi:type="dcterms:W3CDTF">2024-02-22T13:16:00Z</dcterms:created>
  <dcterms:modified xsi:type="dcterms:W3CDTF">2026-07-20T23:58:00Z</dcterms:modified>
  <cp:category/>
</cp:coreProperties>
</file>